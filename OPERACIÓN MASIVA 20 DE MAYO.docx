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7B050" w14:textId="736D735C" w:rsidR="00284DAF" w:rsidRPr="006A47B6" w:rsidRDefault="006A47B6" w:rsidP="00284DAF">
      <w:pPr>
        <w:jc w:val="both"/>
        <w:rPr>
          <w:rFonts w:ascii="Arial" w:hAnsi="Arial" w:cs="Arial"/>
          <w:b/>
          <w:sz w:val="16"/>
          <w:szCs w:val="16"/>
        </w:rPr>
      </w:pPr>
      <w:bookmarkStart w:id="0" w:name="_Hlk229688670"/>
      <w:bookmarkStart w:id="1" w:name="_Hlk229596414"/>
      <w:bookmarkStart w:id="2" w:name="_Hlk229592726"/>
      <w:r w:rsidRPr="006A47B6">
        <w:rPr>
          <w:rFonts w:ascii="Arial" w:hAnsi="Arial" w:cs="Arial"/>
          <w:b/>
          <w:sz w:val="16"/>
          <w:szCs w:val="16"/>
        </w:rPr>
        <w:t xml:space="preserve">A LA ORDEN FRAGMENTARIA </w:t>
      </w:r>
      <w:r w:rsidR="000026B9" w:rsidRPr="000026B9">
        <w:rPr>
          <w:rFonts w:ascii="Arial" w:hAnsi="Arial" w:cs="Arial"/>
          <w:b/>
          <w:sz w:val="16"/>
          <w:szCs w:val="16"/>
        </w:rPr>
        <w:t>ARE-GT ECHO-OPE-0001-2026-P “POSEIDÓN”</w:t>
      </w:r>
      <w:r w:rsidR="000026B9" w:rsidRPr="000026B9">
        <w:rPr>
          <w:rFonts w:ascii="Arial" w:hAnsi="Arial" w:cs="Arial"/>
          <w:bCs/>
          <w:sz w:val="16"/>
          <w:szCs w:val="16"/>
        </w:rPr>
        <w:t xml:space="preserve"> </w:t>
      </w:r>
      <w:r w:rsidRPr="006A47B6">
        <w:rPr>
          <w:rFonts w:ascii="Arial" w:hAnsi="Arial" w:cs="Arial"/>
          <w:b/>
          <w:sz w:val="16"/>
          <w:szCs w:val="16"/>
        </w:rPr>
        <w:t>PAR</w:t>
      </w:r>
      <w:r w:rsidRPr="000026B9">
        <w:rPr>
          <w:rFonts w:ascii="Arial" w:hAnsi="Arial" w:cs="Arial"/>
          <w:b/>
          <w:sz w:val="16"/>
          <w:szCs w:val="16"/>
        </w:rPr>
        <w:t>A</w:t>
      </w:r>
      <w:r w:rsidRPr="006A47B6">
        <w:rPr>
          <w:rFonts w:ascii="Arial" w:hAnsi="Arial" w:cs="Arial"/>
          <w:b/>
          <w:sz w:val="16"/>
          <w:szCs w:val="16"/>
        </w:rPr>
        <w:t xml:space="preserve"> LA EJECUCIÓN DE OPERACIONES MILITARES DE ÁMBITO INTERNO EN EL AROPE “GUAYAQUIL” DEL </w:t>
      </w:r>
      <w:r w:rsidR="006F643A">
        <w:rPr>
          <w:rFonts w:ascii="Arial" w:hAnsi="Arial" w:cs="Arial"/>
          <w:b/>
          <w:sz w:val="16"/>
          <w:szCs w:val="16"/>
        </w:rPr>
        <w:t>13</w:t>
      </w:r>
      <w:r w:rsidRPr="001D7590">
        <w:rPr>
          <w:rFonts w:ascii="Arial" w:hAnsi="Arial" w:cs="Arial"/>
          <w:b/>
          <w:sz w:val="16"/>
          <w:szCs w:val="16"/>
        </w:rPr>
        <w:t xml:space="preserve"> </w:t>
      </w:r>
      <w:r w:rsidRPr="006A47B6">
        <w:rPr>
          <w:rFonts w:ascii="Arial" w:hAnsi="Arial" w:cs="Arial"/>
          <w:b/>
          <w:sz w:val="16"/>
          <w:szCs w:val="16"/>
        </w:rPr>
        <w:t xml:space="preserve">DE </w:t>
      </w:r>
      <w:r w:rsidR="006F643A">
        <w:rPr>
          <w:rFonts w:ascii="Arial" w:hAnsi="Arial" w:cs="Arial"/>
          <w:b/>
          <w:sz w:val="16"/>
          <w:szCs w:val="16"/>
        </w:rPr>
        <w:t>MAYO</w:t>
      </w:r>
      <w:r w:rsidR="001D7590">
        <w:rPr>
          <w:rFonts w:ascii="Arial" w:hAnsi="Arial" w:cs="Arial"/>
          <w:b/>
          <w:sz w:val="16"/>
          <w:szCs w:val="16"/>
        </w:rPr>
        <w:t xml:space="preserve"> DE</w:t>
      </w:r>
      <w:r w:rsidRPr="006A47B6">
        <w:rPr>
          <w:rFonts w:ascii="Arial" w:hAnsi="Arial" w:cs="Arial"/>
          <w:b/>
          <w:sz w:val="16"/>
          <w:szCs w:val="16"/>
        </w:rPr>
        <w:t xml:space="preserve"> 2026</w:t>
      </w:r>
    </w:p>
    <w:bookmarkEnd w:id="0"/>
    <w:p w14:paraId="66A47036" w14:textId="740BBC68" w:rsidR="00284DAF" w:rsidRPr="006A47B6" w:rsidRDefault="002440DE" w:rsidP="002440DE">
      <w:pPr>
        <w:tabs>
          <w:tab w:val="left" w:pos="6315"/>
        </w:tabs>
        <w:rPr>
          <w:sz w:val="16"/>
          <w:szCs w:val="16"/>
        </w:rPr>
      </w:pPr>
      <w:r>
        <w:rPr>
          <w:sz w:val="16"/>
          <w:szCs w:val="16"/>
        </w:rPr>
        <w:tab/>
      </w:r>
    </w:p>
    <w:p w14:paraId="3DCD765C" w14:textId="77777777" w:rsidR="001B5180" w:rsidRPr="006A47B6" w:rsidRDefault="001B5180" w:rsidP="00952BF7">
      <w:pPr>
        <w:ind w:left="426"/>
        <w:rPr>
          <w:rFonts w:ascii="Arial" w:hAnsi="Arial" w:cs="Arial"/>
          <w:sz w:val="16"/>
          <w:szCs w:val="16"/>
        </w:rPr>
      </w:pPr>
    </w:p>
    <w:tbl>
      <w:tblPr>
        <w:tblW w:w="9351" w:type="dxa"/>
        <w:tblLook w:val="04A0" w:firstRow="1" w:lastRow="0" w:firstColumn="1" w:lastColumn="0" w:noHBand="0" w:noVBand="1"/>
      </w:tblPr>
      <w:tblGrid>
        <w:gridCol w:w="1696"/>
        <w:gridCol w:w="7655"/>
      </w:tblGrid>
      <w:tr w:rsidR="00512691" w:rsidRPr="006A47B6" w14:paraId="5C9C03B8" w14:textId="77777777" w:rsidTr="00E412F2">
        <w:tc>
          <w:tcPr>
            <w:tcW w:w="1696" w:type="dxa"/>
          </w:tcPr>
          <w:p w14:paraId="5A7A62B2" w14:textId="7712897B" w:rsidR="00512691" w:rsidRPr="006A47B6" w:rsidRDefault="006A47B6" w:rsidP="0018202D">
            <w:pPr>
              <w:tabs>
                <w:tab w:val="left" w:pos="3522"/>
              </w:tabs>
              <w:spacing w:line="276" w:lineRule="auto"/>
              <w:jc w:val="both"/>
              <w:rPr>
                <w:rFonts w:ascii="Arial" w:hAnsi="Arial" w:cs="Arial"/>
                <w:b/>
                <w:sz w:val="16"/>
                <w:szCs w:val="16"/>
              </w:rPr>
            </w:pPr>
            <w:r w:rsidRPr="006A47B6">
              <w:rPr>
                <w:rFonts w:ascii="Arial" w:eastAsia="Calibri" w:hAnsi="Arial" w:cs="Arial"/>
                <w:sz w:val="16"/>
                <w:szCs w:val="16"/>
                <w:u w:val="single"/>
                <w:lang w:eastAsia="en-US"/>
              </w:rPr>
              <w:t>REFERENCIAS</w:t>
            </w:r>
            <w:r w:rsidRPr="006A47B6">
              <w:rPr>
                <w:rFonts w:ascii="Arial" w:eastAsia="Calibri" w:hAnsi="Arial" w:cs="Arial"/>
                <w:sz w:val="16"/>
                <w:szCs w:val="16"/>
                <w:lang w:eastAsia="en-US"/>
              </w:rPr>
              <w:t>:</w:t>
            </w:r>
          </w:p>
        </w:tc>
        <w:tc>
          <w:tcPr>
            <w:tcW w:w="7655" w:type="dxa"/>
          </w:tcPr>
          <w:p w14:paraId="02E06DF2" w14:textId="6E699CA1" w:rsidR="006F643A" w:rsidRPr="006F643A" w:rsidRDefault="006F643A" w:rsidP="001F6435">
            <w:pPr>
              <w:pStyle w:val="Prrafodelista"/>
              <w:numPr>
                <w:ilvl w:val="0"/>
                <w:numId w:val="5"/>
              </w:numPr>
              <w:tabs>
                <w:tab w:val="left" w:pos="3522"/>
              </w:tabs>
              <w:spacing w:line="276" w:lineRule="auto"/>
              <w:ind w:left="319"/>
              <w:jc w:val="both"/>
              <w:rPr>
                <w:rFonts w:ascii="Arial" w:hAnsi="Arial" w:cs="Arial"/>
                <w:bCs/>
                <w:sz w:val="16"/>
                <w:szCs w:val="16"/>
              </w:rPr>
            </w:pPr>
            <w:r w:rsidRPr="006F643A">
              <w:rPr>
                <w:rFonts w:ascii="Arial" w:hAnsi="Arial" w:cs="Arial"/>
                <w:bCs/>
                <w:sz w:val="16"/>
                <w:szCs w:val="16"/>
              </w:rPr>
              <w:t>A LA ORDEN DE OPERACIONES Nro. 002-05-2026 “LIBERTAD” DE LA FUERZA DE TAREA CONJUNTA “GUAYAS”</w:t>
            </w:r>
          </w:p>
          <w:p w14:paraId="2BB7013E" w14:textId="28954E0F" w:rsidR="00284DAF" w:rsidRPr="001D7590" w:rsidRDefault="001D7590" w:rsidP="001F6435">
            <w:pPr>
              <w:pStyle w:val="Prrafodelista"/>
              <w:numPr>
                <w:ilvl w:val="0"/>
                <w:numId w:val="5"/>
              </w:numPr>
              <w:tabs>
                <w:tab w:val="left" w:pos="3522"/>
              </w:tabs>
              <w:spacing w:line="276" w:lineRule="auto"/>
              <w:ind w:left="319"/>
              <w:jc w:val="both"/>
              <w:rPr>
                <w:rFonts w:ascii="Arial" w:hAnsi="Arial" w:cs="Arial"/>
                <w:bCs/>
                <w:sz w:val="16"/>
                <w:szCs w:val="16"/>
                <w:lang w:val="en-US"/>
              </w:rPr>
            </w:pPr>
            <w:r w:rsidRPr="001D7590">
              <w:rPr>
                <w:rFonts w:ascii="Arial" w:hAnsi="Arial" w:cs="Arial"/>
                <w:bCs/>
                <w:sz w:val="16"/>
                <w:szCs w:val="16"/>
                <w:lang w:val="en-US"/>
              </w:rPr>
              <w:t>ORDFRAG-</w:t>
            </w:r>
            <w:r w:rsidR="000026B9">
              <w:t xml:space="preserve"> </w:t>
            </w:r>
            <w:r w:rsidR="000026B9" w:rsidRPr="000026B9">
              <w:rPr>
                <w:rFonts w:ascii="Arial" w:hAnsi="Arial" w:cs="Arial"/>
                <w:bCs/>
                <w:sz w:val="16"/>
                <w:szCs w:val="16"/>
                <w:lang w:val="en-US"/>
              </w:rPr>
              <w:t>ARE-GT ECHO-OPE-0001-2026-P</w:t>
            </w:r>
            <w:r w:rsidR="000026B9">
              <w:rPr>
                <w:rFonts w:ascii="Arial" w:hAnsi="Arial" w:cs="Arial"/>
                <w:bCs/>
                <w:sz w:val="16"/>
                <w:szCs w:val="16"/>
                <w:lang w:val="en-US"/>
              </w:rPr>
              <w:t xml:space="preserve"> “POSEIDÓN” </w:t>
            </w:r>
          </w:p>
          <w:p w14:paraId="2910356B" w14:textId="72C5FF1F" w:rsidR="000C30C0" w:rsidRPr="006A47B6" w:rsidRDefault="000C30C0" w:rsidP="001F6435">
            <w:pPr>
              <w:pStyle w:val="Prrafodelista"/>
              <w:numPr>
                <w:ilvl w:val="0"/>
                <w:numId w:val="5"/>
              </w:numPr>
              <w:tabs>
                <w:tab w:val="left" w:pos="3522"/>
              </w:tabs>
              <w:spacing w:line="276" w:lineRule="auto"/>
              <w:ind w:left="319"/>
              <w:jc w:val="both"/>
              <w:rPr>
                <w:rFonts w:ascii="Arial" w:hAnsi="Arial" w:cs="Arial"/>
                <w:bCs/>
                <w:sz w:val="16"/>
                <w:szCs w:val="16"/>
              </w:rPr>
            </w:pPr>
            <w:r>
              <w:rPr>
                <w:rFonts w:ascii="Arial" w:hAnsi="Arial" w:cs="Arial"/>
                <w:bCs/>
                <w:sz w:val="16"/>
                <w:szCs w:val="16"/>
              </w:rPr>
              <w:t xml:space="preserve">DECRETO EJECUTIVO Nro. </w:t>
            </w:r>
            <w:r w:rsidR="000026B9">
              <w:rPr>
                <w:rFonts w:ascii="Arial" w:hAnsi="Arial" w:cs="Arial"/>
                <w:bCs/>
                <w:sz w:val="16"/>
                <w:szCs w:val="16"/>
              </w:rPr>
              <w:t>3</w:t>
            </w:r>
            <w:r w:rsidR="001A2430">
              <w:rPr>
                <w:rFonts w:ascii="Arial" w:hAnsi="Arial" w:cs="Arial"/>
                <w:bCs/>
                <w:sz w:val="16"/>
                <w:szCs w:val="16"/>
              </w:rPr>
              <w:t>53</w:t>
            </w:r>
            <w:r>
              <w:rPr>
                <w:rFonts w:ascii="Arial" w:hAnsi="Arial" w:cs="Arial"/>
                <w:bCs/>
                <w:sz w:val="16"/>
                <w:szCs w:val="16"/>
              </w:rPr>
              <w:t xml:space="preserve">; </w:t>
            </w:r>
            <w:r w:rsidR="001A2430">
              <w:rPr>
                <w:rFonts w:ascii="Arial" w:hAnsi="Arial" w:cs="Arial"/>
                <w:bCs/>
                <w:sz w:val="16"/>
                <w:szCs w:val="16"/>
              </w:rPr>
              <w:t>02</w:t>
            </w:r>
            <w:r w:rsidR="00D225B4">
              <w:rPr>
                <w:rFonts w:ascii="Arial" w:hAnsi="Arial" w:cs="Arial"/>
                <w:bCs/>
                <w:sz w:val="16"/>
                <w:szCs w:val="16"/>
              </w:rPr>
              <w:t>-ABR-2026</w:t>
            </w:r>
          </w:p>
          <w:p w14:paraId="7EC8135E" w14:textId="4464944E" w:rsidR="001F6435" w:rsidRPr="006A47B6" w:rsidRDefault="001F6435" w:rsidP="00604BB0">
            <w:pPr>
              <w:pStyle w:val="Prrafodelista"/>
              <w:tabs>
                <w:tab w:val="left" w:pos="3522"/>
              </w:tabs>
              <w:spacing w:line="276" w:lineRule="auto"/>
              <w:ind w:left="319"/>
              <w:jc w:val="both"/>
              <w:rPr>
                <w:rFonts w:ascii="Arial" w:hAnsi="Arial" w:cs="Arial"/>
                <w:bCs/>
                <w:sz w:val="16"/>
                <w:szCs w:val="16"/>
              </w:rPr>
            </w:pPr>
          </w:p>
        </w:tc>
      </w:tr>
      <w:tr w:rsidR="00512691" w:rsidRPr="006A47B6" w14:paraId="605BAE3B" w14:textId="77777777" w:rsidTr="00E412F2">
        <w:tc>
          <w:tcPr>
            <w:tcW w:w="9351" w:type="dxa"/>
            <w:gridSpan w:val="2"/>
          </w:tcPr>
          <w:p w14:paraId="5F9450DB" w14:textId="77777777" w:rsidR="006F643A" w:rsidRPr="006F643A" w:rsidRDefault="006A47B6" w:rsidP="006F643A">
            <w:pPr>
              <w:tabs>
                <w:tab w:val="left" w:pos="3522"/>
              </w:tabs>
              <w:spacing w:line="276" w:lineRule="auto"/>
              <w:jc w:val="both"/>
              <w:rPr>
                <w:rFonts w:ascii="Arial" w:hAnsi="Arial" w:cs="Arial"/>
                <w:bCs/>
                <w:sz w:val="16"/>
                <w:szCs w:val="16"/>
              </w:rPr>
            </w:pPr>
            <w:r w:rsidRPr="006F643A">
              <w:rPr>
                <w:rFonts w:ascii="Arial" w:hAnsi="Arial" w:cs="Arial"/>
                <w:bCs/>
                <w:sz w:val="16"/>
                <w:szCs w:val="16"/>
                <w:u w:val="single"/>
              </w:rPr>
              <w:t>ORGANIZACIÓN POR TAREAS:</w:t>
            </w:r>
            <w:r w:rsidR="000C30C0" w:rsidRPr="006F643A">
              <w:rPr>
                <w:rFonts w:ascii="Arial" w:hAnsi="Arial" w:cs="Arial"/>
                <w:bCs/>
                <w:sz w:val="16"/>
                <w:szCs w:val="16"/>
              </w:rPr>
              <w:t xml:space="preserve"> IGUAL A LA </w:t>
            </w:r>
            <w:r w:rsidR="006F643A" w:rsidRPr="006F643A">
              <w:rPr>
                <w:rFonts w:ascii="Arial" w:hAnsi="Arial" w:cs="Arial"/>
                <w:bCs/>
                <w:sz w:val="16"/>
                <w:szCs w:val="16"/>
              </w:rPr>
              <w:t>ORDFRAG-</w:t>
            </w:r>
            <w:r w:rsidR="006F643A">
              <w:t xml:space="preserve"> </w:t>
            </w:r>
            <w:r w:rsidR="006F643A" w:rsidRPr="006F643A">
              <w:rPr>
                <w:rFonts w:ascii="Arial" w:hAnsi="Arial" w:cs="Arial"/>
                <w:bCs/>
                <w:sz w:val="16"/>
                <w:szCs w:val="16"/>
              </w:rPr>
              <w:t xml:space="preserve">ARE-GT ECHO-OPE-0001-2026-P “POSEIDÓN” </w:t>
            </w:r>
          </w:p>
          <w:p w14:paraId="4951C0BB" w14:textId="57367787" w:rsidR="00512691" w:rsidRPr="006A47B6" w:rsidRDefault="00512691" w:rsidP="0018202D">
            <w:pPr>
              <w:spacing w:line="276" w:lineRule="auto"/>
              <w:rPr>
                <w:rFonts w:ascii="Arial" w:hAnsi="Arial" w:cs="Arial"/>
                <w:bCs/>
                <w:sz w:val="16"/>
                <w:szCs w:val="16"/>
                <w:u w:val="single"/>
              </w:rPr>
            </w:pPr>
          </w:p>
        </w:tc>
      </w:tr>
    </w:tbl>
    <w:p w14:paraId="56DEB132" w14:textId="5DB7D9B9" w:rsidR="00EF3191" w:rsidRPr="006A47B6" w:rsidRDefault="00EF3191" w:rsidP="00952BF7">
      <w:pPr>
        <w:pStyle w:val="Sinespaciado"/>
        <w:rPr>
          <w:rFonts w:ascii="Arial" w:hAnsi="Arial" w:cs="Arial"/>
          <w:sz w:val="16"/>
          <w:szCs w:val="16"/>
        </w:rPr>
      </w:pPr>
    </w:p>
    <w:p w14:paraId="17363E62" w14:textId="77777777" w:rsidR="000E5680" w:rsidRPr="000E5680" w:rsidRDefault="006A47B6" w:rsidP="000E5680">
      <w:pPr>
        <w:pStyle w:val="Prrafodelista"/>
        <w:numPr>
          <w:ilvl w:val="0"/>
          <w:numId w:val="3"/>
        </w:numPr>
        <w:spacing w:line="276" w:lineRule="auto"/>
        <w:ind w:left="284" w:right="91" w:hanging="284"/>
        <w:jc w:val="both"/>
        <w:rPr>
          <w:rFonts w:ascii="Arial" w:hAnsi="Arial" w:cs="Arial"/>
          <w:bCs/>
          <w:sz w:val="16"/>
          <w:szCs w:val="16"/>
        </w:rPr>
      </w:pPr>
      <w:bookmarkStart w:id="3" w:name="_Hlk229688280"/>
      <w:r w:rsidRPr="006A47B6">
        <w:rPr>
          <w:rFonts w:ascii="Arial" w:hAnsi="Arial" w:cs="Arial"/>
          <w:b/>
          <w:bCs/>
          <w:sz w:val="16"/>
          <w:szCs w:val="16"/>
          <w:u w:val="single"/>
        </w:rPr>
        <w:t>SITUACIÓN</w:t>
      </w:r>
      <w:r w:rsidRPr="006A47B6">
        <w:rPr>
          <w:rFonts w:ascii="Arial" w:hAnsi="Arial" w:cs="Arial"/>
          <w:bCs/>
          <w:sz w:val="16"/>
          <w:szCs w:val="16"/>
        </w:rPr>
        <w:t xml:space="preserve">. IGUAL A LA </w:t>
      </w:r>
      <w:r w:rsidR="001D7590" w:rsidRPr="001D7590">
        <w:rPr>
          <w:rFonts w:ascii="Arial" w:hAnsi="Arial" w:cs="Arial"/>
          <w:bCs/>
          <w:sz w:val="16"/>
          <w:szCs w:val="16"/>
          <w:lang w:val="es-MX"/>
        </w:rPr>
        <w:t>ORDFRAG-</w:t>
      </w:r>
      <w:r w:rsidR="006F643A" w:rsidRPr="006F643A">
        <w:t xml:space="preserve"> </w:t>
      </w:r>
      <w:r w:rsidR="006F643A" w:rsidRPr="006F643A">
        <w:rPr>
          <w:rFonts w:ascii="Arial" w:hAnsi="Arial" w:cs="Arial"/>
          <w:bCs/>
          <w:sz w:val="16"/>
          <w:szCs w:val="16"/>
          <w:lang w:val="es-MX"/>
        </w:rPr>
        <w:t>ARE-GT ECHO-OPE-0001-2026-P “POSEIDÓN</w:t>
      </w:r>
      <w:r w:rsidR="001D7590" w:rsidRPr="001D7590">
        <w:rPr>
          <w:rFonts w:ascii="Arial" w:hAnsi="Arial" w:cs="Arial"/>
          <w:bCs/>
          <w:sz w:val="16"/>
          <w:szCs w:val="16"/>
          <w:lang w:val="es-MX"/>
        </w:rPr>
        <w:t>”</w:t>
      </w:r>
    </w:p>
    <w:p w14:paraId="466C6607" w14:textId="78612B19" w:rsidR="00A76393" w:rsidRPr="0041390D" w:rsidRDefault="006A47B6" w:rsidP="002A182E">
      <w:pPr>
        <w:pStyle w:val="Prrafodelista"/>
        <w:numPr>
          <w:ilvl w:val="0"/>
          <w:numId w:val="3"/>
        </w:numPr>
        <w:spacing w:line="276" w:lineRule="auto"/>
        <w:ind w:left="284" w:right="91" w:hanging="284"/>
        <w:jc w:val="both"/>
        <w:rPr>
          <w:rFonts w:ascii="Arial" w:hAnsi="Arial" w:cs="Arial"/>
          <w:sz w:val="16"/>
          <w:szCs w:val="16"/>
        </w:rPr>
      </w:pPr>
      <w:r w:rsidRPr="0041390D">
        <w:rPr>
          <w:rFonts w:ascii="Arial" w:hAnsi="Arial" w:cs="Arial"/>
          <w:b/>
          <w:bCs/>
          <w:sz w:val="16"/>
          <w:szCs w:val="16"/>
          <w:u w:val="single"/>
        </w:rPr>
        <w:t>MISIÓN</w:t>
      </w:r>
      <w:r w:rsidR="00A6458C" w:rsidRPr="0041390D">
        <w:rPr>
          <w:rFonts w:ascii="Arial" w:hAnsi="Arial" w:cs="Arial"/>
          <w:b/>
          <w:bCs/>
          <w:sz w:val="16"/>
          <w:szCs w:val="16"/>
          <w:u w:val="single"/>
        </w:rPr>
        <w:t xml:space="preserve">. </w:t>
      </w:r>
      <w:r w:rsidR="0041390D" w:rsidRPr="0041390D">
        <w:rPr>
          <w:rFonts w:ascii="Arial" w:hAnsi="Arial" w:cs="Arial"/>
          <w:sz w:val="16"/>
          <w:szCs w:val="16"/>
        </w:rPr>
        <w:t>EL GRUPO DE TAREA “ECHO” EJECUTARÁ OPERACIONES DE RECONOCIMIENTO, PATRULLAJE Y CONTROL MILITAR EN EL DISTRITO ESTEROS, ENFOCANDO LOS ESFUERZOS EN EL SECTOR DE LA ISLA TRINITARIA, DESDE LAS 00H00 DEL 08-MAYO-2026 HASTA LA DEGRADACIÓN Y/O NEUTRALIZACIÓN DE LAS AMENAZAS, A FIN DE CONTRIBUIR A LA REDUCCIÓN DEL FENÓMENO DE LA VIOLENCIA EN GUAYAQUIL.</w:t>
      </w:r>
    </w:p>
    <w:bookmarkEnd w:id="3"/>
    <w:p w14:paraId="5388CDB8" w14:textId="6C7FC543" w:rsidR="00784ECE" w:rsidRPr="00BB53D9" w:rsidRDefault="006A47B6" w:rsidP="00651C81">
      <w:pPr>
        <w:pStyle w:val="Prrafodelista"/>
        <w:numPr>
          <w:ilvl w:val="0"/>
          <w:numId w:val="3"/>
        </w:numPr>
        <w:spacing w:line="276" w:lineRule="auto"/>
        <w:ind w:left="284" w:right="91" w:hanging="284"/>
        <w:jc w:val="both"/>
        <w:rPr>
          <w:rFonts w:ascii="Arial" w:hAnsi="Arial" w:cs="Arial"/>
          <w:sz w:val="22"/>
          <w:szCs w:val="22"/>
        </w:rPr>
      </w:pPr>
      <w:r w:rsidRPr="00BB53D9">
        <w:rPr>
          <w:rFonts w:ascii="Arial" w:hAnsi="Arial" w:cs="Arial"/>
          <w:b/>
          <w:bCs/>
          <w:sz w:val="16"/>
          <w:szCs w:val="16"/>
          <w:u w:val="single"/>
        </w:rPr>
        <w:t>EJECUCIÓN</w:t>
      </w:r>
      <w:r w:rsidR="00BB53D9" w:rsidRPr="00BB53D9">
        <w:rPr>
          <w:rFonts w:ascii="Arial" w:hAnsi="Arial" w:cs="Arial"/>
          <w:b/>
          <w:bCs/>
          <w:sz w:val="16"/>
          <w:szCs w:val="16"/>
          <w:u w:val="single"/>
        </w:rPr>
        <w:t xml:space="preserve"> </w:t>
      </w:r>
      <w:bookmarkStart w:id="4" w:name="_Hlk229688416"/>
      <w:r w:rsidR="00BB53D9" w:rsidRPr="00BB53D9">
        <w:rPr>
          <w:rFonts w:ascii="Arial" w:hAnsi="Arial" w:cs="Arial"/>
          <w:sz w:val="16"/>
          <w:szCs w:val="16"/>
        </w:rPr>
        <w:t xml:space="preserve">LAS UNIDADES </w:t>
      </w:r>
      <w:r w:rsidR="004C042E">
        <w:rPr>
          <w:rFonts w:ascii="Arial" w:hAnsi="Arial" w:cs="Arial"/>
          <w:sz w:val="16"/>
          <w:szCs w:val="16"/>
        </w:rPr>
        <w:t>SUBORDINADAS AL</w:t>
      </w:r>
      <w:r w:rsidR="00BB53D9" w:rsidRPr="00BB53D9">
        <w:rPr>
          <w:rFonts w:ascii="Arial" w:hAnsi="Arial" w:cs="Arial"/>
          <w:sz w:val="16"/>
          <w:szCs w:val="16"/>
        </w:rPr>
        <w:t xml:space="preserve"> </w:t>
      </w:r>
      <w:r w:rsidR="00310F1E">
        <w:rPr>
          <w:rFonts w:ascii="Arial" w:hAnsi="Arial" w:cs="Arial"/>
          <w:sz w:val="16"/>
          <w:szCs w:val="16"/>
        </w:rPr>
        <w:t>GT “ECHO”</w:t>
      </w:r>
      <w:r w:rsidR="00BB53D9" w:rsidRPr="00BB53D9">
        <w:rPr>
          <w:rFonts w:ascii="Arial" w:hAnsi="Arial" w:cs="Arial"/>
          <w:sz w:val="16"/>
          <w:szCs w:val="16"/>
        </w:rPr>
        <w:t xml:space="preserve">, EN </w:t>
      </w:r>
      <w:r w:rsidR="00A6458C">
        <w:rPr>
          <w:rFonts w:ascii="Arial" w:hAnsi="Arial" w:cs="Arial"/>
          <w:sz w:val="16"/>
          <w:szCs w:val="16"/>
        </w:rPr>
        <w:t xml:space="preserve">EL </w:t>
      </w:r>
      <w:r w:rsidR="00BB53D9" w:rsidRPr="00BB53D9">
        <w:rPr>
          <w:rFonts w:ascii="Arial" w:hAnsi="Arial" w:cs="Arial"/>
          <w:sz w:val="16"/>
          <w:szCs w:val="16"/>
        </w:rPr>
        <w:t xml:space="preserve">DISTRITO ESTEROS MATERIALIZARÁN PRESENCIA MILITAR EN LOS SECTORES DE ALTA AFLUENCIA, LOCALIZARÁN Y CAPTURARÁN OBJETIVOS DE OPORTUNIDAD, REALIZARÁN OPERACIONES CAMEX Y </w:t>
      </w:r>
      <w:r w:rsidR="00A6458C">
        <w:rPr>
          <w:rFonts w:ascii="Arial" w:hAnsi="Arial" w:cs="Arial"/>
          <w:sz w:val="16"/>
          <w:szCs w:val="16"/>
        </w:rPr>
        <w:t>RECONOCIMIENTO OFENSIVO</w:t>
      </w:r>
      <w:r w:rsidR="00BB53D9" w:rsidRPr="00BB53D9">
        <w:rPr>
          <w:rFonts w:ascii="Arial" w:hAnsi="Arial" w:cs="Arial"/>
          <w:sz w:val="16"/>
          <w:szCs w:val="16"/>
        </w:rPr>
        <w:t xml:space="preserve">, ACTUARÁN CON INFORMACIÓN Y LLAMADAS DE EMERGENCIA QUE SEAN ENTREGADAS POR INTELIGENCIA”; CON ORDEN, EJECUTARÁN OPERACIONES ESPECIALES PARA LA APREHENSIÓN DE BLANCOS DE ALTO Y MEDIANO VALOR, REALIZARÁN OPERACIONES EN APOYO A OTRAS FUERZAS Y ENTIDADES DEL ESTADO, A PARTIR DEL DÍA </w:t>
      </w:r>
      <w:r w:rsidR="001B65A7">
        <w:rPr>
          <w:rFonts w:ascii="Arial" w:hAnsi="Arial" w:cs="Arial"/>
          <w:b/>
          <w:bCs/>
          <w:sz w:val="16"/>
          <w:szCs w:val="16"/>
        </w:rPr>
        <w:t>20</w:t>
      </w:r>
      <w:r w:rsidR="005C5253">
        <w:rPr>
          <w:rFonts w:ascii="Arial" w:hAnsi="Arial" w:cs="Arial"/>
          <w:b/>
          <w:bCs/>
          <w:sz w:val="16"/>
          <w:szCs w:val="16"/>
        </w:rPr>
        <w:t>08</w:t>
      </w:r>
      <w:r w:rsidR="00D4532F">
        <w:rPr>
          <w:rFonts w:ascii="Arial" w:hAnsi="Arial" w:cs="Arial"/>
          <w:b/>
          <w:bCs/>
          <w:sz w:val="16"/>
          <w:szCs w:val="16"/>
        </w:rPr>
        <w:t>0</w:t>
      </w:r>
      <w:r w:rsidR="002979C4" w:rsidRPr="002979C4">
        <w:rPr>
          <w:rFonts w:ascii="Arial" w:hAnsi="Arial" w:cs="Arial"/>
          <w:b/>
          <w:bCs/>
          <w:sz w:val="16"/>
          <w:szCs w:val="16"/>
        </w:rPr>
        <w:t>0</w:t>
      </w:r>
      <w:r w:rsidR="00BB53D9" w:rsidRPr="00BB53D9">
        <w:rPr>
          <w:rFonts w:ascii="Arial" w:hAnsi="Arial" w:cs="Arial"/>
          <w:b/>
          <w:bCs/>
          <w:sz w:val="16"/>
          <w:szCs w:val="16"/>
        </w:rPr>
        <w:t>R-</w:t>
      </w:r>
      <w:r w:rsidR="0013532A">
        <w:rPr>
          <w:rFonts w:ascii="Arial" w:hAnsi="Arial" w:cs="Arial"/>
          <w:b/>
          <w:bCs/>
          <w:sz w:val="16"/>
          <w:szCs w:val="16"/>
        </w:rPr>
        <w:t>MAY</w:t>
      </w:r>
      <w:r w:rsidR="00BB53D9" w:rsidRPr="00BB53D9">
        <w:rPr>
          <w:rFonts w:ascii="Arial" w:hAnsi="Arial" w:cs="Arial"/>
          <w:b/>
          <w:bCs/>
          <w:sz w:val="16"/>
          <w:szCs w:val="16"/>
        </w:rPr>
        <w:t>-2026</w:t>
      </w:r>
      <w:r w:rsidR="00BB53D9" w:rsidRPr="00BB53D9">
        <w:rPr>
          <w:rFonts w:ascii="Arial" w:hAnsi="Arial" w:cs="Arial"/>
          <w:sz w:val="16"/>
          <w:szCs w:val="16"/>
        </w:rPr>
        <w:t xml:space="preserve"> HASTA EL </w:t>
      </w:r>
      <w:r w:rsidR="00BB53D9" w:rsidRPr="00BB53D9">
        <w:rPr>
          <w:rFonts w:ascii="Arial" w:hAnsi="Arial" w:cs="Arial"/>
          <w:b/>
          <w:bCs/>
          <w:sz w:val="16"/>
          <w:szCs w:val="16"/>
        </w:rPr>
        <w:t>FINEX</w:t>
      </w:r>
      <w:r w:rsidR="00BB53D9" w:rsidRPr="00BB53D9">
        <w:rPr>
          <w:rFonts w:ascii="Arial" w:hAnsi="Arial" w:cs="Arial"/>
          <w:sz w:val="16"/>
          <w:szCs w:val="16"/>
        </w:rPr>
        <w:t xml:space="preserve"> DE LA OPERACIÓN</w:t>
      </w:r>
      <w:r w:rsidR="00BB53D9">
        <w:rPr>
          <w:rFonts w:ascii="Arial" w:hAnsi="Arial" w:cs="Arial"/>
          <w:sz w:val="16"/>
          <w:szCs w:val="16"/>
        </w:rPr>
        <w:t>.</w:t>
      </w:r>
    </w:p>
    <w:bookmarkEnd w:id="4"/>
    <w:p w14:paraId="2440A746" w14:textId="77777777" w:rsidR="00BB53D9" w:rsidRPr="00BB53D9" w:rsidRDefault="00BB53D9" w:rsidP="00BB53D9">
      <w:pPr>
        <w:pStyle w:val="Prrafodelista"/>
        <w:widowControl w:val="0"/>
        <w:suppressAutoHyphens/>
        <w:snapToGrid w:val="0"/>
        <w:spacing w:line="276" w:lineRule="auto"/>
        <w:ind w:left="1069"/>
        <w:jc w:val="both"/>
        <w:rPr>
          <w:rFonts w:ascii="Arial" w:eastAsia="Calibri" w:hAnsi="Arial" w:cs="Arial"/>
          <w:bCs/>
          <w:color w:val="000000"/>
          <w:sz w:val="16"/>
          <w:szCs w:val="16"/>
          <w:lang w:val="es-MX" w:eastAsia="en-US"/>
        </w:rPr>
      </w:pPr>
    </w:p>
    <w:p w14:paraId="424CCC43" w14:textId="7D3505CE" w:rsidR="008714A1" w:rsidRPr="00BB53D9" w:rsidRDefault="00BB53D9" w:rsidP="00480346">
      <w:pPr>
        <w:pStyle w:val="Prrafodelista"/>
        <w:numPr>
          <w:ilvl w:val="0"/>
          <w:numId w:val="9"/>
        </w:numPr>
        <w:spacing w:line="276" w:lineRule="auto"/>
        <w:ind w:left="567" w:hanging="283"/>
        <w:contextualSpacing w:val="0"/>
        <w:jc w:val="both"/>
        <w:rPr>
          <w:rFonts w:ascii="Arial" w:hAnsi="Arial" w:cs="Arial"/>
          <w:snapToGrid w:val="0"/>
          <w:spacing w:val="-3"/>
          <w:sz w:val="16"/>
          <w:szCs w:val="16"/>
          <w:u w:val="single"/>
          <w:lang w:val="es-ES_tradnl"/>
        </w:rPr>
      </w:pPr>
      <w:r w:rsidRPr="00BB53D9">
        <w:rPr>
          <w:rFonts w:ascii="Arial" w:hAnsi="Arial" w:cs="Arial"/>
          <w:snapToGrid w:val="0"/>
          <w:spacing w:val="-3"/>
          <w:sz w:val="16"/>
          <w:szCs w:val="16"/>
          <w:u w:val="single"/>
          <w:lang w:val="es-ES_tradnl"/>
        </w:rPr>
        <w:t>TAREAS</w:t>
      </w:r>
      <w:r w:rsidRPr="00BB53D9">
        <w:rPr>
          <w:rFonts w:ascii="Arial" w:hAnsi="Arial" w:cs="Arial"/>
          <w:snapToGrid w:val="0"/>
          <w:spacing w:val="-3"/>
          <w:sz w:val="16"/>
          <w:szCs w:val="16"/>
          <w:lang w:val="es-ES_tradnl"/>
        </w:rPr>
        <w:t xml:space="preserve">. </w:t>
      </w:r>
    </w:p>
    <w:p w14:paraId="3B5D5A14" w14:textId="77777777" w:rsidR="0066515C" w:rsidRPr="00BB53D9" w:rsidRDefault="0066515C" w:rsidP="0066515C">
      <w:pPr>
        <w:pStyle w:val="Prrafodelista"/>
        <w:spacing w:line="276" w:lineRule="auto"/>
        <w:ind w:left="709"/>
        <w:contextualSpacing w:val="0"/>
        <w:jc w:val="both"/>
        <w:rPr>
          <w:rFonts w:ascii="Arial" w:hAnsi="Arial" w:cs="Arial"/>
          <w:snapToGrid w:val="0"/>
          <w:spacing w:val="-3"/>
          <w:sz w:val="16"/>
          <w:szCs w:val="16"/>
          <w:u w:val="single"/>
          <w:lang w:val="es-ES_tradnl"/>
        </w:rPr>
      </w:pPr>
    </w:p>
    <w:p w14:paraId="7AE72601" w14:textId="26A062A2" w:rsidR="00FF763A" w:rsidRDefault="00BB53D9" w:rsidP="00480346">
      <w:pPr>
        <w:numPr>
          <w:ilvl w:val="0"/>
          <w:numId w:val="19"/>
        </w:numPr>
        <w:spacing w:line="276" w:lineRule="auto"/>
        <w:ind w:left="993"/>
        <w:jc w:val="both"/>
        <w:rPr>
          <w:rFonts w:ascii="Arial" w:hAnsi="Arial" w:cs="Arial"/>
          <w:sz w:val="16"/>
          <w:szCs w:val="16"/>
          <w:lang w:val="es-MX"/>
        </w:rPr>
      </w:pPr>
      <w:bookmarkStart w:id="5" w:name="_Hlk229688498"/>
      <w:r w:rsidRPr="00311FDD">
        <w:rPr>
          <w:rFonts w:ascii="Arial" w:hAnsi="Arial" w:cs="Arial"/>
          <w:sz w:val="16"/>
          <w:szCs w:val="16"/>
          <w:lang w:val="es-MX"/>
        </w:rPr>
        <w:t>REALIZAR OPERACIONES DE CONTROL DE ARMAS, MUNICIONES Y EXPLOSIVOS (CAMEX),</w:t>
      </w:r>
      <w:r w:rsidR="002203A0">
        <w:rPr>
          <w:rFonts w:ascii="Arial" w:hAnsi="Arial" w:cs="Arial"/>
          <w:sz w:val="16"/>
          <w:szCs w:val="16"/>
          <w:lang w:val="es-MX"/>
        </w:rPr>
        <w:t xml:space="preserve"> </w:t>
      </w:r>
      <w:r w:rsidRPr="00311FDD">
        <w:rPr>
          <w:rFonts w:ascii="Arial" w:hAnsi="Arial" w:cs="Arial"/>
          <w:sz w:val="16"/>
          <w:szCs w:val="16"/>
          <w:lang w:val="es-MX"/>
        </w:rPr>
        <w:t xml:space="preserve">EN </w:t>
      </w:r>
      <w:r w:rsidR="00A6458C">
        <w:rPr>
          <w:rFonts w:ascii="Arial" w:hAnsi="Arial" w:cs="Arial"/>
          <w:sz w:val="16"/>
          <w:szCs w:val="16"/>
          <w:lang w:val="es-MX"/>
        </w:rPr>
        <w:t>EL</w:t>
      </w:r>
      <w:r w:rsidRPr="00311FDD">
        <w:rPr>
          <w:rFonts w:ascii="Arial" w:hAnsi="Arial" w:cs="Arial"/>
          <w:sz w:val="16"/>
          <w:szCs w:val="16"/>
          <w:lang w:val="es-MX"/>
        </w:rPr>
        <w:t xml:space="preserve"> DISTRITO</w:t>
      </w:r>
      <w:r w:rsidR="00310F1E">
        <w:rPr>
          <w:rFonts w:ascii="Arial" w:hAnsi="Arial" w:cs="Arial"/>
          <w:sz w:val="16"/>
          <w:szCs w:val="16"/>
          <w:lang w:val="es-MX"/>
        </w:rPr>
        <w:t xml:space="preserve"> </w:t>
      </w:r>
      <w:r w:rsidRPr="00311FDD">
        <w:rPr>
          <w:rFonts w:ascii="Arial" w:hAnsi="Arial" w:cs="Arial"/>
          <w:sz w:val="16"/>
          <w:szCs w:val="16"/>
          <w:lang w:val="es-MX"/>
        </w:rPr>
        <w:t>ESTEROS</w:t>
      </w:r>
      <w:r w:rsidR="00A6458C">
        <w:rPr>
          <w:rFonts w:ascii="Arial" w:hAnsi="Arial" w:cs="Arial"/>
          <w:sz w:val="16"/>
          <w:szCs w:val="16"/>
          <w:lang w:val="es-MX"/>
        </w:rPr>
        <w:t>.</w:t>
      </w:r>
    </w:p>
    <w:p w14:paraId="522D724B" w14:textId="76B92135" w:rsidR="00A6458C" w:rsidRDefault="00A6458C" w:rsidP="00480346">
      <w:pPr>
        <w:numPr>
          <w:ilvl w:val="0"/>
          <w:numId w:val="19"/>
        </w:numPr>
        <w:spacing w:line="276" w:lineRule="auto"/>
        <w:ind w:left="993"/>
        <w:jc w:val="both"/>
        <w:rPr>
          <w:rFonts w:ascii="Arial" w:hAnsi="Arial" w:cs="Arial"/>
          <w:sz w:val="16"/>
          <w:szCs w:val="16"/>
          <w:lang w:val="es-MX"/>
        </w:rPr>
      </w:pPr>
      <w:r>
        <w:rPr>
          <w:rFonts w:ascii="Arial" w:hAnsi="Arial" w:cs="Arial"/>
          <w:sz w:val="16"/>
          <w:szCs w:val="16"/>
          <w:lang w:val="es-MX"/>
        </w:rPr>
        <w:t xml:space="preserve">REALIZAR OPERACIONES DE RECONOCIMIENTO </w:t>
      </w:r>
      <w:r w:rsidR="002203A0">
        <w:rPr>
          <w:rFonts w:ascii="Arial" w:hAnsi="Arial" w:cs="Arial"/>
          <w:sz w:val="16"/>
          <w:szCs w:val="16"/>
          <w:lang w:val="es-MX"/>
        </w:rPr>
        <w:t xml:space="preserve">OFENSIVO </w:t>
      </w:r>
      <w:r>
        <w:rPr>
          <w:rFonts w:ascii="Arial" w:hAnsi="Arial" w:cs="Arial"/>
          <w:sz w:val="16"/>
          <w:szCs w:val="16"/>
          <w:lang w:val="es-MX"/>
        </w:rPr>
        <w:t xml:space="preserve">EN EL DISTRITO ESTEROS </w:t>
      </w:r>
      <w:r w:rsidR="002203A0">
        <w:rPr>
          <w:rFonts w:ascii="Arial" w:hAnsi="Arial" w:cs="Arial"/>
          <w:sz w:val="16"/>
          <w:szCs w:val="16"/>
          <w:lang w:val="es-MX"/>
        </w:rPr>
        <w:t>CIRCUITOS</w:t>
      </w:r>
      <w:r>
        <w:rPr>
          <w:rFonts w:ascii="Arial" w:hAnsi="Arial" w:cs="Arial"/>
          <w:sz w:val="16"/>
          <w:szCs w:val="16"/>
          <w:lang w:val="es-MX"/>
        </w:rPr>
        <w:t xml:space="preserve"> MALVINAS, ESTEROS E ISLA TRINITARIA.</w:t>
      </w:r>
    </w:p>
    <w:p w14:paraId="0ABEBE76" w14:textId="20F0FE07" w:rsidR="00A6458C" w:rsidRPr="00311FDD" w:rsidRDefault="00A6458C" w:rsidP="00480346">
      <w:pPr>
        <w:numPr>
          <w:ilvl w:val="0"/>
          <w:numId w:val="19"/>
        </w:numPr>
        <w:spacing w:line="276" w:lineRule="auto"/>
        <w:ind w:left="993"/>
        <w:jc w:val="both"/>
        <w:rPr>
          <w:rFonts w:ascii="Arial" w:hAnsi="Arial" w:cs="Arial"/>
          <w:sz w:val="16"/>
          <w:szCs w:val="16"/>
          <w:lang w:val="es-MX"/>
        </w:rPr>
      </w:pPr>
      <w:r>
        <w:rPr>
          <w:rFonts w:ascii="Arial" w:hAnsi="Arial" w:cs="Arial"/>
          <w:sz w:val="16"/>
          <w:szCs w:val="16"/>
          <w:lang w:val="es-MX"/>
        </w:rPr>
        <w:t xml:space="preserve">REALIZAR RETENES FIJOS Y </w:t>
      </w:r>
      <w:r w:rsidR="006C1B94">
        <w:rPr>
          <w:rFonts w:ascii="Arial" w:hAnsi="Arial" w:cs="Arial"/>
          <w:sz w:val="16"/>
          <w:szCs w:val="16"/>
          <w:lang w:val="es-MX"/>
        </w:rPr>
        <w:t>MÓVILES</w:t>
      </w:r>
      <w:r>
        <w:rPr>
          <w:rFonts w:ascii="Arial" w:hAnsi="Arial" w:cs="Arial"/>
          <w:sz w:val="16"/>
          <w:szCs w:val="16"/>
          <w:lang w:val="es-MX"/>
        </w:rPr>
        <w:t xml:space="preserve"> EN LAS</w:t>
      </w:r>
      <w:r w:rsidR="006C1B94">
        <w:rPr>
          <w:rFonts w:ascii="Arial" w:hAnsi="Arial" w:cs="Arial"/>
          <w:sz w:val="16"/>
          <w:szCs w:val="16"/>
          <w:lang w:val="es-MX"/>
        </w:rPr>
        <w:t xml:space="preserve"> VÍAS PRINCIPALES Y ACCESOS A LOS PUERTOS UBICADOS EN EL DISTRITO ESTEROS</w:t>
      </w:r>
    </w:p>
    <w:p w14:paraId="10A9EAFA" w14:textId="5EAD182E" w:rsidR="00FF763A" w:rsidRPr="00311FDD" w:rsidRDefault="00BB53D9" w:rsidP="00480346">
      <w:pPr>
        <w:numPr>
          <w:ilvl w:val="0"/>
          <w:numId w:val="19"/>
        </w:numPr>
        <w:spacing w:line="276" w:lineRule="auto"/>
        <w:ind w:left="993"/>
        <w:jc w:val="both"/>
        <w:rPr>
          <w:rFonts w:ascii="Arial" w:hAnsi="Arial" w:cs="Arial"/>
          <w:sz w:val="16"/>
          <w:szCs w:val="16"/>
          <w:lang w:val="es-MX"/>
        </w:rPr>
      </w:pPr>
      <w:r w:rsidRPr="00311FDD">
        <w:rPr>
          <w:rFonts w:ascii="Arial" w:hAnsi="Arial" w:cs="Arial"/>
          <w:sz w:val="16"/>
          <w:szCs w:val="16"/>
        </w:rPr>
        <w:t xml:space="preserve">EJECUTAR OPERACIONES DE APOYO A LAS ENTIDADES DEL ESTADO CON Y </w:t>
      </w:r>
      <w:r w:rsidRPr="00311FDD">
        <w:rPr>
          <w:rFonts w:ascii="Arial" w:hAnsi="Arial" w:cs="Arial"/>
          <w:sz w:val="16"/>
          <w:szCs w:val="16"/>
          <w:lang w:val="es-MX"/>
        </w:rPr>
        <w:t>SIN ESTADO DE EXCEPCIÓN EN EL ÁREA DE OPERACIÓN “GUAYAQUIL”, CON ORDEN.</w:t>
      </w:r>
    </w:p>
    <w:p w14:paraId="6FE4B7E2" w14:textId="54C35A1F" w:rsidR="00FF763A" w:rsidRPr="002203A0" w:rsidRDefault="00BB53D9" w:rsidP="002203A0">
      <w:pPr>
        <w:numPr>
          <w:ilvl w:val="0"/>
          <w:numId w:val="19"/>
        </w:numPr>
        <w:spacing w:line="276" w:lineRule="auto"/>
        <w:ind w:left="993"/>
        <w:jc w:val="both"/>
        <w:rPr>
          <w:rFonts w:ascii="Arial" w:hAnsi="Arial" w:cs="Arial"/>
          <w:sz w:val="16"/>
          <w:szCs w:val="16"/>
          <w:lang w:val="es-MX"/>
        </w:rPr>
      </w:pPr>
      <w:r w:rsidRPr="00311FDD">
        <w:rPr>
          <w:rFonts w:ascii="Arial" w:hAnsi="Arial" w:cs="Arial"/>
          <w:sz w:val="16"/>
          <w:szCs w:val="16"/>
          <w:lang w:val="es-MX"/>
        </w:rPr>
        <w:t>APOYAR A LA CMP EN LA PROTECCIÓN Y TRASLADO DE ALTAS AUTORIDADES NACIONALES, CON ORDEN.</w:t>
      </w:r>
    </w:p>
    <w:p w14:paraId="76C82AC9" w14:textId="457662BB" w:rsidR="00FF763A" w:rsidRPr="00311FDD" w:rsidRDefault="00BB53D9" w:rsidP="00480346">
      <w:pPr>
        <w:numPr>
          <w:ilvl w:val="0"/>
          <w:numId w:val="19"/>
        </w:numPr>
        <w:spacing w:line="276" w:lineRule="auto"/>
        <w:ind w:left="993"/>
        <w:jc w:val="both"/>
        <w:rPr>
          <w:rFonts w:ascii="Arial" w:hAnsi="Arial" w:cs="Arial"/>
          <w:sz w:val="16"/>
          <w:szCs w:val="16"/>
        </w:rPr>
      </w:pPr>
      <w:r w:rsidRPr="00311FDD">
        <w:rPr>
          <w:rFonts w:ascii="Arial" w:hAnsi="Arial" w:cs="Arial"/>
          <w:sz w:val="16"/>
          <w:szCs w:val="16"/>
        </w:rPr>
        <w:t xml:space="preserve">EJECUTAR OPERACIONES ESPECIALES PARA NEUTRALIZAR A LAS AMENAZAS NO ESTATALES Y RIESGOS </w:t>
      </w:r>
      <w:r w:rsidRPr="00311FDD">
        <w:rPr>
          <w:rFonts w:ascii="Arial" w:hAnsi="Arial" w:cs="Arial"/>
          <w:sz w:val="16"/>
          <w:szCs w:val="16"/>
          <w:lang w:val="es-MX"/>
        </w:rPr>
        <w:t xml:space="preserve">EN EL </w:t>
      </w:r>
      <w:r w:rsidR="00A555BA">
        <w:rPr>
          <w:rFonts w:ascii="Arial" w:hAnsi="Arial" w:cs="Arial"/>
          <w:sz w:val="16"/>
          <w:szCs w:val="16"/>
          <w:lang w:val="es-MX"/>
        </w:rPr>
        <w:t>DISTRITO ESTEROS.</w:t>
      </w:r>
    </w:p>
    <w:bookmarkEnd w:id="5"/>
    <w:p w14:paraId="61A4BCEF" w14:textId="77777777" w:rsidR="008F1B1C" w:rsidRPr="00651C81" w:rsidRDefault="008F1B1C" w:rsidP="008F1B1C">
      <w:pPr>
        <w:spacing w:line="276" w:lineRule="auto"/>
        <w:ind w:left="709"/>
        <w:jc w:val="both"/>
        <w:rPr>
          <w:rFonts w:ascii="Arial" w:hAnsi="Arial" w:cs="Arial"/>
          <w:sz w:val="16"/>
          <w:szCs w:val="16"/>
        </w:rPr>
      </w:pPr>
    </w:p>
    <w:p w14:paraId="3405AB2D" w14:textId="10777110" w:rsidR="00BB53D9" w:rsidRPr="00651C81" w:rsidRDefault="00BB53D9" w:rsidP="00651C81">
      <w:pPr>
        <w:spacing w:line="276" w:lineRule="auto"/>
        <w:ind w:left="284"/>
        <w:jc w:val="both"/>
        <w:rPr>
          <w:rFonts w:ascii="Arial" w:hAnsi="Arial" w:cs="Arial"/>
          <w:b/>
          <w:bCs/>
          <w:sz w:val="16"/>
          <w:szCs w:val="16"/>
        </w:rPr>
      </w:pPr>
      <w:r w:rsidRPr="00651C81">
        <w:rPr>
          <w:rFonts w:ascii="Arial" w:hAnsi="Arial" w:cs="Arial"/>
          <w:b/>
          <w:bCs/>
          <w:sz w:val="16"/>
          <w:szCs w:val="16"/>
        </w:rPr>
        <w:t xml:space="preserve">CONDUCTA EN </w:t>
      </w:r>
      <w:r w:rsidR="00480346">
        <w:rPr>
          <w:rFonts w:ascii="Arial" w:hAnsi="Arial" w:cs="Arial"/>
          <w:b/>
          <w:bCs/>
          <w:sz w:val="16"/>
          <w:szCs w:val="16"/>
        </w:rPr>
        <w:t xml:space="preserve">LAS </w:t>
      </w:r>
      <w:r w:rsidRPr="00651C81">
        <w:rPr>
          <w:rFonts w:ascii="Arial" w:hAnsi="Arial" w:cs="Arial"/>
          <w:b/>
          <w:bCs/>
          <w:sz w:val="16"/>
          <w:szCs w:val="16"/>
        </w:rPr>
        <w:t>OPERACIONES</w:t>
      </w:r>
      <w:r w:rsidR="00480346">
        <w:rPr>
          <w:rFonts w:ascii="Arial" w:hAnsi="Arial" w:cs="Arial"/>
          <w:b/>
          <w:bCs/>
          <w:sz w:val="16"/>
          <w:szCs w:val="16"/>
        </w:rPr>
        <w:t>:</w:t>
      </w:r>
    </w:p>
    <w:p w14:paraId="5884AC19" w14:textId="77777777" w:rsidR="00BB53D9" w:rsidRPr="00651C81" w:rsidRDefault="00BB53D9" w:rsidP="00BB53D9">
      <w:pPr>
        <w:spacing w:line="276" w:lineRule="auto"/>
        <w:jc w:val="both"/>
        <w:rPr>
          <w:rFonts w:ascii="Arial" w:hAnsi="Arial" w:cs="Arial"/>
          <w:sz w:val="16"/>
          <w:szCs w:val="16"/>
        </w:rPr>
      </w:pPr>
    </w:p>
    <w:p w14:paraId="74CB113F" w14:textId="27361B2A" w:rsidR="00BB53D9" w:rsidRPr="00651C81" w:rsidRDefault="00BB53D9" w:rsidP="00651C81">
      <w:pPr>
        <w:pStyle w:val="Prrafodelista"/>
        <w:numPr>
          <w:ilvl w:val="0"/>
          <w:numId w:val="29"/>
        </w:numPr>
        <w:spacing w:line="276" w:lineRule="auto"/>
        <w:ind w:left="709"/>
        <w:jc w:val="both"/>
        <w:rPr>
          <w:rFonts w:ascii="Arial" w:hAnsi="Arial" w:cs="Arial"/>
          <w:sz w:val="16"/>
          <w:szCs w:val="16"/>
        </w:rPr>
      </w:pPr>
      <w:r w:rsidRPr="00651C81">
        <w:rPr>
          <w:rFonts w:ascii="Arial" w:hAnsi="Arial" w:cs="Arial"/>
          <w:sz w:val="16"/>
          <w:szCs w:val="16"/>
        </w:rPr>
        <w:t>CUMPLIMIENTO GENERAL</w:t>
      </w:r>
    </w:p>
    <w:p w14:paraId="2D6199BF" w14:textId="0B6409C9" w:rsidR="00BB53D9" w:rsidRPr="00651C81" w:rsidRDefault="00BB53D9" w:rsidP="00651C81">
      <w:pPr>
        <w:spacing w:line="276" w:lineRule="auto"/>
        <w:ind w:left="709"/>
        <w:jc w:val="both"/>
        <w:rPr>
          <w:rFonts w:ascii="Arial" w:hAnsi="Arial" w:cs="Arial"/>
          <w:sz w:val="16"/>
          <w:szCs w:val="16"/>
        </w:rPr>
      </w:pPr>
      <w:r w:rsidRPr="00651C81">
        <w:rPr>
          <w:rFonts w:ascii="Arial" w:hAnsi="Arial" w:cs="Arial"/>
          <w:sz w:val="16"/>
          <w:szCs w:val="16"/>
        </w:rPr>
        <w:t>CUMPLIR ESTRICTAMENTE CON: EL DERECHO INTERNACIONAL HUMANITARIO (DIH), LOS DERECHOS HUMANOS (DD.HH.), EL USO PROGRESIVO Y LEGÍTIMO DE LA FUERZA (LORULF), NORMAS DE COMPORTAMIENTO, REGLAS DE ENFRENTAMIENTO, Y LAS NORMAS DE DERECHO CONEXO (NDC) ESTABLECIDAS EN LAS REFERENCIAS INSTITUCIONALES.</w:t>
      </w:r>
    </w:p>
    <w:p w14:paraId="1453F19B" w14:textId="79B428DB" w:rsidR="00BB53D9" w:rsidRPr="00651C81" w:rsidRDefault="00BB53D9" w:rsidP="00651C81">
      <w:pPr>
        <w:pStyle w:val="Prrafodelista"/>
        <w:numPr>
          <w:ilvl w:val="0"/>
          <w:numId w:val="29"/>
        </w:numPr>
        <w:spacing w:line="276" w:lineRule="auto"/>
        <w:ind w:left="709"/>
        <w:jc w:val="both"/>
        <w:rPr>
          <w:rFonts w:ascii="Arial" w:hAnsi="Arial" w:cs="Arial"/>
          <w:sz w:val="16"/>
          <w:szCs w:val="16"/>
        </w:rPr>
      </w:pPr>
      <w:r w:rsidRPr="00651C81">
        <w:rPr>
          <w:rFonts w:ascii="Arial" w:hAnsi="Arial" w:cs="Arial"/>
          <w:sz w:val="16"/>
          <w:szCs w:val="16"/>
        </w:rPr>
        <w:t>EN CASO DE ENCONTRARSE CON ARTEFACTOS EXPLOSIVOS O ARMAMENTO</w:t>
      </w:r>
      <w:r w:rsidR="00651C81" w:rsidRPr="00651C81">
        <w:rPr>
          <w:rFonts w:ascii="Arial" w:hAnsi="Arial" w:cs="Arial"/>
          <w:sz w:val="16"/>
          <w:szCs w:val="16"/>
        </w:rPr>
        <w:t>:</w:t>
      </w:r>
    </w:p>
    <w:p w14:paraId="73688A24" w14:textId="77777777" w:rsidR="00BB53D9" w:rsidRPr="00651C81" w:rsidRDefault="00BB53D9" w:rsidP="00651C81">
      <w:pPr>
        <w:spacing w:line="276" w:lineRule="auto"/>
        <w:ind w:left="993" w:hanging="283"/>
        <w:jc w:val="both"/>
        <w:rPr>
          <w:rFonts w:ascii="Arial" w:hAnsi="Arial" w:cs="Arial"/>
          <w:sz w:val="16"/>
          <w:szCs w:val="16"/>
        </w:rPr>
      </w:pPr>
      <w:r w:rsidRPr="00651C81">
        <w:rPr>
          <w:rFonts w:ascii="Arial" w:hAnsi="Arial" w:cs="Arial"/>
          <w:sz w:val="16"/>
          <w:szCs w:val="16"/>
        </w:rPr>
        <w:t>●</w:t>
      </w:r>
      <w:r w:rsidRPr="00651C81">
        <w:rPr>
          <w:rFonts w:ascii="Arial" w:hAnsi="Arial" w:cs="Arial"/>
          <w:sz w:val="16"/>
          <w:szCs w:val="16"/>
        </w:rPr>
        <w:tab/>
        <w:t>ASEGURAR EL ÁREA ANTE LA PRESENCIA DE ARTEFACTOS EXPLOSIVOS IMPROVISADOS (AEI), MATERIAL EXPLOSIVO NO DETONADO (UXO) O ARMAS LETALES Y NO LETALES.</w:t>
      </w:r>
    </w:p>
    <w:p w14:paraId="6CDD2559" w14:textId="23AF88E8" w:rsidR="00BB53D9" w:rsidRPr="00651C81" w:rsidRDefault="00BB53D9" w:rsidP="00911A79">
      <w:pPr>
        <w:spacing w:line="276" w:lineRule="auto"/>
        <w:ind w:left="993" w:hanging="283"/>
        <w:jc w:val="both"/>
        <w:rPr>
          <w:rFonts w:ascii="Arial" w:hAnsi="Arial" w:cs="Arial"/>
          <w:sz w:val="16"/>
          <w:szCs w:val="16"/>
        </w:rPr>
      </w:pPr>
      <w:r w:rsidRPr="00651C81">
        <w:rPr>
          <w:rFonts w:ascii="Arial" w:hAnsi="Arial" w:cs="Arial"/>
          <w:sz w:val="16"/>
          <w:szCs w:val="16"/>
        </w:rPr>
        <w:t>●</w:t>
      </w:r>
      <w:r w:rsidRPr="00651C81">
        <w:rPr>
          <w:rFonts w:ascii="Arial" w:hAnsi="Arial" w:cs="Arial"/>
          <w:sz w:val="16"/>
          <w:szCs w:val="16"/>
        </w:rPr>
        <w:tab/>
        <w:t>VERIFICAR EN EL CASO DE ARMAS NO LETALES Y LETALES, LOS PERMISOS DE PORTE Y TENENCIA.</w:t>
      </w:r>
    </w:p>
    <w:p w14:paraId="7AEEC2F6" w14:textId="309E360C" w:rsidR="00BB53D9" w:rsidRPr="00651C81" w:rsidRDefault="00311FDD" w:rsidP="00651C81">
      <w:pPr>
        <w:spacing w:line="276" w:lineRule="auto"/>
        <w:ind w:left="993" w:hanging="283"/>
        <w:jc w:val="both"/>
        <w:rPr>
          <w:rFonts w:ascii="Arial" w:hAnsi="Arial" w:cs="Arial"/>
          <w:sz w:val="16"/>
          <w:szCs w:val="16"/>
        </w:rPr>
      </w:pPr>
      <w:r>
        <w:rPr>
          <w:rFonts w:ascii="Arial" w:hAnsi="Arial" w:cs="Arial"/>
          <w:sz w:val="16"/>
          <w:szCs w:val="16"/>
        </w:rPr>
        <w:t>●</w:t>
      </w:r>
      <w:r>
        <w:rPr>
          <w:rFonts w:ascii="Arial" w:hAnsi="Arial" w:cs="Arial"/>
          <w:sz w:val="16"/>
          <w:szCs w:val="16"/>
        </w:rPr>
        <w:tab/>
        <w:t xml:space="preserve">REGISTRAR LAS </w:t>
      </w:r>
      <w:r w:rsidR="00BB53D9" w:rsidRPr="00651C81">
        <w:rPr>
          <w:rFonts w:ascii="Arial" w:hAnsi="Arial" w:cs="Arial"/>
          <w:sz w:val="16"/>
          <w:szCs w:val="16"/>
        </w:rPr>
        <w:t>ACCIONES EFECTUADAS MEDIANTES FOTOGRAFÍAS Y VIDEOS, EXCLUSIVAMENTE POR PARTE DEL JEFE DE PATRULLA.</w:t>
      </w:r>
    </w:p>
    <w:p w14:paraId="6A14E0EC" w14:textId="5205C14B" w:rsidR="00BB53D9" w:rsidRPr="00651C81" w:rsidRDefault="00BB53D9" w:rsidP="00651C81">
      <w:pPr>
        <w:pStyle w:val="Prrafodelista"/>
        <w:numPr>
          <w:ilvl w:val="0"/>
          <w:numId w:val="29"/>
        </w:numPr>
        <w:spacing w:line="276" w:lineRule="auto"/>
        <w:ind w:left="709"/>
        <w:jc w:val="both"/>
        <w:rPr>
          <w:rFonts w:ascii="Arial" w:hAnsi="Arial" w:cs="Arial"/>
          <w:sz w:val="16"/>
          <w:szCs w:val="16"/>
        </w:rPr>
      </w:pPr>
      <w:r w:rsidRPr="00651C81">
        <w:rPr>
          <w:rFonts w:ascii="Arial" w:hAnsi="Arial" w:cs="Arial"/>
          <w:sz w:val="16"/>
          <w:szCs w:val="16"/>
        </w:rPr>
        <w:t>PROHIBICIONES DURANTE INSPECCIONES Y OPERATIVOS</w:t>
      </w:r>
      <w:r w:rsidR="00651C81" w:rsidRPr="00651C81">
        <w:rPr>
          <w:rFonts w:ascii="Arial" w:hAnsi="Arial" w:cs="Arial"/>
          <w:sz w:val="16"/>
          <w:szCs w:val="16"/>
        </w:rPr>
        <w:t>:</w:t>
      </w:r>
    </w:p>
    <w:p w14:paraId="3E05C08F" w14:textId="77777777" w:rsidR="00BB53D9" w:rsidRPr="00651C81" w:rsidRDefault="00BB53D9" w:rsidP="00651C81">
      <w:pPr>
        <w:spacing w:line="276" w:lineRule="auto"/>
        <w:ind w:left="993" w:hanging="284"/>
        <w:jc w:val="both"/>
        <w:rPr>
          <w:rFonts w:ascii="Arial" w:hAnsi="Arial" w:cs="Arial"/>
          <w:sz w:val="16"/>
          <w:szCs w:val="16"/>
        </w:rPr>
      </w:pPr>
      <w:r w:rsidRPr="00651C81">
        <w:rPr>
          <w:rFonts w:ascii="Arial" w:hAnsi="Arial" w:cs="Arial"/>
          <w:sz w:val="16"/>
          <w:szCs w:val="16"/>
        </w:rPr>
        <w:t>●</w:t>
      </w:r>
      <w:r w:rsidRPr="00651C81">
        <w:rPr>
          <w:rFonts w:ascii="Arial" w:hAnsi="Arial" w:cs="Arial"/>
          <w:sz w:val="16"/>
          <w:szCs w:val="16"/>
        </w:rPr>
        <w:tab/>
        <w:t>PROHIBIDO RETENER O SUSTRAER ARTÍCULOS, MATERIALES O ACCESORIOS DE CIUDADANOS DURANTE INSPECCIONES, CACHEOS O REQUISAS.</w:t>
      </w:r>
    </w:p>
    <w:p w14:paraId="7DB90D54" w14:textId="77777777" w:rsidR="00BB53D9" w:rsidRPr="00651C81" w:rsidRDefault="00BB53D9" w:rsidP="00651C81">
      <w:pPr>
        <w:spacing w:line="276" w:lineRule="auto"/>
        <w:ind w:left="993" w:hanging="284"/>
        <w:jc w:val="both"/>
        <w:rPr>
          <w:rFonts w:ascii="Arial" w:hAnsi="Arial" w:cs="Arial"/>
          <w:sz w:val="16"/>
          <w:szCs w:val="16"/>
        </w:rPr>
      </w:pPr>
      <w:r w:rsidRPr="00651C81">
        <w:rPr>
          <w:rFonts w:ascii="Arial" w:hAnsi="Arial" w:cs="Arial"/>
          <w:sz w:val="16"/>
          <w:szCs w:val="16"/>
        </w:rPr>
        <w:t>●</w:t>
      </w:r>
      <w:r w:rsidRPr="00651C81">
        <w:rPr>
          <w:rFonts w:ascii="Arial" w:hAnsi="Arial" w:cs="Arial"/>
          <w:sz w:val="16"/>
          <w:szCs w:val="16"/>
        </w:rPr>
        <w:tab/>
        <w:t>PROHIBIDO AGREDIR O IRRESPETAR A LOS CIUDADANOS APREHENDIDOS.</w:t>
      </w:r>
    </w:p>
    <w:p w14:paraId="3F41587C" w14:textId="77777777" w:rsidR="00BB53D9" w:rsidRPr="00651C81" w:rsidRDefault="00BB53D9" w:rsidP="00651C81">
      <w:pPr>
        <w:spacing w:line="276" w:lineRule="auto"/>
        <w:ind w:left="993" w:hanging="284"/>
        <w:jc w:val="both"/>
        <w:rPr>
          <w:rFonts w:ascii="Arial" w:hAnsi="Arial" w:cs="Arial"/>
          <w:sz w:val="16"/>
          <w:szCs w:val="16"/>
        </w:rPr>
      </w:pPr>
      <w:r w:rsidRPr="00651C81">
        <w:rPr>
          <w:rFonts w:ascii="Arial" w:hAnsi="Arial" w:cs="Arial"/>
          <w:sz w:val="16"/>
          <w:szCs w:val="16"/>
        </w:rPr>
        <w:t>●</w:t>
      </w:r>
      <w:r w:rsidRPr="00651C81">
        <w:rPr>
          <w:rFonts w:ascii="Arial" w:hAnsi="Arial" w:cs="Arial"/>
          <w:sz w:val="16"/>
          <w:szCs w:val="16"/>
        </w:rPr>
        <w:tab/>
        <w:t>PROHIBIDO VULNERAR LOS DERECHOS HUMANOS DE LAS PERSONAS DURANTE LA OPERACIÓN.</w:t>
      </w:r>
    </w:p>
    <w:p w14:paraId="48EC6862" w14:textId="77777777" w:rsidR="00BB53D9" w:rsidRPr="00651C81" w:rsidRDefault="00BB53D9" w:rsidP="00651C81">
      <w:pPr>
        <w:spacing w:line="276" w:lineRule="auto"/>
        <w:ind w:left="993" w:hanging="284"/>
        <w:jc w:val="both"/>
        <w:rPr>
          <w:rFonts w:ascii="Arial" w:hAnsi="Arial" w:cs="Arial"/>
          <w:sz w:val="16"/>
          <w:szCs w:val="16"/>
        </w:rPr>
      </w:pPr>
      <w:r w:rsidRPr="00651C81">
        <w:rPr>
          <w:rFonts w:ascii="Arial" w:hAnsi="Arial" w:cs="Arial"/>
          <w:sz w:val="16"/>
          <w:szCs w:val="16"/>
        </w:rPr>
        <w:t>●</w:t>
      </w:r>
      <w:r w:rsidRPr="00651C81">
        <w:rPr>
          <w:rFonts w:ascii="Arial" w:hAnsi="Arial" w:cs="Arial"/>
          <w:sz w:val="16"/>
          <w:szCs w:val="16"/>
        </w:rPr>
        <w:tab/>
        <w:t>PROHIBIDO RETENER LOS TELÉFONOS CELULARES DEL PERSONAL APREHENDIDO, SALVO ORDEN SUPERIOR O PROCEDIMIENTO LEGAL DEBIDAMENTE JUSTIFICADO.</w:t>
      </w:r>
    </w:p>
    <w:p w14:paraId="5C89469D" w14:textId="7075BBE6" w:rsidR="00311FDD" w:rsidRDefault="00BB53D9" w:rsidP="00911A79">
      <w:pPr>
        <w:spacing w:line="276" w:lineRule="auto"/>
        <w:ind w:left="993" w:hanging="284"/>
        <w:jc w:val="both"/>
        <w:rPr>
          <w:rFonts w:ascii="Arial" w:hAnsi="Arial" w:cs="Arial"/>
          <w:sz w:val="16"/>
          <w:szCs w:val="16"/>
        </w:rPr>
      </w:pPr>
      <w:r w:rsidRPr="00651C81">
        <w:rPr>
          <w:rFonts w:ascii="Arial" w:hAnsi="Arial" w:cs="Arial"/>
          <w:sz w:val="16"/>
          <w:szCs w:val="16"/>
        </w:rPr>
        <w:t>●</w:t>
      </w:r>
      <w:r w:rsidRPr="00651C81">
        <w:rPr>
          <w:rFonts w:ascii="Arial" w:hAnsi="Arial" w:cs="Arial"/>
          <w:sz w:val="16"/>
          <w:szCs w:val="16"/>
        </w:rPr>
        <w:tab/>
        <w:t>PROHIBIDO TRASLADAR A LOS CIUDADANOS APREHENDIDOS EN LAS CAMIONETAS ASIGNADAS</w:t>
      </w:r>
      <w:r w:rsidR="008B7ADD" w:rsidRPr="00651C81">
        <w:rPr>
          <w:rFonts w:ascii="Arial" w:hAnsi="Arial" w:cs="Arial"/>
          <w:sz w:val="16"/>
          <w:szCs w:val="16"/>
        </w:rPr>
        <w:t xml:space="preserve">. </w:t>
      </w:r>
    </w:p>
    <w:p w14:paraId="20270B68" w14:textId="6680CCA4" w:rsidR="00651C81" w:rsidRPr="00911A79" w:rsidRDefault="00651C81" w:rsidP="00651C81">
      <w:pPr>
        <w:spacing w:line="276" w:lineRule="auto"/>
        <w:jc w:val="both"/>
        <w:rPr>
          <w:rFonts w:ascii="Arial" w:hAnsi="Arial" w:cs="Arial"/>
          <w:b/>
          <w:bCs/>
          <w:sz w:val="16"/>
          <w:szCs w:val="16"/>
        </w:rPr>
      </w:pPr>
      <w:r w:rsidRPr="00651C81">
        <w:rPr>
          <w:rFonts w:ascii="Arial" w:hAnsi="Arial" w:cs="Arial"/>
          <w:b/>
          <w:bCs/>
          <w:sz w:val="16"/>
          <w:szCs w:val="16"/>
        </w:rPr>
        <w:t>LA SEGURIDAD DEL PERSONAL Y DEL MATERIAL PRIMARÁ SOBRE CUALQUIER OTRA CONSIDERACIÓN Y NINGUNA DISPOSICIÓN CONTENIDA EN ESTE DOCUMENTO SERÁ ASUMIDA COMO UNA RESTRICCIÓN QUE IMPIDA EJECUTAR MEDIDAS NECESARIAS PARA SU PRESERVACIÓN</w:t>
      </w:r>
    </w:p>
    <w:p w14:paraId="08514624" w14:textId="2298A047" w:rsidR="00575D79" w:rsidRPr="00651C81" w:rsidRDefault="00651C81">
      <w:pPr>
        <w:widowControl w:val="0"/>
        <w:numPr>
          <w:ilvl w:val="0"/>
          <w:numId w:val="4"/>
        </w:numPr>
        <w:suppressAutoHyphens/>
        <w:snapToGrid w:val="0"/>
        <w:ind w:left="426" w:hanging="425"/>
        <w:jc w:val="both"/>
        <w:rPr>
          <w:rFonts w:ascii="Arial" w:hAnsi="Arial" w:cs="Arial"/>
          <w:b/>
          <w:snapToGrid w:val="0"/>
          <w:sz w:val="16"/>
          <w:szCs w:val="16"/>
          <w:lang w:val="es-ES"/>
        </w:rPr>
      </w:pPr>
      <w:r w:rsidRPr="00651C81">
        <w:rPr>
          <w:rFonts w:ascii="Arial" w:hAnsi="Arial" w:cs="Arial"/>
          <w:b/>
          <w:sz w:val="16"/>
          <w:szCs w:val="16"/>
          <w:u w:val="single"/>
        </w:rPr>
        <w:t>INSTRUCCIONES DE COORDINACIÓN</w:t>
      </w:r>
    </w:p>
    <w:p w14:paraId="2B417C27" w14:textId="77777777" w:rsidR="00312168" w:rsidRPr="00651C81" w:rsidRDefault="00312168" w:rsidP="00312168">
      <w:pPr>
        <w:widowControl w:val="0"/>
        <w:suppressAutoHyphens/>
        <w:snapToGrid w:val="0"/>
        <w:ind w:left="709"/>
        <w:jc w:val="both"/>
        <w:rPr>
          <w:rFonts w:ascii="Arial" w:hAnsi="Arial" w:cs="Arial"/>
          <w:b/>
          <w:snapToGrid w:val="0"/>
          <w:sz w:val="16"/>
          <w:szCs w:val="16"/>
          <w:lang w:val="es-ES"/>
        </w:rPr>
      </w:pPr>
    </w:p>
    <w:p w14:paraId="0A4A373D" w14:textId="543D25F7" w:rsidR="00651C81" w:rsidRPr="00651C81" w:rsidRDefault="00651C81" w:rsidP="0018202D">
      <w:pPr>
        <w:pStyle w:val="Prrafodelista"/>
        <w:numPr>
          <w:ilvl w:val="0"/>
          <w:numId w:val="22"/>
        </w:numPr>
        <w:spacing w:line="276" w:lineRule="auto"/>
        <w:ind w:left="851"/>
        <w:jc w:val="both"/>
        <w:rPr>
          <w:rFonts w:ascii="Arial" w:hAnsi="Arial" w:cs="Arial"/>
          <w:sz w:val="16"/>
          <w:szCs w:val="16"/>
        </w:rPr>
      </w:pPr>
      <w:r>
        <w:rPr>
          <w:rFonts w:ascii="Arial" w:hAnsi="Arial" w:cs="Arial"/>
          <w:sz w:val="16"/>
          <w:szCs w:val="16"/>
        </w:rPr>
        <w:t xml:space="preserve">CON EL </w:t>
      </w:r>
      <w:r w:rsidRPr="00651C81">
        <w:rPr>
          <w:rFonts w:ascii="Arial" w:hAnsi="Arial" w:cs="Arial"/>
          <w:sz w:val="16"/>
          <w:szCs w:val="16"/>
        </w:rPr>
        <w:t xml:space="preserve">ECU-911: LLAMAR Y REPORTAR </w:t>
      </w:r>
      <w:r>
        <w:rPr>
          <w:rFonts w:ascii="Arial" w:hAnsi="Arial" w:cs="Arial"/>
          <w:sz w:val="16"/>
          <w:szCs w:val="16"/>
        </w:rPr>
        <w:t xml:space="preserve">EL </w:t>
      </w:r>
      <w:r w:rsidRPr="00651C81">
        <w:rPr>
          <w:rFonts w:ascii="Arial" w:hAnsi="Arial" w:cs="Arial"/>
          <w:sz w:val="16"/>
          <w:szCs w:val="16"/>
        </w:rPr>
        <w:t>SECTOR DE OPERACIÓN, CANTIDAD DE PMP Y MEDIOS EMPLEADOS, AL INICIO Y AL FINALIZAR LA OPERACIÓN</w:t>
      </w:r>
    </w:p>
    <w:p w14:paraId="4E4EE417" w14:textId="01B1218E" w:rsidR="0013461C" w:rsidRPr="00651C81" w:rsidRDefault="00651C81" w:rsidP="00AD4CB3">
      <w:pPr>
        <w:pStyle w:val="Prrafodelista"/>
        <w:numPr>
          <w:ilvl w:val="0"/>
          <w:numId w:val="22"/>
        </w:numPr>
        <w:tabs>
          <w:tab w:val="left" w:pos="1276"/>
        </w:tabs>
        <w:spacing w:line="276" w:lineRule="auto"/>
        <w:ind w:left="851" w:hanging="425"/>
        <w:jc w:val="both"/>
        <w:rPr>
          <w:rFonts w:ascii="Arial" w:hAnsi="Arial" w:cs="Arial"/>
          <w:sz w:val="16"/>
          <w:szCs w:val="16"/>
        </w:rPr>
      </w:pPr>
      <w:r w:rsidRPr="00651C81">
        <w:rPr>
          <w:rFonts w:ascii="Arial" w:hAnsi="Arial" w:cs="Arial"/>
          <w:sz w:val="16"/>
          <w:szCs w:val="16"/>
        </w:rPr>
        <w:t>CON EL PUESTO DE MANDO (PM), EN CASO DE ENCONTRARSE DURANTE LAS OPERACIONES CON ARTEFACTOS EXPLOSIVOS IMPROVISADOS O MATERIAL EXPLOSIVO NO EXPLOTADO. ASIMISMO, ASEGURARÁN EL ÁREA.</w:t>
      </w:r>
    </w:p>
    <w:p w14:paraId="2CB0D894" w14:textId="071DA5C8" w:rsidR="0013461C" w:rsidRPr="00651C81" w:rsidRDefault="00651C81" w:rsidP="00AD4CB3">
      <w:pPr>
        <w:pStyle w:val="Prrafodelista"/>
        <w:numPr>
          <w:ilvl w:val="0"/>
          <w:numId w:val="22"/>
        </w:numPr>
        <w:tabs>
          <w:tab w:val="left" w:pos="1276"/>
        </w:tabs>
        <w:spacing w:line="276" w:lineRule="auto"/>
        <w:ind w:left="851" w:hanging="425"/>
        <w:jc w:val="both"/>
        <w:rPr>
          <w:rFonts w:ascii="Arial" w:hAnsi="Arial" w:cs="Arial"/>
          <w:sz w:val="16"/>
          <w:szCs w:val="16"/>
        </w:rPr>
      </w:pPr>
      <w:r w:rsidRPr="00651C81">
        <w:rPr>
          <w:rFonts w:ascii="Arial" w:hAnsi="Arial" w:cs="Arial"/>
          <w:sz w:val="16"/>
          <w:szCs w:val="16"/>
        </w:rPr>
        <w:lastRenderedPageBreak/>
        <w:t>CON EL PUESTO DE MANDO (PM), EN CASO DE ENCONTRARSE DURANTE LAS OPERACIONES CON DELITOS FLAGRANTES QUE INVOLUCREN APREHENSIONES, DECOMISOS, ETC., PARA LAS COORDINACIONES CON LAS INSTITUCIONES PERTINENTES PARA SU JUDICIALIZACIÓN Y PARA LA ELABORACIÓN DEL PARTE AL INSTANTE CORRESPONDIENTE.</w:t>
      </w:r>
    </w:p>
    <w:p w14:paraId="26D2F31D" w14:textId="034B12DF" w:rsidR="00A7213F" w:rsidRPr="00651C81" w:rsidRDefault="00651C81" w:rsidP="00AD4CB3">
      <w:pPr>
        <w:pStyle w:val="Prrafodelista"/>
        <w:numPr>
          <w:ilvl w:val="0"/>
          <w:numId w:val="22"/>
        </w:numPr>
        <w:tabs>
          <w:tab w:val="left" w:pos="1276"/>
        </w:tabs>
        <w:spacing w:line="276" w:lineRule="auto"/>
        <w:ind w:left="851" w:hanging="425"/>
        <w:jc w:val="both"/>
        <w:rPr>
          <w:rFonts w:ascii="Arial" w:hAnsi="Arial" w:cs="Arial"/>
          <w:sz w:val="16"/>
          <w:szCs w:val="16"/>
        </w:rPr>
      </w:pPr>
      <w:r w:rsidRPr="00651C81">
        <w:rPr>
          <w:rFonts w:ascii="Arial" w:hAnsi="Arial" w:cs="Arial"/>
          <w:sz w:val="16"/>
          <w:szCs w:val="16"/>
        </w:rPr>
        <w:t>CON EL PUESTO DE MANDO (PM), EN CASO DE PRESENTARSE ALGUNA EMERGENCIA MÉDICA CON EL PERSONAL QUE CONFORMA LAS ESCUADRAS CON EL FIN DE COORDINAR, EN FUNCIÓN DE LA UBICACIÓN DE LA EMERGENCIA, EL CENTRO DE SALUD MÁS CERCANO O ASISTENCIA INMEDIATA CON HOSNAG.</w:t>
      </w:r>
    </w:p>
    <w:p w14:paraId="491EBB25" w14:textId="77777777" w:rsidR="0015516F" w:rsidRPr="00651C81" w:rsidRDefault="0015516F" w:rsidP="00AD4CB3">
      <w:pPr>
        <w:tabs>
          <w:tab w:val="left" w:pos="1276"/>
        </w:tabs>
        <w:spacing w:line="276" w:lineRule="auto"/>
        <w:jc w:val="both"/>
        <w:rPr>
          <w:rFonts w:ascii="Arial" w:hAnsi="Arial" w:cs="Arial"/>
          <w:sz w:val="16"/>
          <w:szCs w:val="16"/>
        </w:rPr>
      </w:pPr>
    </w:p>
    <w:p w14:paraId="3AB3A227" w14:textId="5EF43540" w:rsidR="00784ECE" w:rsidRPr="00651C81" w:rsidRDefault="00651C81" w:rsidP="007C659E">
      <w:pPr>
        <w:pStyle w:val="Prrafodelista"/>
        <w:numPr>
          <w:ilvl w:val="0"/>
          <w:numId w:val="3"/>
        </w:numPr>
        <w:spacing w:line="276" w:lineRule="auto"/>
        <w:ind w:left="426" w:right="91"/>
        <w:jc w:val="both"/>
        <w:rPr>
          <w:rFonts w:ascii="Arial" w:hAnsi="Arial" w:cs="Arial"/>
          <w:b/>
          <w:bCs/>
          <w:sz w:val="16"/>
          <w:szCs w:val="16"/>
          <w:u w:val="single"/>
        </w:rPr>
      </w:pPr>
      <w:r w:rsidRPr="00651C81">
        <w:rPr>
          <w:rFonts w:ascii="Arial" w:hAnsi="Arial" w:cs="Arial"/>
          <w:b/>
          <w:bCs/>
          <w:sz w:val="16"/>
          <w:szCs w:val="16"/>
          <w:u w:val="single"/>
        </w:rPr>
        <w:t>ADMINISTRACIÓN Y LOGÍSTICA</w:t>
      </w:r>
    </w:p>
    <w:p w14:paraId="18607BD3" w14:textId="77777777" w:rsidR="00784ECE" w:rsidRPr="00651C81" w:rsidRDefault="00784ECE" w:rsidP="00784ECE">
      <w:pPr>
        <w:spacing w:line="276" w:lineRule="auto"/>
        <w:ind w:left="426"/>
        <w:rPr>
          <w:rFonts w:ascii="Arial" w:hAnsi="Arial" w:cs="Arial"/>
          <w:b/>
          <w:sz w:val="16"/>
          <w:szCs w:val="16"/>
        </w:rPr>
      </w:pPr>
    </w:p>
    <w:p w14:paraId="633197FF" w14:textId="77777777" w:rsidR="00651C81" w:rsidRPr="00651C81" w:rsidRDefault="00651C81" w:rsidP="00651C81">
      <w:pPr>
        <w:pStyle w:val="Prrafodelista"/>
        <w:numPr>
          <w:ilvl w:val="0"/>
          <w:numId w:val="24"/>
        </w:numPr>
        <w:spacing w:line="276" w:lineRule="auto"/>
        <w:ind w:left="709" w:hanging="283"/>
        <w:jc w:val="both"/>
        <w:rPr>
          <w:rFonts w:ascii="Arial" w:hAnsi="Arial" w:cs="Arial"/>
          <w:sz w:val="16"/>
          <w:szCs w:val="16"/>
          <w:lang w:val="es-ES_tradnl"/>
        </w:rPr>
      </w:pPr>
      <w:r w:rsidRPr="00651C81">
        <w:rPr>
          <w:rFonts w:ascii="Arial" w:hAnsi="Arial" w:cs="Arial"/>
          <w:sz w:val="16"/>
          <w:szCs w:val="16"/>
          <w:lang w:val="es-ES_tradnl"/>
        </w:rPr>
        <w:t>MANTENER ESPECIAL ATENCIÓN A LA CORRECTA MANIPULACIÓN Y EMPLEO DEL ARMAMENTO, ASÍ COMO CON LOS MEDIOS DE TRANSPORTE Y SEÑALÉTICA, FIN EVITAR ACCIDENTES.</w:t>
      </w:r>
    </w:p>
    <w:p w14:paraId="41F702FD" w14:textId="6291867C" w:rsidR="00BD5134" w:rsidRPr="00480346" w:rsidRDefault="00651C81" w:rsidP="00480346">
      <w:pPr>
        <w:pStyle w:val="Prrafodelista"/>
        <w:numPr>
          <w:ilvl w:val="0"/>
          <w:numId w:val="24"/>
        </w:numPr>
        <w:spacing w:line="276" w:lineRule="auto"/>
        <w:ind w:left="709" w:hanging="283"/>
        <w:jc w:val="both"/>
        <w:rPr>
          <w:rFonts w:ascii="Arial" w:hAnsi="Arial" w:cs="Arial"/>
          <w:sz w:val="16"/>
          <w:szCs w:val="16"/>
          <w:lang w:val="es-ES_tradnl"/>
        </w:rPr>
      </w:pPr>
      <w:r w:rsidRPr="00480346">
        <w:rPr>
          <w:rFonts w:ascii="Arial" w:hAnsi="Arial" w:cs="Arial"/>
          <w:sz w:val="16"/>
          <w:szCs w:val="16"/>
          <w:lang w:val="es-ES_tradnl"/>
        </w:rPr>
        <w:t>LOS JEFES DE PATRULLA DEBERÁN REALIZAR LOS PROCEDIMIENTOS DE SEGURIDAD DE ARMAMENTO EN EL PATIO DE CODESC, DE ACUERDO CON LOS SIGUIENTES PASOS:</w:t>
      </w:r>
    </w:p>
    <w:p w14:paraId="781CBD52" w14:textId="29D98FD4" w:rsidR="00BD5134" w:rsidRPr="00651C81" w:rsidRDefault="00651C81" w:rsidP="00480346">
      <w:pPr>
        <w:numPr>
          <w:ilvl w:val="0"/>
          <w:numId w:val="31"/>
        </w:numPr>
        <w:spacing w:line="276" w:lineRule="auto"/>
        <w:ind w:left="1134"/>
        <w:jc w:val="both"/>
        <w:rPr>
          <w:rFonts w:ascii="Arial" w:hAnsi="Arial" w:cs="Arial"/>
          <w:sz w:val="16"/>
          <w:szCs w:val="16"/>
          <w:lang w:val="es-ES_tradnl"/>
        </w:rPr>
      </w:pPr>
      <w:r w:rsidRPr="00651C81">
        <w:rPr>
          <w:rFonts w:ascii="Arial" w:hAnsi="Arial" w:cs="Arial"/>
          <w:sz w:val="16"/>
          <w:szCs w:val="16"/>
          <w:lang w:val="es-ES_tradnl"/>
        </w:rPr>
        <w:t>COLOQUE SEGURO AL ARMA.</w:t>
      </w:r>
    </w:p>
    <w:p w14:paraId="0197D7CC" w14:textId="439D62DA" w:rsidR="00BD5134" w:rsidRPr="00651C81" w:rsidRDefault="00651C81" w:rsidP="00480346">
      <w:pPr>
        <w:numPr>
          <w:ilvl w:val="0"/>
          <w:numId w:val="31"/>
        </w:numPr>
        <w:spacing w:line="276" w:lineRule="auto"/>
        <w:ind w:left="1134"/>
        <w:jc w:val="both"/>
        <w:rPr>
          <w:rFonts w:ascii="Arial" w:hAnsi="Arial" w:cs="Arial"/>
          <w:sz w:val="16"/>
          <w:szCs w:val="16"/>
          <w:lang w:val="es-ES_tradnl"/>
        </w:rPr>
      </w:pPr>
      <w:r w:rsidRPr="00651C81">
        <w:rPr>
          <w:rFonts w:ascii="Arial" w:hAnsi="Arial" w:cs="Arial"/>
          <w:sz w:val="16"/>
          <w:szCs w:val="16"/>
          <w:lang w:val="es-ES_tradnl"/>
        </w:rPr>
        <w:t>PRESIONE EL SEGURO DE LA ALIMENTADORA Y RETIRE EL CARGADOR.</w:t>
      </w:r>
    </w:p>
    <w:p w14:paraId="393E5AE4" w14:textId="4A172E39" w:rsidR="00BD5134" w:rsidRPr="00651C81" w:rsidRDefault="00651C81" w:rsidP="00480346">
      <w:pPr>
        <w:numPr>
          <w:ilvl w:val="0"/>
          <w:numId w:val="31"/>
        </w:numPr>
        <w:spacing w:line="276" w:lineRule="auto"/>
        <w:ind w:left="1134"/>
        <w:jc w:val="both"/>
        <w:rPr>
          <w:rFonts w:ascii="Arial" w:hAnsi="Arial" w:cs="Arial"/>
          <w:sz w:val="16"/>
          <w:szCs w:val="16"/>
          <w:lang w:val="es-ES_tradnl"/>
        </w:rPr>
      </w:pPr>
      <w:r w:rsidRPr="00651C81">
        <w:rPr>
          <w:rFonts w:ascii="Arial" w:hAnsi="Arial" w:cs="Arial"/>
          <w:sz w:val="16"/>
          <w:szCs w:val="16"/>
          <w:lang w:val="es-ES_tradnl"/>
        </w:rPr>
        <w:t>LLEVAR LOS MECANISMOS MÓVILES DEL ARMA HACIA ATRÁS Y MANTENERLOS EN ESA POSICIÓN.</w:t>
      </w:r>
    </w:p>
    <w:p w14:paraId="2831B5FF" w14:textId="3AC87472" w:rsidR="00BD5134" w:rsidRPr="00651C81" w:rsidRDefault="00651C81" w:rsidP="00480346">
      <w:pPr>
        <w:numPr>
          <w:ilvl w:val="0"/>
          <w:numId w:val="31"/>
        </w:numPr>
        <w:spacing w:line="276" w:lineRule="auto"/>
        <w:ind w:left="1134"/>
        <w:jc w:val="both"/>
        <w:rPr>
          <w:rFonts w:ascii="Arial" w:hAnsi="Arial" w:cs="Arial"/>
          <w:sz w:val="16"/>
          <w:szCs w:val="16"/>
          <w:lang w:val="es-ES_tradnl"/>
        </w:rPr>
      </w:pPr>
      <w:r w:rsidRPr="00651C81">
        <w:rPr>
          <w:rFonts w:ascii="Arial" w:hAnsi="Arial" w:cs="Arial"/>
          <w:sz w:val="16"/>
          <w:szCs w:val="16"/>
          <w:lang w:val="es-ES_tradnl"/>
        </w:rPr>
        <w:t>REVISAR VISUALMENTE LA RECÁMARA DEL ARMA, ASEGURARSE DE QUE NO EXISTA MUNICIÓN.</w:t>
      </w:r>
    </w:p>
    <w:p w14:paraId="161FBC6C" w14:textId="15389027" w:rsidR="00BD5134" w:rsidRPr="00651C81" w:rsidRDefault="00651C81" w:rsidP="00480346">
      <w:pPr>
        <w:numPr>
          <w:ilvl w:val="0"/>
          <w:numId w:val="31"/>
        </w:numPr>
        <w:spacing w:line="276" w:lineRule="auto"/>
        <w:ind w:left="1134"/>
        <w:jc w:val="both"/>
        <w:rPr>
          <w:rFonts w:ascii="Arial" w:hAnsi="Arial" w:cs="Arial"/>
          <w:sz w:val="16"/>
          <w:szCs w:val="16"/>
          <w:lang w:val="es-ES_tradnl"/>
        </w:rPr>
      </w:pPr>
      <w:r w:rsidRPr="00651C81">
        <w:rPr>
          <w:rFonts w:ascii="Arial" w:hAnsi="Arial" w:cs="Arial"/>
          <w:sz w:val="16"/>
          <w:szCs w:val="16"/>
          <w:lang w:val="es-ES_tradnl"/>
        </w:rPr>
        <w:t>LLEVAR LOS MECANISMOS MÓVILES HACIA ADELANTE A SU POSICIÓN ORIGINAL.</w:t>
      </w:r>
    </w:p>
    <w:p w14:paraId="5A8C4B55" w14:textId="0FF4BB52" w:rsidR="00BD5134" w:rsidRPr="00651C81" w:rsidRDefault="00651C81" w:rsidP="00480346">
      <w:pPr>
        <w:numPr>
          <w:ilvl w:val="0"/>
          <w:numId w:val="31"/>
        </w:numPr>
        <w:spacing w:line="276" w:lineRule="auto"/>
        <w:ind w:left="1134"/>
        <w:jc w:val="both"/>
        <w:rPr>
          <w:rFonts w:ascii="Arial" w:hAnsi="Arial" w:cs="Arial"/>
          <w:sz w:val="16"/>
          <w:szCs w:val="16"/>
          <w:lang w:val="es-ES_tradnl"/>
        </w:rPr>
      </w:pPr>
      <w:r w:rsidRPr="00651C81">
        <w:rPr>
          <w:rFonts w:ascii="Arial" w:hAnsi="Arial" w:cs="Arial"/>
          <w:sz w:val="16"/>
          <w:szCs w:val="16"/>
          <w:lang w:val="es-ES_tradnl"/>
        </w:rPr>
        <w:t>COLOCAR LA ALIMENTADORA EN EL ARMA.</w:t>
      </w:r>
    </w:p>
    <w:p w14:paraId="5332DC63" w14:textId="62E33EE4" w:rsidR="00BD5134" w:rsidRPr="00651C81" w:rsidRDefault="00651C81" w:rsidP="00480346">
      <w:pPr>
        <w:numPr>
          <w:ilvl w:val="0"/>
          <w:numId w:val="31"/>
        </w:numPr>
        <w:spacing w:line="276" w:lineRule="auto"/>
        <w:ind w:left="1134"/>
        <w:jc w:val="both"/>
        <w:rPr>
          <w:rFonts w:ascii="Arial" w:hAnsi="Arial" w:cs="Arial"/>
          <w:sz w:val="16"/>
          <w:szCs w:val="16"/>
          <w:lang w:val="es-ES_tradnl"/>
        </w:rPr>
      </w:pPr>
      <w:r w:rsidRPr="00651C81">
        <w:rPr>
          <w:rFonts w:ascii="Arial" w:hAnsi="Arial" w:cs="Arial"/>
          <w:sz w:val="16"/>
          <w:szCs w:val="16"/>
          <w:lang w:val="es-ES_tradnl"/>
        </w:rPr>
        <w:t>QUITAR EL SEGURO Y PERCUTIR EL ARMA EN EL ÁREA/TANQUE DE DESCARGA.</w:t>
      </w:r>
    </w:p>
    <w:p w14:paraId="613D9A01" w14:textId="236BB81F" w:rsidR="00BD5134" w:rsidRPr="00651C81" w:rsidRDefault="00651C81" w:rsidP="00480346">
      <w:pPr>
        <w:numPr>
          <w:ilvl w:val="0"/>
          <w:numId w:val="31"/>
        </w:numPr>
        <w:spacing w:line="276" w:lineRule="auto"/>
        <w:ind w:left="1134"/>
        <w:jc w:val="both"/>
        <w:rPr>
          <w:rFonts w:ascii="Arial" w:hAnsi="Arial" w:cs="Arial"/>
          <w:sz w:val="16"/>
          <w:szCs w:val="16"/>
          <w:lang w:val="es-ES_tradnl"/>
        </w:rPr>
      </w:pPr>
      <w:r w:rsidRPr="00651C81">
        <w:rPr>
          <w:rFonts w:ascii="Arial" w:hAnsi="Arial" w:cs="Arial"/>
          <w:sz w:val="16"/>
          <w:szCs w:val="16"/>
          <w:lang w:val="es-ES_tradnl"/>
        </w:rPr>
        <w:t>COLOCAR SEGURO Y RETIRAR/MANTENER LA ALIMENTADORA EN EL ARMA SEGÚN SEA EL CASO.</w:t>
      </w:r>
    </w:p>
    <w:p w14:paraId="36064841" w14:textId="21F19456" w:rsidR="00BD5134" w:rsidRPr="00651C81" w:rsidRDefault="00651C81" w:rsidP="00480346">
      <w:pPr>
        <w:numPr>
          <w:ilvl w:val="0"/>
          <w:numId w:val="31"/>
        </w:numPr>
        <w:spacing w:line="276" w:lineRule="auto"/>
        <w:ind w:left="1134"/>
        <w:jc w:val="both"/>
        <w:rPr>
          <w:rFonts w:ascii="Arial" w:hAnsi="Arial" w:cs="Arial"/>
          <w:sz w:val="16"/>
          <w:szCs w:val="16"/>
          <w:lang w:val="es-ES_tradnl"/>
        </w:rPr>
      </w:pPr>
      <w:r w:rsidRPr="00651C81">
        <w:rPr>
          <w:rFonts w:ascii="Arial" w:hAnsi="Arial" w:cs="Arial"/>
          <w:sz w:val="16"/>
          <w:szCs w:val="16"/>
          <w:lang w:val="es-ES_tradnl"/>
        </w:rPr>
        <w:t>COLOCAR EL ARMA EN LA PORTA PISTOLA/PORTAFUSIL O CONTENEDOR RESPECTIVO.</w:t>
      </w:r>
    </w:p>
    <w:p w14:paraId="5D60E8D4" w14:textId="43089F9B" w:rsidR="00BD5134" w:rsidRPr="00480346" w:rsidRDefault="00651C81" w:rsidP="00480346">
      <w:pPr>
        <w:pStyle w:val="Prrafodelista"/>
        <w:numPr>
          <w:ilvl w:val="0"/>
          <w:numId w:val="24"/>
        </w:numPr>
        <w:spacing w:line="276" w:lineRule="auto"/>
        <w:ind w:left="709" w:hanging="283"/>
        <w:jc w:val="both"/>
        <w:rPr>
          <w:rFonts w:ascii="Arial" w:hAnsi="Arial" w:cs="Arial"/>
          <w:sz w:val="16"/>
          <w:szCs w:val="16"/>
        </w:rPr>
      </w:pPr>
      <w:r w:rsidRPr="00480346">
        <w:rPr>
          <w:rFonts w:ascii="Arial" w:hAnsi="Arial" w:cs="Arial"/>
          <w:sz w:val="16"/>
          <w:szCs w:val="16"/>
        </w:rPr>
        <w:t>SE PROHÍBE EL USO DE TELÉFONOS CELULARES MIENTRAS DUREN LAS OPERACIONES, A EXCEPCIÓN DEL MÁS ANTIGUO DE CADA PATRULLA, QUE LO UTILIZARÁ PARA COMUNICARSE CON EL PM EN CASOS ESTRICTAMENTE NECESARIOS Y PARA REALIZAR TOMAS DE VIDEOS DONDE SE EVIDENCIE LOS PROCEDIMIENTOS EFECTUADOS POR LA PATRULLA</w:t>
      </w:r>
      <w:r w:rsidR="00480346">
        <w:rPr>
          <w:rFonts w:ascii="Arial" w:hAnsi="Arial" w:cs="Arial"/>
          <w:sz w:val="16"/>
          <w:szCs w:val="16"/>
        </w:rPr>
        <w:t xml:space="preserve">, </w:t>
      </w:r>
      <w:r w:rsidR="00480346" w:rsidRPr="00480346">
        <w:rPr>
          <w:rFonts w:ascii="Arial" w:hAnsi="Arial" w:cs="Arial"/>
          <w:sz w:val="16"/>
          <w:szCs w:val="16"/>
        </w:rPr>
        <w:t xml:space="preserve">QUE SUSTENTEN SU JUDICIALIZACIÓN. </w:t>
      </w:r>
    </w:p>
    <w:p w14:paraId="48DE4F8D" w14:textId="3EDA7130" w:rsidR="00A7213F" w:rsidRDefault="00651C81" w:rsidP="00480346">
      <w:pPr>
        <w:pStyle w:val="Prrafodelista"/>
        <w:numPr>
          <w:ilvl w:val="0"/>
          <w:numId w:val="24"/>
        </w:numPr>
        <w:spacing w:line="276" w:lineRule="auto"/>
        <w:ind w:left="709" w:hanging="283"/>
        <w:jc w:val="both"/>
        <w:rPr>
          <w:rFonts w:ascii="Arial" w:hAnsi="Arial" w:cs="Arial"/>
          <w:sz w:val="16"/>
          <w:szCs w:val="16"/>
        </w:rPr>
      </w:pPr>
      <w:r w:rsidRPr="00480346">
        <w:rPr>
          <w:rFonts w:ascii="Arial" w:hAnsi="Arial" w:cs="Arial"/>
          <w:sz w:val="16"/>
          <w:szCs w:val="16"/>
        </w:rPr>
        <w:t xml:space="preserve">SE PROHÍBE LA DIFUSIÓN DE VIDEOS Y FOTOGRAFÍAS EN REDES SOCIALES, QUE PONGAN EN RIESGO AL </w:t>
      </w:r>
      <w:r w:rsidR="00480346">
        <w:rPr>
          <w:rFonts w:ascii="Arial" w:hAnsi="Arial" w:cs="Arial"/>
          <w:sz w:val="16"/>
          <w:szCs w:val="16"/>
        </w:rPr>
        <w:t>PMP</w:t>
      </w:r>
      <w:r w:rsidRPr="00480346">
        <w:rPr>
          <w:rFonts w:ascii="Arial" w:hAnsi="Arial" w:cs="Arial"/>
          <w:sz w:val="16"/>
          <w:szCs w:val="16"/>
        </w:rPr>
        <w:t xml:space="preserve"> QUE INTERVIENE EN LAS OPERACIONES. </w:t>
      </w:r>
    </w:p>
    <w:p w14:paraId="09312255" w14:textId="72E6457C" w:rsidR="00480346" w:rsidRPr="00480346" w:rsidRDefault="00480346" w:rsidP="00480346">
      <w:pPr>
        <w:pStyle w:val="Prrafodelista"/>
        <w:numPr>
          <w:ilvl w:val="0"/>
          <w:numId w:val="24"/>
        </w:numPr>
        <w:spacing w:line="276" w:lineRule="auto"/>
        <w:ind w:left="709" w:hanging="283"/>
        <w:jc w:val="both"/>
        <w:rPr>
          <w:rFonts w:ascii="Arial" w:hAnsi="Arial" w:cs="Arial"/>
          <w:sz w:val="16"/>
          <w:szCs w:val="16"/>
        </w:rPr>
      </w:pPr>
      <w:r>
        <w:rPr>
          <w:rFonts w:ascii="Arial" w:hAnsi="Arial" w:cs="Arial"/>
          <w:sz w:val="16"/>
          <w:szCs w:val="16"/>
        </w:rPr>
        <w:t xml:space="preserve">LA NÓMINA DE LA PATRULLA CON </w:t>
      </w:r>
      <w:r w:rsidRPr="00480346">
        <w:rPr>
          <w:rFonts w:ascii="Arial" w:hAnsi="Arial" w:cs="Arial"/>
          <w:sz w:val="16"/>
          <w:szCs w:val="16"/>
        </w:rPr>
        <w:t xml:space="preserve">EL ARMAMENTO LETAL Y NO LETAL EMPLEADO SE ENCONTRARÁ DISTRIBUIDO </w:t>
      </w:r>
      <w:r>
        <w:rPr>
          <w:rFonts w:ascii="Arial" w:hAnsi="Arial" w:cs="Arial"/>
          <w:sz w:val="16"/>
          <w:szCs w:val="16"/>
        </w:rPr>
        <w:t xml:space="preserve">EN EL </w:t>
      </w:r>
      <w:r w:rsidRPr="00480346">
        <w:rPr>
          <w:rFonts w:ascii="Arial" w:hAnsi="Arial" w:cs="Arial"/>
          <w:b/>
          <w:bCs/>
          <w:sz w:val="16"/>
          <w:szCs w:val="16"/>
        </w:rPr>
        <w:t>ANEXO “A”</w:t>
      </w:r>
    </w:p>
    <w:p w14:paraId="244B9AF1" w14:textId="77777777" w:rsidR="00784ECE" w:rsidRPr="00651C81" w:rsidRDefault="00784ECE" w:rsidP="00784ECE">
      <w:pPr>
        <w:spacing w:line="276" w:lineRule="auto"/>
        <w:rPr>
          <w:rFonts w:ascii="Arial" w:hAnsi="Arial" w:cs="Arial"/>
          <w:sz w:val="16"/>
          <w:szCs w:val="16"/>
        </w:rPr>
      </w:pPr>
    </w:p>
    <w:p w14:paraId="0383E533" w14:textId="079A5F4B" w:rsidR="00784ECE" w:rsidRPr="00651C81" w:rsidRDefault="00651C81" w:rsidP="00480346">
      <w:pPr>
        <w:pStyle w:val="Prrafodelista"/>
        <w:numPr>
          <w:ilvl w:val="0"/>
          <w:numId w:val="3"/>
        </w:numPr>
        <w:spacing w:line="276" w:lineRule="auto"/>
        <w:ind w:left="426" w:right="91"/>
        <w:jc w:val="both"/>
        <w:rPr>
          <w:rFonts w:ascii="Arial" w:hAnsi="Arial" w:cs="Arial"/>
          <w:b/>
          <w:bCs/>
          <w:sz w:val="16"/>
          <w:szCs w:val="16"/>
          <w:u w:val="single"/>
        </w:rPr>
      </w:pPr>
      <w:r w:rsidRPr="00651C81">
        <w:rPr>
          <w:rFonts w:ascii="Arial" w:hAnsi="Arial" w:cs="Arial"/>
          <w:b/>
          <w:bCs/>
          <w:sz w:val="16"/>
          <w:szCs w:val="16"/>
          <w:u w:val="single"/>
        </w:rPr>
        <w:t>COMANDO Y CONTROL</w:t>
      </w:r>
    </w:p>
    <w:p w14:paraId="75FC7A3D" w14:textId="77777777" w:rsidR="00784ECE" w:rsidRPr="00651C81" w:rsidRDefault="00784ECE" w:rsidP="00784ECE">
      <w:pPr>
        <w:spacing w:line="276" w:lineRule="auto"/>
        <w:jc w:val="both"/>
        <w:rPr>
          <w:rFonts w:ascii="Arial" w:hAnsi="Arial" w:cs="Arial"/>
          <w:sz w:val="16"/>
          <w:szCs w:val="16"/>
        </w:rPr>
      </w:pPr>
    </w:p>
    <w:p w14:paraId="64BB7B41" w14:textId="666F1A05" w:rsidR="006846CF" w:rsidRPr="00651C81" w:rsidRDefault="00651C81" w:rsidP="006846CF">
      <w:pPr>
        <w:pStyle w:val="Prrafodelista"/>
        <w:numPr>
          <w:ilvl w:val="0"/>
          <w:numId w:val="25"/>
        </w:numPr>
        <w:spacing w:line="276" w:lineRule="auto"/>
        <w:ind w:left="709"/>
        <w:jc w:val="both"/>
        <w:rPr>
          <w:rFonts w:ascii="Arial" w:hAnsi="Arial" w:cs="Arial"/>
          <w:sz w:val="16"/>
          <w:szCs w:val="16"/>
        </w:rPr>
      </w:pPr>
      <w:r w:rsidRPr="00651C81">
        <w:rPr>
          <w:rFonts w:ascii="Arial" w:hAnsi="Arial" w:cs="Arial"/>
          <w:sz w:val="16"/>
          <w:szCs w:val="16"/>
        </w:rPr>
        <w:t>ESTE COMANDO, EN SU SEDE HABITUAL EN LA COMANDANCIA DE LA ESCUADRA</w:t>
      </w:r>
    </w:p>
    <w:p w14:paraId="5A52AA58" w14:textId="77777777" w:rsidR="00480346" w:rsidRDefault="00480346" w:rsidP="00480346">
      <w:pPr>
        <w:pStyle w:val="Prrafodelista"/>
        <w:numPr>
          <w:ilvl w:val="0"/>
          <w:numId w:val="25"/>
        </w:numPr>
        <w:spacing w:line="276" w:lineRule="auto"/>
        <w:ind w:left="709"/>
        <w:jc w:val="both"/>
        <w:rPr>
          <w:rFonts w:ascii="Arial" w:hAnsi="Arial" w:cs="Arial"/>
          <w:sz w:val="16"/>
          <w:szCs w:val="16"/>
        </w:rPr>
      </w:pPr>
      <w:r w:rsidRPr="00651C81">
        <w:rPr>
          <w:rFonts w:ascii="Arial" w:hAnsi="Arial" w:cs="Arial"/>
          <w:sz w:val="16"/>
          <w:szCs w:val="16"/>
        </w:rPr>
        <w:t>TODA ACCIÓN REALIZADA DURANTE LA OPERACIÓN DEBERÁ SER COMUNICADA INMEDIATAMENTE AL PUESTO DE MANDO</w:t>
      </w:r>
    </w:p>
    <w:p w14:paraId="0D9027FE" w14:textId="3DB71BF8" w:rsidR="007F7093" w:rsidRPr="00651C81" w:rsidRDefault="007F7093" w:rsidP="00480346">
      <w:pPr>
        <w:pStyle w:val="Prrafodelista"/>
        <w:spacing w:line="276" w:lineRule="auto"/>
        <w:ind w:left="709"/>
        <w:jc w:val="both"/>
        <w:rPr>
          <w:rFonts w:ascii="Arial" w:hAnsi="Arial" w:cs="Arial"/>
          <w:sz w:val="16"/>
          <w:szCs w:val="16"/>
          <w:lang w:val="es-ES_tradnl"/>
        </w:rPr>
      </w:pPr>
    </w:p>
    <w:p w14:paraId="30AC4737" w14:textId="77777777" w:rsidR="00480346" w:rsidRDefault="00651C81" w:rsidP="007C659E">
      <w:pPr>
        <w:tabs>
          <w:tab w:val="left" w:pos="284"/>
          <w:tab w:val="left" w:pos="1134"/>
        </w:tabs>
        <w:jc w:val="both"/>
        <w:rPr>
          <w:rFonts w:ascii="Arial" w:hAnsi="Arial" w:cs="Arial"/>
          <w:sz w:val="16"/>
          <w:szCs w:val="16"/>
          <w:lang w:val="es-ES_tradnl"/>
        </w:rPr>
      </w:pPr>
      <w:r w:rsidRPr="00480346">
        <w:rPr>
          <w:rFonts w:ascii="Arial" w:hAnsi="Arial" w:cs="Arial"/>
          <w:b/>
          <w:sz w:val="16"/>
          <w:szCs w:val="16"/>
          <w:u w:val="single"/>
        </w:rPr>
        <w:t>INSTRUCCIONES PARA ACUSAR RECIBO</w:t>
      </w:r>
      <w:r w:rsidRPr="00651C81">
        <w:rPr>
          <w:rFonts w:ascii="Arial" w:hAnsi="Arial" w:cs="Arial"/>
          <w:bCs/>
          <w:sz w:val="16"/>
          <w:szCs w:val="16"/>
        </w:rPr>
        <w:t xml:space="preserve">. </w:t>
      </w:r>
      <w:r w:rsidR="00480346" w:rsidRPr="00480346">
        <w:rPr>
          <w:rFonts w:ascii="Arial" w:hAnsi="Arial" w:cs="Arial"/>
          <w:sz w:val="16"/>
          <w:szCs w:val="16"/>
          <w:lang w:val="es-ES_tradnl"/>
        </w:rPr>
        <w:t>SUMILLA DEL JEFE DE PATRULLA DE CADA ET DURANTE EL BRIEFING</w:t>
      </w:r>
      <w:bookmarkEnd w:id="1"/>
      <w:r w:rsidR="00480346">
        <w:rPr>
          <w:rFonts w:ascii="Arial" w:hAnsi="Arial" w:cs="Arial"/>
          <w:sz w:val="16"/>
          <w:szCs w:val="16"/>
          <w:lang w:val="es-ES_tradnl"/>
        </w:rPr>
        <w:t>.</w:t>
      </w:r>
    </w:p>
    <w:bookmarkEnd w:id="2"/>
    <w:p w14:paraId="3E1F27C6" w14:textId="77777777" w:rsidR="00480346" w:rsidRDefault="00480346" w:rsidP="00480346">
      <w:pPr>
        <w:tabs>
          <w:tab w:val="left" w:pos="1134"/>
        </w:tabs>
        <w:jc w:val="both"/>
        <w:rPr>
          <w:rFonts w:ascii="Arial" w:hAnsi="Arial" w:cs="Arial"/>
          <w:sz w:val="16"/>
          <w:szCs w:val="16"/>
          <w:lang w:val="es-ES_tradnl"/>
        </w:rPr>
      </w:pPr>
    </w:p>
    <w:p w14:paraId="673E191C" w14:textId="1DF4B94D" w:rsidR="00AD5878" w:rsidRDefault="00480346" w:rsidP="00480346">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sidR="00AD5878">
        <w:rPr>
          <w:rFonts w:ascii="Arial" w:hAnsi="Arial" w:cs="Arial"/>
          <w:sz w:val="16"/>
          <w:szCs w:val="16"/>
          <w:lang w:val="es-ES_tradnl"/>
        </w:rPr>
        <w:t xml:space="preserve"> (</w:t>
      </w:r>
      <w:r w:rsidR="005C5253">
        <w:rPr>
          <w:rFonts w:ascii="Arial" w:hAnsi="Arial" w:cs="Arial"/>
          <w:b/>
          <w:sz w:val="16"/>
          <w:szCs w:val="16"/>
          <w:lang w:val="es-ES_tradnl"/>
        </w:rPr>
        <w:t>SECTOR A</w:t>
      </w:r>
      <w:r w:rsidR="00AD5878">
        <w:rPr>
          <w:rFonts w:ascii="Arial" w:hAnsi="Arial" w:cs="Arial"/>
          <w:sz w:val="16"/>
          <w:szCs w:val="16"/>
          <w:lang w:val="es-ES_tradnl"/>
        </w:rPr>
        <w:t>)</w:t>
      </w:r>
      <w:r w:rsidR="00AD5878" w:rsidRPr="00480346">
        <w:rPr>
          <w:rFonts w:ascii="Arial" w:hAnsi="Arial" w:cs="Arial"/>
          <w:sz w:val="16"/>
          <w:szCs w:val="16"/>
          <w:lang w:val="es-ES_tradnl"/>
        </w:rPr>
        <w:t xml:space="preserve"> </w:t>
      </w:r>
      <w:proofErr w:type="gramStart"/>
      <w:r w:rsidR="00AD5878" w:rsidRPr="00480346">
        <w:rPr>
          <w:rFonts w:ascii="Arial" w:hAnsi="Arial" w:cs="Arial"/>
          <w:sz w:val="16"/>
          <w:szCs w:val="16"/>
          <w:lang w:val="es-ES_tradnl"/>
        </w:rPr>
        <w:t>:.…</w:t>
      </w:r>
      <w:proofErr w:type="gramEnd"/>
      <w:r w:rsidRPr="00480346">
        <w:rPr>
          <w:rFonts w:ascii="Arial" w:hAnsi="Arial" w:cs="Arial"/>
          <w:sz w:val="16"/>
          <w:szCs w:val="16"/>
          <w:lang w:val="es-ES_tradnl"/>
        </w:rPr>
        <w:t>…………………………………………</w:t>
      </w:r>
    </w:p>
    <w:p w14:paraId="67BD9B0B" w14:textId="6FF1D67A" w:rsidR="00E069A7" w:rsidRDefault="00E069A7" w:rsidP="00480346">
      <w:pPr>
        <w:tabs>
          <w:tab w:val="left" w:pos="1134"/>
        </w:tabs>
        <w:jc w:val="both"/>
        <w:rPr>
          <w:rFonts w:ascii="Arial" w:hAnsi="Arial" w:cs="Arial"/>
          <w:sz w:val="16"/>
          <w:szCs w:val="16"/>
          <w:lang w:val="es-ES_tradnl"/>
        </w:rPr>
      </w:pPr>
    </w:p>
    <w:p w14:paraId="301C21BF" w14:textId="43D20056" w:rsidR="00E069A7" w:rsidRDefault="00E069A7" w:rsidP="00E069A7">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5C5253">
        <w:rPr>
          <w:rFonts w:ascii="Arial" w:hAnsi="Arial" w:cs="Arial"/>
          <w:b/>
          <w:sz w:val="16"/>
          <w:szCs w:val="16"/>
          <w:lang w:val="es-ES_tradnl"/>
        </w:rPr>
        <w:t>SECTOR A</w:t>
      </w:r>
      <w:r>
        <w:rPr>
          <w:rFonts w:ascii="Arial" w:hAnsi="Arial" w:cs="Arial"/>
          <w:sz w:val="16"/>
          <w:szCs w:val="16"/>
          <w:lang w:val="es-ES_tradnl"/>
        </w:rPr>
        <w:t>)</w:t>
      </w:r>
      <w:r w:rsidRPr="00480346">
        <w:rPr>
          <w:rFonts w:ascii="Arial" w:hAnsi="Arial" w:cs="Arial"/>
          <w:sz w:val="16"/>
          <w:szCs w:val="16"/>
          <w:lang w:val="es-ES_tradnl"/>
        </w:rPr>
        <w:t xml:space="preserve"> </w:t>
      </w:r>
      <w:proofErr w:type="gramStart"/>
      <w:r w:rsidRPr="00480346">
        <w:rPr>
          <w:rFonts w:ascii="Arial" w:hAnsi="Arial" w:cs="Arial"/>
          <w:sz w:val="16"/>
          <w:szCs w:val="16"/>
          <w:lang w:val="es-ES_tradnl"/>
        </w:rPr>
        <w:t>:.…</w:t>
      </w:r>
      <w:proofErr w:type="gramEnd"/>
      <w:r w:rsidRPr="00480346">
        <w:rPr>
          <w:rFonts w:ascii="Arial" w:hAnsi="Arial" w:cs="Arial"/>
          <w:sz w:val="16"/>
          <w:szCs w:val="16"/>
          <w:lang w:val="es-ES_tradnl"/>
        </w:rPr>
        <w:t>…………………………………………</w:t>
      </w:r>
    </w:p>
    <w:p w14:paraId="2BBDEC39" w14:textId="42476A76" w:rsidR="00E069A7" w:rsidRDefault="00E069A7" w:rsidP="00480346">
      <w:pPr>
        <w:tabs>
          <w:tab w:val="left" w:pos="1134"/>
        </w:tabs>
        <w:jc w:val="both"/>
        <w:rPr>
          <w:rFonts w:ascii="Arial" w:hAnsi="Arial" w:cs="Arial"/>
          <w:sz w:val="16"/>
          <w:szCs w:val="16"/>
          <w:lang w:val="es-ES_tradnl"/>
        </w:rPr>
      </w:pPr>
    </w:p>
    <w:p w14:paraId="58504194" w14:textId="0EE3C59B" w:rsidR="00E069A7" w:rsidRDefault="00E069A7" w:rsidP="00E069A7">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5C5253">
        <w:rPr>
          <w:rFonts w:ascii="Arial" w:hAnsi="Arial" w:cs="Arial"/>
          <w:b/>
          <w:sz w:val="16"/>
          <w:szCs w:val="16"/>
          <w:lang w:val="es-ES_tradnl"/>
        </w:rPr>
        <w:t>SECTOR A</w:t>
      </w:r>
      <w:r>
        <w:rPr>
          <w:rFonts w:ascii="Arial" w:hAnsi="Arial" w:cs="Arial"/>
          <w:sz w:val="16"/>
          <w:szCs w:val="16"/>
          <w:lang w:val="es-ES_tradnl"/>
        </w:rPr>
        <w:t>)</w:t>
      </w:r>
      <w:r w:rsidRPr="00480346">
        <w:rPr>
          <w:rFonts w:ascii="Arial" w:hAnsi="Arial" w:cs="Arial"/>
          <w:sz w:val="16"/>
          <w:szCs w:val="16"/>
          <w:lang w:val="es-ES_tradnl"/>
        </w:rPr>
        <w:t xml:space="preserve"> </w:t>
      </w:r>
      <w:proofErr w:type="gramStart"/>
      <w:r w:rsidRPr="00480346">
        <w:rPr>
          <w:rFonts w:ascii="Arial" w:hAnsi="Arial" w:cs="Arial"/>
          <w:sz w:val="16"/>
          <w:szCs w:val="16"/>
          <w:lang w:val="es-ES_tradnl"/>
        </w:rPr>
        <w:t>:.…</w:t>
      </w:r>
      <w:proofErr w:type="gramEnd"/>
      <w:r w:rsidRPr="00480346">
        <w:rPr>
          <w:rFonts w:ascii="Arial" w:hAnsi="Arial" w:cs="Arial"/>
          <w:sz w:val="16"/>
          <w:szCs w:val="16"/>
          <w:lang w:val="es-ES_tradnl"/>
        </w:rPr>
        <w:t>…………………………………………</w:t>
      </w:r>
    </w:p>
    <w:p w14:paraId="48CC150C" w14:textId="19F0AAE7" w:rsidR="00E069A7" w:rsidRDefault="00E069A7" w:rsidP="00480346">
      <w:pPr>
        <w:tabs>
          <w:tab w:val="left" w:pos="1134"/>
        </w:tabs>
        <w:jc w:val="both"/>
        <w:rPr>
          <w:rFonts w:ascii="Arial" w:hAnsi="Arial" w:cs="Arial"/>
          <w:sz w:val="16"/>
          <w:szCs w:val="16"/>
          <w:lang w:val="es-ES_tradnl"/>
        </w:rPr>
      </w:pPr>
    </w:p>
    <w:p w14:paraId="630BF863" w14:textId="3232A1B7" w:rsidR="00E069A7" w:rsidRDefault="00E069A7" w:rsidP="00E069A7">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5C5253">
        <w:rPr>
          <w:rFonts w:ascii="Arial" w:hAnsi="Arial" w:cs="Arial"/>
          <w:b/>
          <w:sz w:val="16"/>
          <w:szCs w:val="16"/>
          <w:lang w:val="es-ES_tradnl"/>
        </w:rPr>
        <w:t xml:space="preserve">SECTOR </w:t>
      </w:r>
      <w:proofErr w:type="gramStart"/>
      <w:r w:rsidR="005C5253">
        <w:rPr>
          <w:rFonts w:ascii="Arial" w:hAnsi="Arial" w:cs="Arial"/>
          <w:b/>
          <w:sz w:val="16"/>
          <w:szCs w:val="16"/>
          <w:lang w:val="es-ES_tradnl"/>
        </w:rPr>
        <w:t>A)</w:t>
      </w:r>
      <w:r w:rsidRPr="00480346">
        <w:rPr>
          <w:rFonts w:ascii="Arial" w:hAnsi="Arial" w:cs="Arial"/>
          <w:sz w:val="16"/>
          <w:szCs w:val="16"/>
          <w:lang w:val="es-ES_tradnl"/>
        </w:rPr>
        <w:t>:.…</w:t>
      </w:r>
      <w:proofErr w:type="gramEnd"/>
      <w:r w:rsidRPr="00480346">
        <w:rPr>
          <w:rFonts w:ascii="Arial" w:hAnsi="Arial" w:cs="Arial"/>
          <w:sz w:val="16"/>
          <w:szCs w:val="16"/>
          <w:lang w:val="es-ES_tradnl"/>
        </w:rPr>
        <w:t>…………………………………………</w:t>
      </w:r>
    </w:p>
    <w:p w14:paraId="527A03CC" w14:textId="33C0CE2F" w:rsidR="00E069A7" w:rsidRDefault="00E069A7" w:rsidP="00E069A7">
      <w:pPr>
        <w:tabs>
          <w:tab w:val="left" w:pos="1134"/>
        </w:tabs>
        <w:jc w:val="both"/>
        <w:rPr>
          <w:rFonts w:ascii="Arial" w:hAnsi="Arial" w:cs="Arial"/>
          <w:sz w:val="16"/>
          <w:szCs w:val="16"/>
          <w:lang w:val="es-ES_tradnl"/>
        </w:rPr>
      </w:pPr>
    </w:p>
    <w:p w14:paraId="0ECB3670" w14:textId="023A2062" w:rsidR="00E069A7" w:rsidRDefault="00E069A7" w:rsidP="00E069A7">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5C5253">
        <w:rPr>
          <w:rFonts w:ascii="Arial" w:hAnsi="Arial" w:cs="Arial"/>
          <w:b/>
          <w:sz w:val="16"/>
          <w:szCs w:val="16"/>
          <w:lang w:val="es-ES_tradnl"/>
        </w:rPr>
        <w:t>SECTOR B</w:t>
      </w:r>
      <w:r>
        <w:rPr>
          <w:rFonts w:ascii="Arial" w:hAnsi="Arial" w:cs="Arial"/>
          <w:sz w:val="16"/>
          <w:szCs w:val="16"/>
          <w:lang w:val="es-ES_tradnl"/>
        </w:rPr>
        <w:t>)</w:t>
      </w:r>
      <w:r w:rsidRPr="00480346">
        <w:rPr>
          <w:rFonts w:ascii="Arial" w:hAnsi="Arial" w:cs="Arial"/>
          <w:sz w:val="16"/>
          <w:szCs w:val="16"/>
          <w:lang w:val="es-ES_tradnl"/>
        </w:rPr>
        <w:t xml:space="preserve"> </w:t>
      </w:r>
      <w:proofErr w:type="gramStart"/>
      <w:r w:rsidRPr="00480346">
        <w:rPr>
          <w:rFonts w:ascii="Arial" w:hAnsi="Arial" w:cs="Arial"/>
          <w:sz w:val="16"/>
          <w:szCs w:val="16"/>
          <w:lang w:val="es-ES_tradnl"/>
        </w:rPr>
        <w:t>:.…</w:t>
      </w:r>
      <w:proofErr w:type="gramEnd"/>
      <w:r w:rsidRPr="00480346">
        <w:rPr>
          <w:rFonts w:ascii="Arial" w:hAnsi="Arial" w:cs="Arial"/>
          <w:sz w:val="16"/>
          <w:szCs w:val="16"/>
          <w:lang w:val="es-ES_tradnl"/>
        </w:rPr>
        <w:t>…………………………………………</w:t>
      </w:r>
    </w:p>
    <w:p w14:paraId="560AFE1E" w14:textId="7EC3B73C" w:rsidR="00E069A7" w:rsidRDefault="00E069A7" w:rsidP="00E069A7">
      <w:pPr>
        <w:tabs>
          <w:tab w:val="left" w:pos="1134"/>
        </w:tabs>
        <w:jc w:val="both"/>
        <w:rPr>
          <w:rFonts w:ascii="Arial" w:hAnsi="Arial" w:cs="Arial"/>
          <w:sz w:val="16"/>
          <w:szCs w:val="16"/>
          <w:lang w:val="es-ES_tradnl"/>
        </w:rPr>
      </w:pPr>
    </w:p>
    <w:p w14:paraId="4591FA97" w14:textId="4357DAB7" w:rsidR="00E069A7" w:rsidRDefault="00E069A7" w:rsidP="00E069A7">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5C5253">
        <w:rPr>
          <w:rFonts w:ascii="Arial" w:hAnsi="Arial" w:cs="Arial"/>
          <w:b/>
          <w:sz w:val="16"/>
          <w:szCs w:val="16"/>
          <w:lang w:val="es-ES_tradnl"/>
        </w:rPr>
        <w:t>SECTOR B</w:t>
      </w:r>
      <w:r>
        <w:rPr>
          <w:rFonts w:ascii="Arial" w:hAnsi="Arial" w:cs="Arial"/>
          <w:sz w:val="16"/>
          <w:szCs w:val="16"/>
          <w:lang w:val="es-ES_tradnl"/>
        </w:rPr>
        <w:t>)</w:t>
      </w:r>
      <w:r w:rsidRPr="00480346">
        <w:rPr>
          <w:rFonts w:ascii="Arial" w:hAnsi="Arial" w:cs="Arial"/>
          <w:sz w:val="16"/>
          <w:szCs w:val="16"/>
          <w:lang w:val="es-ES_tradnl"/>
        </w:rPr>
        <w:t xml:space="preserve"> </w:t>
      </w:r>
      <w:proofErr w:type="gramStart"/>
      <w:r w:rsidRPr="00480346">
        <w:rPr>
          <w:rFonts w:ascii="Arial" w:hAnsi="Arial" w:cs="Arial"/>
          <w:sz w:val="16"/>
          <w:szCs w:val="16"/>
          <w:lang w:val="es-ES_tradnl"/>
        </w:rPr>
        <w:t>:.…</w:t>
      </w:r>
      <w:proofErr w:type="gramEnd"/>
      <w:r w:rsidRPr="00480346">
        <w:rPr>
          <w:rFonts w:ascii="Arial" w:hAnsi="Arial" w:cs="Arial"/>
          <w:sz w:val="16"/>
          <w:szCs w:val="16"/>
          <w:lang w:val="es-ES_tradnl"/>
        </w:rPr>
        <w:t>…………………………………………</w:t>
      </w:r>
    </w:p>
    <w:p w14:paraId="06C152E6" w14:textId="4195EEE3" w:rsidR="00911A79" w:rsidRDefault="00911A79" w:rsidP="00E069A7">
      <w:pPr>
        <w:tabs>
          <w:tab w:val="left" w:pos="1134"/>
        </w:tabs>
        <w:jc w:val="both"/>
        <w:rPr>
          <w:rFonts w:ascii="Arial" w:hAnsi="Arial" w:cs="Arial"/>
          <w:sz w:val="16"/>
          <w:szCs w:val="16"/>
          <w:lang w:val="es-ES_tradnl"/>
        </w:rPr>
      </w:pPr>
    </w:p>
    <w:p w14:paraId="30E2ED1F" w14:textId="5386A4EB"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5C5253">
        <w:rPr>
          <w:rFonts w:ascii="Arial" w:hAnsi="Arial" w:cs="Arial"/>
          <w:b/>
          <w:sz w:val="16"/>
          <w:szCs w:val="16"/>
          <w:lang w:val="es-ES_tradnl"/>
        </w:rPr>
        <w:t>SECTOR B</w:t>
      </w:r>
      <w:r>
        <w:rPr>
          <w:rFonts w:ascii="Arial" w:hAnsi="Arial" w:cs="Arial"/>
          <w:sz w:val="16"/>
          <w:szCs w:val="16"/>
          <w:lang w:val="es-ES_tradnl"/>
        </w:rPr>
        <w:t>)</w:t>
      </w:r>
      <w:r w:rsidRPr="00480346">
        <w:rPr>
          <w:rFonts w:ascii="Arial" w:hAnsi="Arial" w:cs="Arial"/>
          <w:sz w:val="16"/>
          <w:szCs w:val="16"/>
          <w:lang w:val="es-ES_tradnl"/>
        </w:rPr>
        <w:t xml:space="preserve"> </w:t>
      </w:r>
      <w:proofErr w:type="gramStart"/>
      <w:r w:rsidRPr="00480346">
        <w:rPr>
          <w:rFonts w:ascii="Arial" w:hAnsi="Arial" w:cs="Arial"/>
          <w:sz w:val="16"/>
          <w:szCs w:val="16"/>
          <w:lang w:val="es-ES_tradnl"/>
        </w:rPr>
        <w:t>:.…</w:t>
      </w:r>
      <w:proofErr w:type="gramEnd"/>
      <w:r w:rsidRPr="00480346">
        <w:rPr>
          <w:rFonts w:ascii="Arial" w:hAnsi="Arial" w:cs="Arial"/>
          <w:sz w:val="16"/>
          <w:szCs w:val="16"/>
          <w:lang w:val="es-ES_tradnl"/>
        </w:rPr>
        <w:t>…………………………………………</w:t>
      </w:r>
    </w:p>
    <w:p w14:paraId="2FFA502F" w14:textId="0CAF9422" w:rsidR="00911A79" w:rsidRDefault="00911A79" w:rsidP="00E069A7">
      <w:pPr>
        <w:tabs>
          <w:tab w:val="left" w:pos="1134"/>
        </w:tabs>
        <w:jc w:val="both"/>
        <w:rPr>
          <w:rFonts w:ascii="Arial" w:hAnsi="Arial" w:cs="Arial"/>
          <w:sz w:val="16"/>
          <w:szCs w:val="16"/>
          <w:lang w:val="es-ES_tradnl"/>
        </w:rPr>
      </w:pPr>
    </w:p>
    <w:p w14:paraId="17D03F16" w14:textId="15515D2A"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5C5253">
        <w:rPr>
          <w:rFonts w:ascii="Arial" w:hAnsi="Arial" w:cs="Arial"/>
          <w:b/>
          <w:sz w:val="16"/>
          <w:szCs w:val="16"/>
          <w:lang w:val="es-ES_tradnl"/>
        </w:rPr>
        <w:t>SECTOR B</w:t>
      </w:r>
      <w:r>
        <w:rPr>
          <w:rFonts w:ascii="Arial" w:hAnsi="Arial" w:cs="Arial"/>
          <w:sz w:val="16"/>
          <w:szCs w:val="16"/>
          <w:lang w:val="es-ES_tradnl"/>
        </w:rPr>
        <w:t>)</w:t>
      </w:r>
      <w:r w:rsidRPr="00480346">
        <w:rPr>
          <w:rFonts w:ascii="Arial" w:hAnsi="Arial" w:cs="Arial"/>
          <w:sz w:val="16"/>
          <w:szCs w:val="16"/>
          <w:lang w:val="es-ES_tradnl"/>
        </w:rPr>
        <w:t xml:space="preserve"> </w:t>
      </w:r>
      <w:proofErr w:type="gramStart"/>
      <w:r w:rsidRPr="00480346">
        <w:rPr>
          <w:rFonts w:ascii="Arial" w:hAnsi="Arial" w:cs="Arial"/>
          <w:sz w:val="16"/>
          <w:szCs w:val="16"/>
          <w:lang w:val="es-ES_tradnl"/>
        </w:rPr>
        <w:t>:.…</w:t>
      </w:r>
      <w:proofErr w:type="gramEnd"/>
      <w:r w:rsidRPr="00480346">
        <w:rPr>
          <w:rFonts w:ascii="Arial" w:hAnsi="Arial" w:cs="Arial"/>
          <w:sz w:val="16"/>
          <w:szCs w:val="16"/>
          <w:lang w:val="es-ES_tradnl"/>
        </w:rPr>
        <w:t>…………………………………………</w:t>
      </w:r>
    </w:p>
    <w:p w14:paraId="0C9DC97F" w14:textId="1C47B42D" w:rsidR="00911A79" w:rsidRDefault="00911A79" w:rsidP="00911A79">
      <w:pPr>
        <w:tabs>
          <w:tab w:val="left" w:pos="1134"/>
        </w:tabs>
        <w:jc w:val="both"/>
        <w:rPr>
          <w:rFonts w:ascii="Arial" w:hAnsi="Arial" w:cs="Arial"/>
          <w:sz w:val="16"/>
          <w:szCs w:val="16"/>
          <w:lang w:val="es-ES_tradnl"/>
        </w:rPr>
      </w:pPr>
    </w:p>
    <w:p w14:paraId="47D9074B" w14:textId="08454D85"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5C5253">
        <w:rPr>
          <w:rFonts w:ascii="Arial" w:hAnsi="Arial" w:cs="Arial"/>
          <w:b/>
          <w:sz w:val="16"/>
          <w:szCs w:val="16"/>
          <w:lang w:val="es-ES_tradnl"/>
        </w:rPr>
        <w:t>SECTOR C</w:t>
      </w:r>
      <w:r>
        <w:rPr>
          <w:rFonts w:ascii="Arial" w:hAnsi="Arial" w:cs="Arial"/>
          <w:sz w:val="16"/>
          <w:szCs w:val="16"/>
          <w:lang w:val="es-ES_tradnl"/>
        </w:rPr>
        <w:t>)</w:t>
      </w:r>
      <w:r w:rsidRPr="00480346">
        <w:rPr>
          <w:rFonts w:ascii="Arial" w:hAnsi="Arial" w:cs="Arial"/>
          <w:sz w:val="16"/>
          <w:szCs w:val="16"/>
          <w:lang w:val="es-ES_tradnl"/>
        </w:rPr>
        <w:t xml:space="preserve"> </w:t>
      </w:r>
      <w:proofErr w:type="gramStart"/>
      <w:r w:rsidRPr="00480346">
        <w:rPr>
          <w:rFonts w:ascii="Arial" w:hAnsi="Arial" w:cs="Arial"/>
          <w:sz w:val="16"/>
          <w:szCs w:val="16"/>
          <w:lang w:val="es-ES_tradnl"/>
        </w:rPr>
        <w:t>:.…</w:t>
      </w:r>
      <w:proofErr w:type="gramEnd"/>
      <w:r w:rsidRPr="00480346">
        <w:rPr>
          <w:rFonts w:ascii="Arial" w:hAnsi="Arial" w:cs="Arial"/>
          <w:sz w:val="16"/>
          <w:szCs w:val="16"/>
          <w:lang w:val="es-ES_tradnl"/>
        </w:rPr>
        <w:t>…………………………………………</w:t>
      </w:r>
    </w:p>
    <w:p w14:paraId="2119BD8F" w14:textId="7389D416" w:rsidR="00911A79" w:rsidRDefault="00911A79" w:rsidP="00911A79">
      <w:pPr>
        <w:tabs>
          <w:tab w:val="left" w:pos="1134"/>
        </w:tabs>
        <w:jc w:val="both"/>
        <w:rPr>
          <w:rFonts w:ascii="Arial" w:hAnsi="Arial" w:cs="Arial"/>
          <w:sz w:val="16"/>
          <w:szCs w:val="16"/>
          <w:lang w:val="es-ES_tradnl"/>
        </w:rPr>
      </w:pPr>
    </w:p>
    <w:p w14:paraId="0145516E" w14:textId="48203991"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5C5253">
        <w:rPr>
          <w:rFonts w:ascii="Arial" w:hAnsi="Arial" w:cs="Arial"/>
          <w:b/>
          <w:sz w:val="16"/>
          <w:szCs w:val="16"/>
          <w:lang w:val="es-ES_tradnl"/>
        </w:rPr>
        <w:t>SECTOR C</w:t>
      </w:r>
      <w:r>
        <w:rPr>
          <w:rFonts w:ascii="Arial" w:hAnsi="Arial" w:cs="Arial"/>
          <w:sz w:val="16"/>
          <w:szCs w:val="16"/>
          <w:lang w:val="es-ES_tradnl"/>
        </w:rPr>
        <w:t>)</w:t>
      </w:r>
      <w:r w:rsidRPr="00480346">
        <w:rPr>
          <w:rFonts w:ascii="Arial" w:hAnsi="Arial" w:cs="Arial"/>
          <w:sz w:val="16"/>
          <w:szCs w:val="16"/>
          <w:lang w:val="es-ES_tradnl"/>
        </w:rPr>
        <w:t xml:space="preserve"> </w:t>
      </w:r>
      <w:proofErr w:type="gramStart"/>
      <w:r w:rsidRPr="00480346">
        <w:rPr>
          <w:rFonts w:ascii="Arial" w:hAnsi="Arial" w:cs="Arial"/>
          <w:sz w:val="16"/>
          <w:szCs w:val="16"/>
          <w:lang w:val="es-ES_tradnl"/>
        </w:rPr>
        <w:t>:.…</w:t>
      </w:r>
      <w:proofErr w:type="gramEnd"/>
      <w:r w:rsidRPr="00480346">
        <w:rPr>
          <w:rFonts w:ascii="Arial" w:hAnsi="Arial" w:cs="Arial"/>
          <w:sz w:val="16"/>
          <w:szCs w:val="16"/>
          <w:lang w:val="es-ES_tradnl"/>
        </w:rPr>
        <w:t>…………………………………………</w:t>
      </w:r>
    </w:p>
    <w:p w14:paraId="099A5897" w14:textId="5B51A1C1" w:rsidR="00911A79" w:rsidRDefault="00911A79" w:rsidP="00911A79">
      <w:pPr>
        <w:tabs>
          <w:tab w:val="left" w:pos="1134"/>
        </w:tabs>
        <w:jc w:val="both"/>
        <w:rPr>
          <w:rFonts w:ascii="Arial" w:hAnsi="Arial" w:cs="Arial"/>
          <w:sz w:val="16"/>
          <w:szCs w:val="16"/>
          <w:lang w:val="es-ES_tradnl"/>
        </w:rPr>
      </w:pPr>
    </w:p>
    <w:p w14:paraId="467E7A83" w14:textId="26CF26B3"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5C5253">
        <w:rPr>
          <w:rFonts w:ascii="Arial" w:hAnsi="Arial" w:cs="Arial"/>
          <w:b/>
          <w:sz w:val="16"/>
          <w:szCs w:val="16"/>
          <w:lang w:val="es-ES_tradnl"/>
        </w:rPr>
        <w:t>SECTOR C</w:t>
      </w:r>
      <w:r>
        <w:rPr>
          <w:rFonts w:ascii="Arial" w:hAnsi="Arial" w:cs="Arial"/>
          <w:sz w:val="16"/>
          <w:szCs w:val="16"/>
          <w:lang w:val="es-ES_tradnl"/>
        </w:rPr>
        <w:t>)</w:t>
      </w:r>
      <w:r w:rsidRPr="00480346">
        <w:rPr>
          <w:rFonts w:ascii="Arial" w:hAnsi="Arial" w:cs="Arial"/>
          <w:sz w:val="16"/>
          <w:szCs w:val="16"/>
          <w:lang w:val="es-ES_tradnl"/>
        </w:rPr>
        <w:t xml:space="preserve"> </w:t>
      </w:r>
      <w:proofErr w:type="gramStart"/>
      <w:r w:rsidRPr="00480346">
        <w:rPr>
          <w:rFonts w:ascii="Arial" w:hAnsi="Arial" w:cs="Arial"/>
          <w:sz w:val="16"/>
          <w:szCs w:val="16"/>
          <w:lang w:val="es-ES_tradnl"/>
        </w:rPr>
        <w:t>:.…</w:t>
      </w:r>
      <w:proofErr w:type="gramEnd"/>
      <w:r w:rsidRPr="00480346">
        <w:rPr>
          <w:rFonts w:ascii="Arial" w:hAnsi="Arial" w:cs="Arial"/>
          <w:sz w:val="16"/>
          <w:szCs w:val="16"/>
          <w:lang w:val="es-ES_tradnl"/>
        </w:rPr>
        <w:t>…………………………………………</w:t>
      </w:r>
    </w:p>
    <w:p w14:paraId="65B75D2D" w14:textId="7D2ED465" w:rsidR="00911A79" w:rsidRDefault="00911A79" w:rsidP="00911A79">
      <w:pPr>
        <w:tabs>
          <w:tab w:val="left" w:pos="1134"/>
        </w:tabs>
        <w:jc w:val="both"/>
        <w:rPr>
          <w:rFonts w:ascii="Arial" w:hAnsi="Arial" w:cs="Arial"/>
          <w:sz w:val="16"/>
          <w:szCs w:val="16"/>
          <w:lang w:val="es-ES_tradnl"/>
        </w:rPr>
      </w:pPr>
    </w:p>
    <w:p w14:paraId="27E48626" w14:textId="1D458EA9"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5C5253">
        <w:rPr>
          <w:rFonts w:ascii="Arial" w:hAnsi="Arial" w:cs="Arial"/>
          <w:b/>
          <w:sz w:val="16"/>
          <w:szCs w:val="16"/>
          <w:lang w:val="es-ES_tradnl"/>
        </w:rPr>
        <w:t>SECTOR C</w:t>
      </w:r>
      <w:r>
        <w:rPr>
          <w:rFonts w:ascii="Arial" w:hAnsi="Arial" w:cs="Arial"/>
          <w:sz w:val="16"/>
          <w:szCs w:val="16"/>
          <w:lang w:val="es-ES_tradnl"/>
        </w:rPr>
        <w:t>)</w:t>
      </w:r>
      <w:r w:rsidRPr="00480346">
        <w:rPr>
          <w:rFonts w:ascii="Arial" w:hAnsi="Arial" w:cs="Arial"/>
          <w:sz w:val="16"/>
          <w:szCs w:val="16"/>
          <w:lang w:val="es-ES_tradnl"/>
        </w:rPr>
        <w:t xml:space="preserve"> </w:t>
      </w:r>
      <w:proofErr w:type="gramStart"/>
      <w:r w:rsidRPr="00480346">
        <w:rPr>
          <w:rFonts w:ascii="Arial" w:hAnsi="Arial" w:cs="Arial"/>
          <w:sz w:val="16"/>
          <w:szCs w:val="16"/>
          <w:lang w:val="es-ES_tradnl"/>
        </w:rPr>
        <w:t>:.…</w:t>
      </w:r>
      <w:proofErr w:type="gramEnd"/>
      <w:r w:rsidRPr="00480346">
        <w:rPr>
          <w:rFonts w:ascii="Arial" w:hAnsi="Arial" w:cs="Arial"/>
          <w:sz w:val="16"/>
          <w:szCs w:val="16"/>
          <w:lang w:val="es-ES_tradnl"/>
        </w:rPr>
        <w:t>…………………………………………</w:t>
      </w:r>
    </w:p>
    <w:p w14:paraId="115C5B2C" w14:textId="5F4B9A3E" w:rsidR="001F2C18" w:rsidRDefault="001F2C18" w:rsidP="00911A79">
      <w:pPr>
        <w:tabs>
          <w:tab w:val="left" w:pos="1134"/>
        </w:tabs>
        <w:jc w:val="both"/>
        <w:rPr>
          <w:rFonts w:ascii="Arial" w:hAnsi="Arial" w:cs="Arial"/>
          <w:sz w:val="16"/>
          <w:szCs w:val="16"/>
          <w:lang w:val="es-ES_tradnl"/>
        </w:rPr>
      </w:pPr>
    </w:p>
    <w:p w14:paraId="72693588" w14:textId="77777777" w:rsidR="00911A79" w:rsidRPr="00911A79" w:rsidRDefault="00911A79" w:rsidP="00911A79">
      <w:pPr>
        <w:tabs>
          <w:tab w:val="left" w:pos="1134"/>
        </w:tabs>
        <w:jc w:val="both"/>
        <w:rPr>
          <w:rFonts w:ascii="Arial" w:hAnsi="Arial" w:cs="Arial"/>
          <w:sz w:val="16"/>
          <w:szCs w:val="16"/>
          <w:lang w:val="es-ES_tradnl"/>
        </w:rPr>
      </w:pPr>
    </w:p>
    <w:p w14:paraId="5D60B951" w14:textId="13A5FBCB" w:rsidR="00030AD3" w:rsidRDefault="006363C0" w:rsidP="00952BF7">
      <w:pPr>
        <w:ind w:left="6379"/>
        <w:rPr>
          <w:rFonts w:ascii="Arial" w:hAnsi="Arial" w:cs="Arial"/>
          <w:sz w:val="16"/>
          <w:szCs w:val="16"/>
        </w:rPr>
      </w:pPr>
      <w:r>
        <w:rPr>
          <w:rFonts w:ascii="Arial" w:hAnsi="Arial" w:cs="Arial"/>
          <w:sz w:val="16"/>
          <w:szCs w:val="16"/>
        </w:rPr>
        <w:t xml:space="preserve"> </w:t>
      </w:r>
    </w:p>
    <w:p w14:paraId="1B9299C6" w14:textId="2E2F4FB7" w:rsidR="00784ECE" w:rsidRPr="00480346" w:rsidRDefault="006363C0" w:rsidP="003A0749">
      <w:pPr>
        <w:ind w:left="3119"/>
        <w:jc w:val="center"/>
        <w:rPr>
          <w:rFonts w:ascii="Arial" w:hAnsi="Arial" w:cs="Arial"/>
          <w:bCs/>
          <w:sz w:val="16"/>
          <w:szCs w:val="16"/>
        </w:rPr>
      </w:pPr>
      <w:bookmarkStart w:id="6" w:name="_Hlk229688864"/>
      <w:r>
        <w:rPr>
          <w:rFonts w:ascii="Arial" w:hAnsi="Arial" w:cs="Arial"/>
          <w:sz w:val="16"/>
          <w:szCs w:val="16"/>
        </w:rPr>
        <w:t xml:space="preserve">                                                 </w:t>
      </w:r>
      <w:r w:rsidR="006C1B94">
        <w:rPr>
          <w:rFonts w:ascii="Arial" w:hAnsi="Arial" w:cs="Arial"/>
          <w:sz w:val="16"/>
          <w:szCs w:val="16"/>
        </w:rPr>
        <w:t>CPNV-EMC FIDEL FERNANDO ERAZO JACOME</w:t>
      </w:r>
    </w:p>
    <w:p w14:paraId="4BD92D3F" w14:textId="2A11982F" w:rsidR="003A0749" w:rsidRPr="006C1B94" w:rsidRDefault="006363C0" w:rsidP="006C1B94">
      <w:pPr>
        <w:pStyle w:val="Ttulo1"/>
        <w:tabs>
          <w:tab w:val="left" w:pos="7560"/>
          <w:tab w:val="center" w:pos="9072"/>
          <w:tab w:val="left" w:pos="10065"/>
        </w:tabs>
        <w:ind w:left="3119"/>
        <w:jc w:val="center"/>
        <w:rPr>
          <w:rFonts w:cs="Arial"/>
          <w:sz w:val="16"/>
          <w:szCs w:val="16"/>
        </w:rPr>
        <w:sectPr w:rsidR="003A0749" w:rsidRPr="006C1B94" w:rsidSect="00EF08F5">
          <w:headerReference w:type="default" r:id="rId8"/>
          <w:footerReference w:type="default" r:id="rId9"/>
          <w:headerReference w:type="first" r:id="rId10"/>
          <w:footerReference w:type="first" r:id="rId11"/>
          <w:pgSz w:w="11906" w:h="16838"/>
          <w:pgMar w:top="1225" w:right="851" w:bottom="284" w:left="1418" w:header="238" w:footer="374" w:gutter="0"/>
          <w:pgNumType w:start="1" w:chapStyle="1"/>
          <w:cols w:space="708"/>
          <w:docGrid w:linePitch="360"/>
        </w:sectPr>
      </w:pPr>
      <w:r>
        <w:rPr>
          <w:rFonts w:cs="Arial"/>
          <w:sz w:val="16"/>
          <w:szCs w:val="16"/>
        </w:rPr>
        <w:t xml:space="preserve">                                                 </w:t>
      </w:r>
      <w:r w:rsidR="00784ECE" w:rsidRPr="00480346">
        <w:rPr>
          <w:rFonts w:cs="Arial"/>
          <w:sz w:val="16"/>
          <w:szCs w:val="16"/>
        </w:rPr>
        <w:t>COMANDANTE</w:t>
      </w:r>
      <w:r w:rsidR="006C1B94">
        <w:rPr>
          <w:rFonts w:cs="Arial"/>
          <w:sz w:val="16"/>
          <w:szCs w:val="16"/>
        </w:rPr>
        <w:t xml:space="preserve"> DEL GT ECHO</w:t>
      </w:r>
    </w:p>
    <w:bookmarkEnd w:id="6"/>
    <w:p w14:paraId="0E1F3D07" w14:textId="77777777" w:rsidR="00885A51" w:rsidRDefault="00885A51" w:rsidP="00784ECE">
      <w:pPr>
        <w:rPr>
          <w:rFonts w:ascii="Arial" w:hAnsi="Arial" w:cs="Arial"/>
          <w:bCs/>
          <w:sz w:val="16"/>
          <w:szCs w:val="16"/>
        </w:rPr>
      </w:pPr>
    </w:p>
    <w:p w14:paraId="399BC0F4" w14:textId="1A862E53" w:rsidR="003A0749" w:rsidRPr="003A0749" w:rsidRDefault="003A0749" w:rsidP="003A0749">
      <w:pPr>
        <w:jc w:val="center"/>
        <w:rPr>
          <w:rFonts w:ascii="Arial" w:hAnsi="Arial" w:cs="Arial"/>
          <w:b/>
          <w:sz w:val="16"/>
          <w:szCs w:val="16"/>
          <w:u w:val="single"/>
        </w:rPr>
      </w:pPr>
      <w:r w:rsidRPr="003A0749">
        <w:rPr>
          <w:rFonts w:ascii="Arial" w:hAnsi="Arial" w:cs="Arial"/>
          <w:b/>
          <w:sz w:val="16"/>
          <w:szCs w:val="16"/>
          <w:u w:val="single"/>
        </w:rPr>
        <w:t>ANEXO A</w:t>
      </w:r>
    </w:p>
    <w:p w14:paraId="16FB9189" w14:textId="26524F21" w:rsidR="003A0749" w:rsidRDefault="005D76F7" w:rsidP="005D76F7">
      <w:pPr>
        <w:tabs>
          <w:tab w:val="left" w:pos="2002"/>
        </w:tabs>
        <w:rPr>
          <w:rFonts w:ascii="Arial" w:hAnsi="Arial" w:cs="Arial"/>
          <w:b/>
          <w:sz w:val="16"/>
          <w:szCs w:val="16"/>
        </w:rPr>
      </w:pPr>
      <w:r>
        <w:rPr>
          <w:rFonts w:ascii="Arial" w:hAnsi="Arial" w:cs="Arial"/>
          <w:b/>
          <w:sz w:val="16"/>
          <w:szCs w:val="16"/>
        </w:rPr>
        <w:tab/>
      </w:r>
    </w:p>
    <w:p w14:paraId="40E1AC15" w14:textId="231F7EB6" w:rsidR="00EE66CE" w:rsidRDefault="003A0749" w:rsidP="00EE66CE">
      <w:pPr>
        <w:jc w:val="center"/>
        <w:rPr>
          <w:rFonts w:ascii="Arial" w:hAnsi="Arial" w:cs="Arial"/>
          <w:b/>
          <w:sz w:val="16"/>
          <w:szCs w:val="16"/>
        </w:rPr>
      </w:pPr>
      <w:r>
        <w:rPr>
          <w:rFonts w:ascii="Arial" w:hAnsi="Arial" w:cs="Arial"/>
          <w:b/>
          <w:sz w:val="16"/>
          <w:szCs w:val="16"/>
        </w:rPr>
        <w:t>NÓMINA DE PMP DE PATRULLA CON SU ARMAMENTO</w:t>
      </w:r>
    </w:p>
    <w:p w14:paraId="2ECF74F8" w14:textId="67C714F9" w:rsidR="00EE66CE" w:rsidRDefault="00EE66CE" w:rsidP="000D32EF">
      <w:pPr>
        <w:rPr>
          <w:rFonts w:ascii="Arial" w:hAnsi="Arial" w:cs="Arial"/>
          <w:b/>
          <w:sz w:val="16"/>
          <w:szCs w:val="16"/>
        </w:rPr>
      </w:pPr>
    </w:p>
    <w:tbl>
      <w:tblPr>
        <w:tblW w:w="9340" w:type="dxa"/>
        <w:tblCellMar>
          <w:left w:w="0" w:type="dxa"/>
          <w:right w:w="0" w:type="dxa"/>
        </w:tblCellMar>
        <w:tblLook w:val="04A0" w:firstRow="1" w:lastRow="0" w:firstColumn="1" w:lastColumn="0" w:noHBand="0" w:noVBand="1"/>
      </w:tblPr>
      <w:tblGrid>
        <w:gridCol w:w="465"/>
        <w:gridCol w:w="1327"/>
        <w:gridCol w:w="3959"/>
        <w:gridCol w:w="1632"/>
        <w:gridCol w:w="937"/>
        <w:gridCol w:w="1020"/>
      </w:tblGrid>
      <w:tr w:rsidR="00EE66CE" w:rsidRPr="00286A1B" w14:paraId="79C95271" w14:textId="77777777" w:rsidTr="00286A1B">
        <w:trPr>
          <w:trHeight w:val="113"/>
        </w:trPr>
        <w:tc>
          <w:tcPr>
            <w:tcW w:w="0" w:type="auto"/>
            <w:gridSpan w:val="6"/>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50E1F08" w14:textId="10FBFE53" w:rsidR="00EE66CE" w:rsidRPr="00286A1B" w:rsidRDefault="00604AD0" w:rsidP="00EE66CE">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SECTOR A</w:t>
            </w:r>
            <w:r w:rsidR="00EE66CE" w:rsidRPr="00286A1B">
              <w:rPr>
                <w:rFonts w:ascii="Arial" w:hAnsi="Arial" w:cs="Arial"/>
                <w:b/>
                <w:bCs/>
                <w:color w:val="000000"/>
                <w:sz w:val="16"/>
                <w:szCs w:val="16"/>
                <w:lang w:eastAsia="es-EC"/>
              </w:rPr>
              <w:t xml:space="preserve"> 0800-1200 / 1</w:t>
            </w:r>
            <w:r w:rsidR="00307FC1" w:rsidRPr="00286A1B">
              <w:rPr>
                <w:rFonts w:ascii="Arial" w:hAnsi="Arial" w:cs="Arial"/>
                <w:b/>
                <w:bCs/>
                <w:color w:val="000000"/>
                <w:sz w:val="16"/>
                <w:szCs w:val="16"/>
                <w:lang w:eastAsia="es-EC"/>
              </w:rPr>
              <w:t>6</w:t>
            </w:r>
            <w:r w:rsidR="00EE66CE" w:rsidRPr="00286A1B">
              <w:rPr>
                <w:rFonts w:ascii="Arial" w:hAnsi="Arial" w:cs="Arial"/>
                <w:b/>
                <w:bCs/>
                <w:color w:val="000000"/>
                <w:sz w:val="16"/>
                <w:szCs w:val="16"/>
                <w:lang w:eastAsia="es-EC"/>
              </w:rPr>
              <w:t>00-2</w:t>
            </w:r>
            <w:r w:rsidR="00307FC1" w:rsidRPr="00286A1B">
              <w:rPr>
                <w:rFonts w:ascii="Arial" w:hAnsi="Arial" w:cs="Arial"/>
                <w:b/>
                <w:bCs/>
                <w:color w:val="000000"/>
                <w:sz w:val="16"/>
                <w:szCs w:val="16"/>
                <w:lang w:eastAsia="es-EC"/>
              </w:rPr>
              <w:t>0</w:t>
            </w:r>
            <w:r w:rsidR="00EE66CE" w:rsidRPr="00286A1B">
              <w:rPr>
                <w:rFonts w:ascii="Arial" w:hAnsi="Arial" w:cs="Arial"/>
                <w:b/>
                <w:bCs/>
                <w:color w:val="000000"/>
                <w:sz w:val="16"/>
                <w:szCs w:val="16"/>
                <w:lang w:eastAsia="es-EC"/>
              </w:rPr>
              <w:t>00</w:t>
            </w:r>
          </w:p>
        </w:tc>
      </w:tr>
      <w:tr w:rsidR="00EE66CE" w:rsidRPr="00286A1B" w14:paraId="0C90801F"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B6C9F67" w14:textId="77777777" w:rsidR="00EE66CE" w:rsidRPr="00286A1B" w:rsidRDefault="00EE66CE" w:rsidP="00EE66CE">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ORD</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12C110D" w14:textId="77777777" w:rsidR="00EE66CE" w:rsidRPr="00286A1B" w:rsidRDefault="00EE66CE" w:rsidP="00EE66CE">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GRAD/ESP</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2970960" w14:textId="77777777" w:rsidR="00EE66CE" w:rsidRPr="00286A1B" w:rsidRDefault="00EE66CE" w:rsidP="00EE66CE">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APELLIDOS NOMBRES</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74F5FB3" w14:textId="1393A559" w:rsidR="00EE66CE" w:rsidRPr="00286A1B" w:rsidRDefault="00EE66CE" w:rsidP="00EE66CE">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MATERIAL BELICO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B1715DD" w14:textId="2A8CD40A" w:rsidR="00EE66CE" w:rsidRPr="00286A1B" w:rsidRDefault="00EE66CE" w:rsidP="00EE66CE">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 xml:space="preserve">MUNICION </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FAEB633" w14:textId="3942B33B" w:rsidR="00EE66CE" w:rsidRPr="00286A1B" w:rsidRDefault="00EE66CE" w:rsidP="00EE66CE">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CÉDULA</w:t>
            </w:r>
          </w:p>
        </w:tc>
      </w:tr>
      <w:tr w:rsidR="00EE66CE" w:rsidRPr="00286A1B" w14:paraId="1140C7E7" w14:textId="77777777" w:rsidTr="00286A1B">
        <w:trPr>
          <w:trHeight w:val="113"/>
        </w:trPr>
        <w:tc>
          <w:tcPr>
            <w:tcW w:w="0" w:type="auto"/>
            <w:gridSpan w:val="6"/>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E8FE494" w14:textId="77777777" w:rsidR="00EE66CE" w:rsidRPr="00286A1B" w:rsidRDefault="00EE66CE" w:rsidP="00EE66CE">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BUS 1</w:t>
            </w:r>
          </w:p>
        </w:tc>
      </w:tr>
      <w:tr w:rsidR="00286A1B" w:rsidRPr="00286A1B" w14:paraId="58AE0E15"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D419CFD"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9309F54" w14:textId="4A15CF94"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ALFG ARM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95D3873" w14:textId="5F250620"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BONILLA POZO SANTIAGO ISMAEL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84B72F0" w14:textId="4EE2A431"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1852EE4" w14:textId="67C1C9C2"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D64A22B" w14:textId="77777777"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07234240"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85F19E4"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37106A2" w14:textId="16DDBBDB"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21867A5" w14:textId="6AE09365"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CHAVESTA HERRERA JEREMY JOSUE</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D4CE2E7" w14:textId="5B202683"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9A9C071" w14:textId="7B72685F"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04877A8" w14:textId="6F1AFD38"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7C38750D"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EB13909"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3</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FE5F96B" w14:textId="002C431F"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49E4E1E" w14:textId="4D8A7C31"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BONILLA SIG TU FABRICIO JHOSUE</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827C357" w14:textId="79713F28"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87DD6C5" w14:textId="0890DE71"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EA50833" w14:textId="38B240BC"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37F47FDC"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CEF5C7A"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4</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5BB6566" w14:textId="13E8EFAD"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12DD2EC" w14:textId="20321D93"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OLEA MORAN ANGEL GABRIEL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6016B8B" w14:textId="296A422B"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F879C19" w14:textId="6C79253D"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07C3471" w14:textId="7E968925"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75ADBE02"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9D9E63A"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5</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7621310" w14:textId="0BDB95DE"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8823E68" w14:textId="62F569B4"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BAZURTO BONE BILL BRYAN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7A0DD59" w14:textId="70185789"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1585056" w14:textId="70E30FCA"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40EC523" w14:textId="51E19D4F"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719F92F7"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55F3AF4"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6</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1656F97" w14:textId="1C8F1B88"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B76E29A" w14:textId="178D25BE"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DELGADO FRANCO ANTHONY ALEXANDER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ADFF341" w14:textId="575CD350"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C83DF20" w14:textId="1F238852"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A13B8A6" w14:textId="3131669D"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6BB34680"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1D605B2"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7</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AA529CC" w14:textId="637DC0A2"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D41506D" w14:textId="3409FC7C"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VARGAS VELIZ ALFONSO JAIR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DB72CDB" w14:textId="4F3A710C"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7409D6F" w14:textId="100FB54D"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4E476EE" w14:textId="45AAF994"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7572130C"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7A485A0"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8</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DA71EF8" w14:textId="5C5E0454"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F5BF3BF" w14:textId="27132DD5"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MERCADO MORAN ELIAN FABRICIO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5A2D68E" w14:textId="4B357BDB"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30DDC47" w14:textId="5DDD5946"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5C86FB4" w14:textId="0FB6AEAB"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47B91EBE"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4519837"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9</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9493C57" w14:textId="06D2F38F"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CBOP-ET</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99C9E96" w14:textId="6ACA8DCA"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SANTOS MARQUEZ DANNY DANIEL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87CB730" w14:textId="6E57A099"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38C65FD" w14:textId="32B8FC8D"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C313B34" w14:textId="7DBD8782"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47021CA5"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3DD4B99"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10</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BA9E79F" w14:textId="786F7DF3"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CBOP-EL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027C40F" w14:textId="70A449D4"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VERGARA GALLEGOS GUSTAVO FELIPE</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09952AF" w14:textId="6B0481B5"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505D83F" w14:textId="26F0E3C8"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C45A61A" w14:textId="025F4035"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404244A1"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711C0AE"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11</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F19ABC7" w14:textId="500088F5"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CBOP-IM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6DFBF98" w14:textId="04BA6423"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RAMÍREZ VERGARA FRANCISCO XAVIER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0C5FCF0" w14:textId="1B2EEED9"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6857169" w14:textId="728DBA25"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85C8409" w14:textId="422B20F1"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198F2A68"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94FBBE4"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12</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2E7E6C8" w14:textId="06BA8E1C"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CBOP-ET</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58D4F09" w14:textId="665FEEF1"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OSTAIZA INTRIAGO ESTALIN FABRICIO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91DF7F0" w14:textId="0B9B8F00"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DBDB311" w14:textId="69C9B77B"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18B56D6" w14:textId="7A90EAA2"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01AFFFC9"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45AA961"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13</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520C0A9" w14:textId="09FB7FF2"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48BE5BE" w14:textId="07EE1BCB"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YAMBAY AYALA JHOEL ALEXANDER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5F97566" w14:textId="248639D8"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E19BFEA" w14:textId="4C65EA03"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CE4697F" w14:textId="7CCF470F"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23895395"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7F482E8"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14</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A4EE3A9" w14:textId="08B79855"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F80B206" w14:textId="04EF0164"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VICUÑA LARA EDWIN ORLANDO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73A4BAD"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275E7DF" w14:textId="77777777" w:rsidR="00286A1B" w:rsidRPr="00286A1B" w:rsidRDefault="00286A1B" w:rsidP="00286A1B">
            <w:pPr>
              <w:widowControl w:val="0"/>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04CF616" w14:textId="77777777" w:rsidR="00286A1B" w:rsidRPr="00286A1B" w:rsidRDefault="00286A1B" w:rsidP="00286A1B">
            <w:pPr>
              <w:widowControl w:val="0"/>
              <w:rPr>
                <w:rFonts w:ascii="Arial" w:hAnsi="Arial" w:cs="Arial"/>
                <w:b/>
                <w:bCs/>
                <w:color w:val="000000"/>
                <w:sz w:val="16"/>
                <w:szCs w:val="16"/>
                <w:lang w:eastAsia="es-EC"/>
              </w:rPr>
            </w:pPr>
          </w:p>
        </w:tc>
      </w:tr>
      <w:tr w:rsidR="00286A1B" w:rsidRPr="00286A1B" w14:paraId="56A59F06"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6583E55"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15</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25C3033" w14:textId="21C45614"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5B1EEE5" w14:textId="6A523C9E"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BUENO ASCENCIO GUILLERMO ALEJANDRO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6267CEB" w14:textId="36E5FFB6"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D92FFE9" w14:textId="308FCD4C"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B7084DA" w14:textId="17C3B0D5"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1991DA78"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AD27E86"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16</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84CB03F" w14:textId="5AB4C0A3"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1124B5C" w14:textId="6D15CFFE"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CHICAIZA TITO ARIEL SEBASTIAN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5E1E689" w14:textId="49639526"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655CEA5" w14:textId="0C5DAE5F"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4E53E3F" w14:textId="00F724A5"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35AC52C5"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B76F082"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17</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CF56691" w14:textId="3FD0CA28"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D6CC37C" w14:textId="33255F69"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VERA ESPAÑA MIGUEL ANGEL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0943ACB" w14:textId="24456EE9"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1A07A48" w14:textId="16BCB77E"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47FCB71" w14:textId="60D80964"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5E7CA53C"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EF00EB1"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18</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A705C97" w14:textId="4F6778AC"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39CE0D9" w14:textId="782F5464"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MALDONADO CANTOS HERLEN OMAR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46AD66C" w14:textId="5AED34C1"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1B0D529" w14:textId="590DB62A"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7EE5D44" w14:textId="7E12523B"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7ABED1B2"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EDBDD17"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19</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3BDA396" w14:textId="12DE55D1"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D395815" w14:textId="62ED71CE"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MOREJON RAMOS DAVID LUCIANO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BF4E603" w14:textId="1FE98DA2"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D28C666" w14:textId="5DEB3E6A"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0501191" w14:textId="24C65C0D"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15543671"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57F9AB2"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20</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B5E4A0D" w14:textId="409D7F3A"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B4B8EB8" w14:textId="64C5B98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AYOVI MARTINEZ JOSE XAVIER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CAEF2F2" w14:textId="68C615A5"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EAB2068" w14:textId="12393A41"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606FE3D" w14:textId="387C84E3"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08C07E54"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AB93D14"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21</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F6912AB" w14:textId="7F65B01D"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CFDDAE6" w14:textId="6DFF8463"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VELEZ DIAZ JOSTIN RAMIRO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1C38CE9" w14:textId="1C02D7ED"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6019AF1" w14:textId="3422624F"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6A1D04B" w14:textId="262247EB"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14FE360C"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BBB0F04"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22</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23BF6A1" w14:textId="113805B4"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17140BA" w14:textId="77F4BD82"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HUSEIN SANCHEZ NARGES MAGGY</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0CCE8ED" w14:textId="0C2DC656"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0109F45" w14:textId="531E7B0D"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8BAE55E" w14:textId="53638933"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507A4712"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76C173D"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23</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8C477CC" w14:textId="26E683DA"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43491AA" w14:textId="3054AD1D"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VELEZ ZAMBRANO JUNIOR OSWALDO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FC52EAE" w14:textId="2C933D73"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A9C8FDE" w14:textId="27A9290A"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3481C81" w14:textId="1F982A52"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188D07B1"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E055EF1"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24</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F1848D9" w14:textId="04EA4B59"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1AF8C11" w14:textId="19E0CF2B"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AVILEZ CRESPO JOSE ANDRES</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69D3CD8" w14:textId="2B9C3C6B"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9340E0C" w14:textId="23C6AA4B"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D0BCB90" w14:textId="177FB56C"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2CF7046D"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56CC380"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25</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894FA29" w14:textId="06DAE619"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64DF00E" w14:textId="79D9726D"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MERCHAN SUBIA ARMANDO JAIR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6FF17E9" w14:textId="195FB03A"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34522C7" w14:textId="06F85932"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E542407" w14:textId="00828884"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6D0C897F"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B718205"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26</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C95CB09" w14:textId="1283EB2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99B1493" w14:textId="772E8FBC"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VILLACRES MORALES JOSE ALFREDO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D71326D" w14:textId="2ABBF005"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AA8766F" w14:textId="06F3AEE9"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BD45D50" w14:textId="4D89DD60"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40E8DF41"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503B943"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27</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AE6F703" w14:textId="3ABE17AA"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99F065C" w14:textId="4452BB25"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MORAN JIMENEZ CARLOS JULIO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4C3A9DA" w14:textId="3CFE7AF6"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157CD09" w14:textId="09C011AD"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061BEFF" w14:textId="2872D950"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731CEFFB"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0C9974F"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28</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0BE79A2" w14:textId="6C71612D"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64CFDB6" w14:textId="156F613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VERA RAMIREZ JEREMY MICHAEL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2AE225C" w14:textId="5907A621"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D68E4FB" w14:textId="157D388D"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C256EEA" w14:textId="7FEF36A9"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600B0BBC"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82F5C75"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29</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BFABA1E" w14:textId="7CF1A044"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CC2BA8F" w14:textId="3F4AF4C6"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VELASCO DOMINGUEZ DALTON RICHARD</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57BD97D" w14:textId="1710EF80"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B536C93" w14:textId="7FC0CFF2"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A7906EB" w14:textId="22F67DF0"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054CF8D1"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2CE0523"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30</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4A7E163" w14:textId="59FCC2E8"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CBOP-MC</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77E6C5B" w14:textId="0E1E47D3"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REDROVAN SALINAS GUILLERMO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80FAD48" w14:textId="654A1FF3"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C779545" w14:textId="67B89D38"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2A66A68" w14:textId="3074556C"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7AD1C095"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4F22604"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31</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8A95B39" w14:textId="77FE275B"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CBOP-MC</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41D3F3F" w14:textId="57E96DB5"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 xml:space="preserve">MEDINA </w:t>
            </w:r>
            <w:proofErr w:type="spellStart"/>
            <w:r w:rsidRPr="00286A1B">
              <w:rPr>
                <w:rFonts w:ascii="Arial" w:hAnsi="Arial" w:cs="Arial"/>
                <w:sz w:val="16"/>
                <w:szCs w:val="16"/>
              </w:rPr>
              <w:t>MEDINA</w:t>
            </w:r>
            <w:proofErr w:type="spellEnd"/>
            <w:r w:rsidRPr="00286A1B">
              <w:rPr>
                <w:rFonts w:ascii="Arial" w:hAnsi="Arial" w:cs="Arial"/>
                <w:sz w:val="16"/>
                <w:szCs w:val="16"/>
              </w:rPr>
              <w:t xml:space="preserve"> JEFFERSON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1102DCD" w14:textId="79FDCF2C"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4B9EA1C" w14:textId="1901BB01"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B572FCE" w14:textId="726FDE1E"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623CD2CA"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BD610A9"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32</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E49F90A" w14:textId="17B79360"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CBOS-ET</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6E3BFB6" w14:textId="4D6E70E6"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ZAMORA CIFUENTES ERICK</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A3E831B" w14:textId="48A90D0C"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B38826B" w14:textId="186671C9"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1F01405" w14:textId="2D27D921"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4093BE4D"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tcPr>
          <w:p w14:paraId="320ECD7B" w14:textId="6EF1366A"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33</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7CEDB1A2" w14:textId="6944A87E"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45C49EC5" w14:textId="605C2AA5"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TUMBACO PANCHANA EDWARD GABRIEL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230BBC6B"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144807FA"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2A66B0A7" w14:textId="77777777"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28D5CB31"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tcPr>
          <w:p w14:paraId="23C8F07F" w14:textId="37B8C059"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34</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6EBEFB1F" w14:textId="189A01F2"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CBOP-ET</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2FB4BCF0" w14:textId="06BDE965"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QUINTEROS VITERI HENRY ORLANDO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43C11396"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61193782"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1F736426" w14:textId="77777777"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3603973D"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tcPr>
          <w:p w14:paraId="674808EF" w14:textId="38B165C2"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35</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518B9463" w14:textId="6E906138"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CBOP-ET</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72C87274" w14:textId="639E964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MOTA CAIZA NELSON ALEXI</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0EDBB9D7"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1E751D96"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0DFCCAFA" w14:textId="77777777"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7E56EB06"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tcPr>
          <w:p w14:paraId="0176C27E" w14:textId="06047752"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36</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44100EA6" w14:textId="297F795B"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CBOP-ET</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370EDCF5" w14:textId="588D8E2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SORIA BUENAÑO OSCAR RAÚL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503F8276"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2F7CD271"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62A21044" w14:textId="77777777"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47A77094"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tcPr>
          <w:p w14:paraId="1F4620B5" w14:textId="76B67EA4"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37</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606179AC" w14:textId="31722F95"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CBOP-CN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1685A4FC" w14:textId="5DCAF53E"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INTRIAGO PLUAS FRANKLIN DEMETRIO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201727CC"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335E8531"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4C287899" w14:textId="77777777"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34471A38"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tcPr>
          <w:p w14:paraId="1564B366" w14:textId="7B45FE2E"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38</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5342FCF0" w14:textId="02968881"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CBOP-IM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4BEE5575" w14:textId="57E4BE08"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MELENDRES LEÓN JOFFRE VLADIMIR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11515448"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781AFB69"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3E2BE042" w14:textId="77777777"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7668A6CA"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tcPr>
          <w:p w14:paraId="24E87F5C" w14:textId="710C4F5B"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39</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066ABDA6" w14:textId="2ADC7032" w:rsidR="00286A1B" w:rsidRPr="00286A1B" w:rsidRDefault="00286A1B" w:rsidP="00286A1B">
            <w:pPr>
              <w:widowControl w:val="0"/>
              <w:jc w:val="center"/>
              <w:rPr>
                <w:rFonts w:ascii="Arial" w:hAnsi="Arial" w:cs="Arial"/>
                <w:sz w:val="16"/>
                <w:szCs w:val="16"/>
              </w:rPr>
            </w:pPr>
            <w:r w:rsidRPr="00286A1B">
              <w:rPr>
                <w:rFonts w:ascii="Arial" w:hAnsi="Arial" w:cs="Arial"/>
                <w:color w:val="1F1F1F"/>
                <w:sz w:val="16"/>
                <w:szCs w:val="16"/>
              </w:rPr>
              <w:t>CBOP AD</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47FA38E2" w14:textId="6C16E21A" w:rsidR="00286A1B" w:rsidRPr="00286A1B" w:rsidRDefault="00286A1B" w:rsidP="00286A1B">
            <w:pPr>
              <w:widowControl w:val="0"/>
              <w:jc w:val="center"/>
              <w:rPr>
                <w:rFonts w:ascii="Arial" w:hAnsi="Arial" w:cs="Arial"/>
                <w:sz w:val="16"/>
                <w:szCs w:val="16"/>
              </w:rPr>
            </w:pPr>
            <w:r w:rsidRPr="00286A1B">
              <w:rPr>
                <w:rFonts w:ascii="Arial" w:hAnsi="Arial" w:cs="Arial"/>
                <w:b/>
                <w:bCs/>
                <w:color w:val="1F1F1F"/>
                <w:sz w:val="16"/>
                <w:szCs w:val="16"/>
              </w:rPr>
              <w:t>GRANDA ORTIZ EVELYN ESTEFANIA</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65651D0D"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73186B96"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0AE460F7" w14:textId="77777777" w:rsidR="00286A1B" w:rsidRPr="00286A1B" w:rsidRDefault="00286A1B" w:rsidP="00286A1B">
            <w:pPr>
              <w:widowControl w:val="0"/>
              <w:jc w:val="center"/>
              <w:rPr>
                <w:rFonts w:ascii="Arial" w:hAnsi="Arial" w:cs="Arial"/>
                <w:b/>
                <w:bCs/>
                <w:color w:val="000000"/>
                <w:sz w:val="16"/>
                <w:szCs w:val="16"/>
                <w:lang w:eastAsia="es-EC"/>
              </w:rPr>
            </w:pPr>
          </w:p>
        </w:tc>
      </w:tr>
      <w:tr w:rsidR="00EE66CE" w:rsidRPr="00286A1B" w14:paraId="19B9A3A3" w14:textId="77777777" w:rsidTr="00286A1B">
        <w:trPr>
          <w:trHeight w:val="113"/>
        </w:trPr>
        <w:tc>
          <w:tcPr>
            <w:tcW w:w="0" w:type="auto"/>
            <w:gridSpan w:val="6"/>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26F7A74" w14:textId="77777777" w:rsidR="00EE66CE" w:rsidRPr="00286A1B" w:rsidRDefault="00EE66CE" w:rsidP="00EE66CE">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BUS 2</w:t>
            </w:r>
          </w:p>
        </w:tc>
      </w:tr>
      <w:tr w:rsidR="00286A1B" w:rsidRPr="00286A1B" w14:paraId="1AAFAD19"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1C7627C"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919E059" w14:textId="5A8BEE69"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ALFG-ARM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0C0A41B" w14:textId="2FB8E102"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MIRABÁ DOUMET KEVIN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9646E43" w14:textId="15E57490"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CE6BAA2" w14:textId="1EB5789A"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A92BED4" w14:textId="32E07FF1"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7F7495E9"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0906901"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F192BCC" w14:textId="34A867D2"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CBOP-MC</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3B2022F" w14:textId="0F799C41"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RIVERA PISCO DANIEL OSWALDO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F0A8D14" w14:textId="69990BC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2D32775" w14:textId="2F65B938"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99DA2A0" w14:textId="6C7F70B5"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04701A43"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6A7F7EB"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3</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4DEB7FA" w14:textId="1CA16AA1"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CBOP-MC</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F44E835" w14:textId="2D441AFD"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POZO BAQUERIZO VICTOR JAVIER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18D12CC" w14:textId="7013C803"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C16D1E9" w14:textId="41ED0976"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27F9B27" w14:textId="3D90BCC6"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6D5ED3DB"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BAC2FD0"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4</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7B33698" w14:textId="38B90C2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MARO-CN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14264F9" w14:textId="522AF73E"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MIRANDA ARRIAGA JEREMY</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B2872C1" w14:textId="74A6C7A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9C74F33" w14:textId="3D4635B3"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E361F63" w14:textId="4986DA62"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34C9B3B6"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9F26FEB"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5</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4BC71DA" w14:textId="429A2D2E"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CBOP-MC</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C6865C1" w14:textId="0EC8A4EB"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RUELA BENAVIDES MIGUEL APOLINAR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C14615F" w14:textId="5574D0F2"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4E8658E" w14:textId="7D80AA9A"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28CF617" w14:textId="4C1DDC37"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41C75ABE"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900216A"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6</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50EA03F" w14:textId="318F1543"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D266854" w14:textId="0EECC932"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PICO ZAMORA GERMAN LEONARDO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57D3762" w14:textId="30961701"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FC26E6A" w14:textId="08FD3FDB"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1129AC0" w14:textId="76877AC3"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740840C3"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7F0FE33"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7</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3549AEF" w14:textId="72E462A8"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FC88357" w14:textId="11D45FFA"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PONCE OYARVIDES JHON JEREMIAS</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A636324" w14:textId="467D929C"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1DF414F" w14:textId="5A6E499B"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CD93663" w14:textId="540A9E77"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559A700D"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BA98002"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8</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0A0C0A4" w14:textId="1D5A4126"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SGOS-SV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20B2D6B" w14:textId="5B7B54D9"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BEJEGUEN REYES RONALD</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1DA338C" w14:textId="366E2F4C"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AF834E3" w14:textId="3C1937F3"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F11B6B1" w14:textId="2E8427BD"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314D0EB5"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0C99511"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9</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06867B1" w14:textId="46DB6AB6"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CBOP-CN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05EEC2E" w14:textId="243196CE"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BAQUE RIVERA ROBINSON ALEX</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4979CB9" w14:textId="1EF55BEC"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76409FF" w14:textId="45D4338B"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3E05C98" w14:textId="78CA27EB"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180FE498"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43A0746"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lastRenderedPageBreak/>
              <w:t>10</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135FA3E" w14:textId="65EBD4B4"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CBOS-CN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ECE196E" w14:textId="2FFCDF10"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PILLIGUA CORREA MICHAEL JAVIER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3B26303" w14:textId="7E6A6D0F"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D8D1998" w14:textId="53E6E10B"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91BBC33" w14:textId="5B5441EE"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15BB945A"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4C15C8F"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11</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9089C68" w14:textId="710FBFA8"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CBOS-EL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A654667" w14:textId="094FBC21"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RONQUILLO PEREZ CARLOS</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A4ACABC" w14:textId="4A72269F"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2508F07" w14:textId="18406F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78BB56C" w14:textId="7B00E991"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6F4F2BF8"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837094D"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12</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26CA92F" w14:textId="03043608"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DA36497" w14:textId="447849C4"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MUÑOZ SUAREZ JOAO ALEXANDER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056B9A3" w14:textId="6D0D487F"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A1C98AD" w14:textId="31A334D6"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61A056E" w14:textId="5D2EC397"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27877DE6"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B56AF38"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13</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78CE75C" w14:textId="4559BBDB"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SGOS-EL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394A377" w14:textId="7C60ECA6"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ASITIMBAY PILAMUGA GONZALO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84FED6B" w14:textId="66126D7E"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D53C589" w14:textId="6BFF5B5B"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1CE044B" w14:textId="3E609111"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62337DBE"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3F5B36E"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14</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3F13264" w14:textId="6377A1F4"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CBOP-MC</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726FF57" w14:textId="5BE1081F"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RODRIGUEZ ESCOBAR JULIO CÉSAR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E1EA4B7" w14:textId="19AA1F4E"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8A1E0D6" w14:textId="2E7FBCEB"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53B6235" w14:textId="757F4515"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3012DAC2"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C6BD0D7"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15</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F37BABE" w14:textId="499D8DF1"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MARO-ET</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80407EF" w14:textId="12AF6EBE"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VERA SALVADOR JORGE</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DB10781" w14:textId="2E8A1BEF"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B79DC18" w14:textId="035E697C"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CFD64DA" w14:textId="58015C5D"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0ECF47D0"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E5F1CF7"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16</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1E71D6E" w14:textId="595C457A"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CBOP-MC</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A60B571" w14:textId="5C71C848"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SANCHEZ MORAN NIXON GERARDO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B1D778A" w14:textId="47413CF8"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47F9831" w14:textId="2CCCC020"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DFE45FA" w14:textId="45F350C9"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4D764CCC"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102AEAF"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17</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EF44B4A" w14:textId="472C56F1"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CF915F3" w14:textId="06C91B6B"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CASTRO PINTA KEVIN JONATHAN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ACBCA5F" w14:textId="226EFB99"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71F4FBE" w14:textId="16B6E87D"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742EC77" w14:textId="0201B6F7"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35F49EF3"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E6D1775"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18</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A29CC2E" w14:textId="2C02531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08AD109" w14:textId="0A31BB91"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LARA ROMERO ANTHONY JOEL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8821552" w14:textId="16D4D403"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178B678" w14:textId="7DD625FE"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EFCDE9B" w14:textId="1B7C8D3E"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063AF971"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482A46D"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19</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2EA9C67" w14:textId="52E351BB"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CBOS-EL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D7ED4BE" w14:textId="6333B945"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TUMBACO ALEJANDRO JEAN CARLOS</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5B42EC7" w14:textId="144342B1"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C735326" w14:textId="7362387F"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F499DE4" w14:textId="1A1E42D2"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23F7B033"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F800DB7"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20</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E9AD8A9" w14:textId="7EB0BE28"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MARO-ET</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5768131" w14:textId="77FCC6FE"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BUSTAMANTE ENCALADA JOHN ANTONY</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E471EAE" w14:textId="15F62E4F"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9709F93" w14:textId="205B5322"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0A6A43E" w14:textId="6A910F4C"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39873333"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02F478D"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21</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0D8E0CF" w14:textId="1C3BDC51"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CBOP-ET</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B355750" w14:textId="2658E794"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LAMILLA MACIAS FELIX FRANCISCO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8638A67" w14:textId="5A04CF8B"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DC17274" w14:textId="059AE7C8"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150883B" w14:textId="22BAA6CB"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41A25D89"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2C3F76F"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22</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2F810E1" w14:textId="3FBBE771"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 AD</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1AC3A05" w14:textId="7AD5C540"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JUNCO JIMENEZ JEFFERSON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73A80B9" w14:textId="6D9D89FE"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A691ECF" w14:textId="4FC3C3B8"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DCFA2B9" w14:textId="243839CB"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1C3FE02E"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CEB31CE"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23</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5E267EE" w14:textId="0C2B1A22"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CBOP-IM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9B9E2DD" w14:textId="5E38985F"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FERNANDEZ CARVACHE ROBERTO CARLO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B41041C" w14:textId="1C0DF352"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8479F7C" w14:textId="5E3C4AB5"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EBE0E85" w14:textId="4A0AEB41"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4762FB9C"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98812B6"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24</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442AD54" w14:textId="25CB0E20"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CBOP-MC</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D0047DC" w14:textId="13FAF63D"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NAZARENO COLOBON WASHINGTON ELVIS</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ED17C51" w14:textId="1FEFECDD"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59B0E83" w14:textId="525EA25E"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8887E53" w14:textId="1387BFF3"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33582429"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B5B781F"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25</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F1C1F0B" w14:textId="30C18A3C"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CBOP-IM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4DFC469" w14:textId="4E6E8F90"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RIVAS YELA CARLOS ANDRÉS</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77EBAB4" w14:textId="59DB91E9"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3CD349A" w14:textId="5779802B"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267CE0B" w14:textId="6B36DA5E"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215FBA39"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76FFA28"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26</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DDCB262" w14:textId="78276863"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CBOP-IM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6B46259" w14:textId="1E44EDEF"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MORÁN GUAZHCO DARIO XAVIER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12DB6D7" w14:textId="326445CE"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1CC2D05" w14:textId="4BD6BAD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0E80DA1" w14:textId="07CA9D21"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3D63CB97"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077E349"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27</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2576BC5" w14:textId="2C4463AB"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ECE2EF9" w14:textId="479759CF"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ALCIVAR LOOR BRYAN JOSUE</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6ECC818" w14:textId="02FAB85C"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4C51F0E" w14:textId="677F4BD4"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94529DD" w14:textId="198CFCE1"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480A2106"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886448F"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28</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2010096" w14:textId="57ECC66E"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CBOP-ET</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B803DC7" w14:textId="642D171D"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ROSADO VELASCO ISRAEL ANTONIO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1CED97B" w14:textId="50CE0DB1"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77A0386" w14:textId="0BF023DC"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EE5FC3B" w14:textId="169C5942"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3A9A2624"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7A1C8DB"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29</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4A3660F" w14:textId="18988882"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B8F0187" w14:textId="1FAF3663"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BARONA CEDEÑO JOSEPH</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83A54BD" w14:textId="07190482"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0D18F14" w14:textId="65CEA64C"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26AE9D9" w14:textId="43CE9EDB"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71DF4737"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6B5F3AB"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30</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D51B0A0" w14:textId="1031883C"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CBOP-IM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1F1CB3B" w14:textId="6B0BBE48"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PIONCE ORTÍZ CARLOS ALFREDO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40E7FDC" w14:textId="68B10AF4"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B4BE433" w14:textId="6AFE12D9"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97E6B18" w14:textId="3025F15D"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5379C7C0"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DBBFE78"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31</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01E143D" w14:textId="6F5C833D"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CBOP-CONAVE</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CFB4F6A" w14:textId="34115988"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ROJAS FLORES CHRISTOPHER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0225486" w14:textId="3AA9513B"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011694F" w14:textId="0C9E131D"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70199E5" w14:textId="274FE85F"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28092D8B"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1F0E4E6"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32</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189FE5C" w14:textId="7AE2C234"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CBOP-MC</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5EFC8BE" w14:textId="2AF05C4C"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QUINTO PALLASCO JULIÁN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AF51025" w14:textId="3F925E20"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6791D4D" w14:textId="6D31D4C1"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F660637" w14:textId="2BBBD5DE"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4980306D"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tcPr>
          <w:p w14:paraId="682C0F72" w14:textId="3C3A1F24"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33</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7D597FEC" w14:textId="592023A6"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CBOP-IM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6D8D7612" w14:textId="640AB7E0"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MONSERRATE LITUMA FELIPE GERMAN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66F77BC2"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3F53BEFB"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0AD2868B" w14:textId="77777777"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36B0C43C"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tcPr>
          <w:p w14:paraId="23AD15EE" w14:textId="059AA7BD"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34</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422F0FB9" w14:textId="622F85E9"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CBOP-MC</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227AF1E4" w14:textId="7E08BA10"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VALENCIA RODRÍGUEZ KLEVER GEOVANNY</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619E8ED1"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1AD9E3B6"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3401734B" w14:textId="77777777"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7A81A502"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tcPr>
          <w:p w14:paraId="53DB24BD" w14:textId="3CDD5126"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35</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191D5003" w14:textId="655A1EBF"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CBOP-IM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14934568" w14:textId="226AFE8F"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RODRÍGUEZ VILLAMAR MANUEL RAMÓN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70DA50BD"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02585814"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12379CA8" w14:textId="77777777"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0989C69F"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tcPr>
          <w:p w14:paraId="6ED52357" w14:textId="4D2E697F"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36</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01B9B978" w14:textId="0F77552D"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CBOP-IM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4D0CE39F" w14:textId="7C6CC638"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GARCÍA ALBINOJOFFRE OSCAR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028518FE"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471C84AA"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2C1A5709" w14:textId="77777777"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265BCA7C"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tcPr>
          <w:p w14:paraId="60B92D64" w14:textId="65BDAF82"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37</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3B0F4040" w14:textId="579C9EE2"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color w:val="1F1F1F"/>
                <w:sz w:val="16"/>
                <w:szCs w:val="16"/>
              </w:rPr>
              <w:t>CBOP-CM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5320B8CE" w14:textId="3736751F"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1F1F1F"/>
                <w:sz w:val="16"/>
                <w:szCs w:val="16"/>
              </w:rPr>
              <w:t>LEON PARRALES TATIANA KATHERINE</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295EA3B5"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2EBB2DAC"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5DD3EDEF" w14:textId="77777777" w:rsidR="00286A1B" w:rsidRPr="00286A1B" w:rsidRDefault="00286A1B" w:rsidP="00286A1B">
            <w:pPr>
              <w:widowControl w:val="0"/>
              <w:jc w:val="center"/>
              <w:rPr>
                <w:rFonts w:ascii="Arial" w:hAnsi="Arial" w:cs="Arial"/>
                <w:b/>
                <w:bCs/>
                <w:color w:val="000000"/>
                <w:sz w:val="16"/>
                <w:szCs w:val="16"/>
                <w:lang w:eastAsia="es-EC"/>
              </w:rPr>
            </w:pPr>
          </w:p>
        </w:tc>
      </w:tr>
      <w:tr w:rsidR="00EE66CE" w:rsidRPr="00286A1B" w14:paraId="3E38642F" w14:textId="77777777" w:rsidTr="00286A1B">
        <w:trPr>
          <w:trHeight w:val="113"/>
        </w:trPr>
        <w:tc>
          <w:tcPr>
            <w:tcW w:w="0" w:type="auto"/>
            <w:gridSpan w:val="6"/>
            <w:tcBorders>
              <w:top w:val="single" w:sz="6" w:space="0" w:color="CCCCCC"/>
              <w:left w:val="single" w:sz="6" w:space="0" w:color="000000"/>
              <w:bottom w:val="single" w:sz="6" w:space="0" w:color="000000"/>
              <w:right w:val="single" w:sz="6" w:space="0" w:color="CCCCCC"/>
            </w:tcBorders>
            <w:shd w:val="clear" w:color="auto" w:fill="auto"/>
            <w:tcMar>
              <w:top w:w="30" w:type="dxa"/>
              <w:left w:w="45" w:type="dxa"/>
              <w:bottom w:w="30" w:type="dxa"/>
              <w:right w:w="45" w:type="dxa"/>
            </w:tcMar>
            <w:vAlign w:val="bottom"/>
            <w:hideMark/>
          </w:tcPr>
          <w:p w14:paraId="032504DE" w14:textId="77777777" w:rsidR="00EE66CE" w:rsidRPr="00286A1B" w:rsidRDefault="00EE66CE" w:rsidP="00EE66CE">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CAMIONETA 1</w:t>
            </w:r>
          </w:p>
        </w:tc>
      </w:tr>
      <w:tr w:rsidR="00286A1B" w:rsidRPr="00286A1B" w14:paraId="4F5FDEBC"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4682703"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AAD5097" w14:textId="53D44160"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TNFG-SU</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5F99B07" w14:textId="04458B66"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PAREDES BALSECA JOHN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3BD4438" w14:textId="197B2B5C"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EEEE8AA" w14:textId="253B1B3A"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E60B72C" w14:textId="67903963"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7A2A03EE"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BF0C4A4"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EB48219" w14:textId="004C4058"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SGOS-ET</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DEFCD99" w14:textId="130D95D0"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ALBAN NAVARRETE STALIN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3AF6296" w14:textId="22F68972"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A660603" w14:textId="6703A544"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7015BC3" w14:textId="11E80D27"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64272501"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8E5B53A"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3</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F663DF9" w14:textId="27919500"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SGOP-EL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064535E" w14:textId="0C75A1B4"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CASTRO ALCÍVAR RONALD</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3DF3C27" w14:textId="0E4D56C8"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6137983" w14:textId="4806E051"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4296C29" w14:textId="4AD85CF7"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63284A8E"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CC37579"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4</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17E8232" w14:textId="1998FF6F"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SGOP-IM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D556678" w14:textId="1EEFC569"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BRAVO YUMBLA HOLGER VALENTIN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048ED2E" w14:textId="69734BE4"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8BFA5CD" w14:textId="073353B5"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B4863C5" w14:textId="571EED1E"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0FB2E47E"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BC11DE1"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5</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AA3F09E" w14:textId="761D1B93"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SGOS-AD</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E52B9DC" w14:textId="065AE4F6"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VILLÓN BARZOLA JOSÉ</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6B10C4F" w14:textId="587B71BC"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131EEF0" w14:textId="12C73156"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3A86EE4" w14:textId="7EBC6344"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4D5F5103"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CF46A12"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6</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7962C80" w14:textId="0873C459"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SGOP-IM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735FCEC" w14:textId="260BF155"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MARCILLO ARAGUNDI JORGE ERNESTO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D34BC14" w14:textId="1C391C4B"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B203D01" w14:textId="55FF34FF"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ED14560" w14:textId="3AA10CFA"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2EA7E438"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CB3B176"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7</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4ABDFBE" w14:textId="3C16DD45"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SGOP-SN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0B3811A" w14:textId="55FDE945"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MARIN CACAO ELVIS FERENANDO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16C6657" w14:textId="4F7BB3B4"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69ECB4F" w14:textId="57A9D4E9"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4EA616A" w14:textId="2959C44A" w:rsidR="00286A1B" w:rsidRPr="00286A1B" w:rsidRDefault="00286A1B" w:rsidP="00286A1B">
            <w:pPr>
              <w:widowControl w:val="0"/>
              <w:jc w:val="center"/>
              <w:rPr>
                <w:rFonts w:ascii="Arial" w:hAnsi="Arial" w:cs="Arial"/>
                <w:b/>
                <w:bCs/>
                <w:color w:val="000000"/>
                <w:sz w:val="16"/>
                <w:szCs w:val="16"/>
                <w:lang w:eastAsia="es-EC"/>
              </w:rPr>
            </w:pPr>
          </w:p>
        </w:tc>
      </w:tr>
      <w:tr w:rsidR="00EE66CE" w:rsidRPr="00286A1B" w14:paraId="47A46396" w14:textId="77777777" w:rsidTr="00286A1B">
        <w:trPr>
          <w:trHeight w:val="113"/>
        </w:trPr>
        <w:tc>
          <w:tcPr>
            <w:tcW w:w="0" w:type="auto"/>
            <w:gridSpan w:val="6"/>
            <w:tcBorders>
              <w:top w:val="single" w:sz="6" w:space="0" w:color="CCCCCC"/>
              <w:left w:val="single" w:sz="6" w:space="0" w:color="000000"/>
              <w:bottom w:val="single" w:sz="6" w:space="0" w:color="000000"/>
              <w:right w:val="single" w:sz="6" w:space="0" w:color="CCCCCC"/>
            </w:tcBorders>
            <w:shd w:val="clear" w:color="auto" w:fill="auto"/>
            <w:tcMar>
              <w:top w:w="30" w:type="dxa"/>
              <w:left w:w="45" w:type="dxa"/>
              <w:bottom w:w="30" w:type="dxa"/>
              <w:right w:w="45" w:type="dxa"/>
            </w:tcMar>
            <w:vAlign w:val="bottom"/>
            <w:hideMark/>
          </w:tcPr>
          <w:p w14:paraId="79EB0178" w14:textId="77777777" w:rsidR="00EE66CE" w:rsidRPr="00286A1B" w:rsidRDefault="00EE66CE" w:rsidP="00EE66CE">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CAMIONETA 2</w:t>
            </w:r>
          </w:p>
        </w:tc>
      </w:tr>
      <w:tr w:rsidR="00286A1B" w:rsidRPr="00286A1B" w14:paraId="37B86F39"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88D493D"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F3F512C" w14:textId="55CE1D0E"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SGOP-ET</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B19DEAD" w14:textId="56E46C75"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HERAS VALARERZO JOSE</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A805696" w14:textId="541CD7A8"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88673C3" w14:textId="718A1AD3"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913CD50" w14:textId="5A3405D7"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3D15C81A"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98FAC88"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7DABA8A" w14:textId="6793B559"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SGOP-MU</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D3337DD" w14:textId="4378DDD3"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LLONGO CAJO WALTER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0F32387" w14:textId="18D0E63E"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AA6D0D3" w14:textId="211DA9E6"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CA6263C" w14:textId="0A0B9A13"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5296696E"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7AA747A"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3</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143166E" w14:textId="2E3C7864"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SGOP-ET</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5C056F2" w14:textId="1011B8C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LOACHAMIN PRUNA CARLOS RAMIRO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ED46BB6" w14:textId="7A22833F"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635113D" w14:textId="1911F882"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CE32F33" w14:textId="61774700"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6912C7C1"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F5779C0"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4</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9E69DF5" w14:textId="47523B40"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SGOP-SN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F46865C" w14:textId="02A39271"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LOZADA ARBOLEDA FABRICIO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F9D66C3" w14:textId="37EBB88C"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47C440B" w14:textId="69139BC3"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E4B47EB" w14:textId="304B7DEE"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7FB97FD3"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0861899"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5</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36A6520" w14:textId="20562FA1"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SGOP-SN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3B6314D" w14:textId="088F51E0"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CAÑAR MARISCAL FREDDY FAUSTO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F8E250D" w14:textId="5B2AD120"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B30218A" w14:textId="14A5A546"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0837F59" w14:textId="31C23071"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2AC82D40"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A69C3A8"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6</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683BD34" w14:textId="4E84B415"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SGOP-AV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6FE3E12" w14:textId="3D9B24B6"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BENAVIDES LAAZ DANNY KLEBER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2A00BA2" w14:textId="01C939DE"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0EB308E" w14:textId="1FBDB2D2"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9B25DE0" w14:textId="4B81EC78"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59B43471"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C7CAB24"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7</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5BE7B71" w14:textId="307A5E6C"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SGOP-MC</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7925F16" w14:textId="4904F045"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MALDONADO CASTRO FRANCISCO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556C24E" w14:textId="5259A1B1"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C691915" w14:textId="539CE4EE"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6F40017" w14:textId="4507724D" w:rsidR="00286A1B" w:rsidRPr="00286A1B" w:rsidRDefault="00286A1B" w:rsidP="00286A1B">
            <w:pPr>
              <w:widowControl w:val="0"/>
              <w:jc w:val="center"/>
              <w:rPr>
                <w:rFonts w:ascii="Arial" w:hAnsi="Arial" w:cs="Arial"/>
                <w:b/>
                <w:bCs/>
                <w:color w:val="000000"/>
                <w:sz w:val="16"/>
                <w:szCs w:val="16"/>
                <w:lang w:eastAsia="es-EC"/>
              </w:rPr>
            </w:pPr>
          </w:p>
        </w:tc>
      </w:tr>
      <w:tr w:rsidR="007156A7" w:rsidRPr="00286A1B" w14:paraId="7D971AA0" w14:textId="77777777" w:rsidTr="00286A1B">
        <w:trPr>
          <w:trHeight w:val="113"/>
        </w:trPr>
        <w:tc>
          <w:tcPr>
            <w:tcW w:w="0" w:type="auto"/>
            <w:gridSpan w:val="6"/>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tcPr>
          <w:p w14:paraId="4E611608" w14:textId="7A2B5BAB" w:rsidR="007156A7" w:rsidRPr="00286A1B" w:rsidRDefault="007156A7" w:rsidP="007156A7">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DAVID</w:t>
            </w:r>
          </w:p>
        </w:tc>
      </w:tr>
      <w:tr w:rsidR="00286A1B" w:rsidRPr="00286A1B" w14:paraId="0AAD1007"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tcPr>
          <w:p w14:paraId="301C1CCE" w14:textId="2EAF1B09"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4189D192" w14:textId="18E367E1" w:rsidR="00286A1B" w:rsidRPr="00286A1B" w:rsidRDefault="00286A1B" w:rsidP="00286A1B">
            <w:pPr>
              <w:widowControl w:val="0"/>
              <w:jc w:val="center"/>
              <w:rPr>
                <w:rFonts w:ascii="Arial" w:hAnsi="Arial" w:cs="Arial"/>
                <w:sz w:val="16"/>
                <w:szCs w:val="16"/>
              </w:rPr>
            </w:pPr>
            <w:r w:rsidRPr="00286A1B">
              <w:rPr>
                <w:rFonts w:ascii="Arial" w:hAnsi="Arial" w:cs="Arial"/>
                <w:sz w:val="16"/>
                <w:szCs w:val="16"/>
              </w:rPr>
              <w:t>ALFG-ARM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5F39937F" w14:textId="262E44DC" w:rsidR="00286A1B" w:rsidRPr="00286A1B" w:rsidRDefault="00286A1B" w:rsidP="00286A1B">
            <w:pPr>
              <w:widowControl w:val="0"/>
              <w:jc w:val="center"/>
              <w:rPr>
                <w:rFonts w:ascii="Arial" w:hAnsi="Arial" w:cs="Arial"/>
                <w:sz w:val="16"/>
                <w:szCs w:val="16"/>
              </w:rPr>
            </w:pPr>
            <w:r w:rsidRPr="00286A1B">
              <w:rPr>
                <w:rFonts w:ascii="Arial" w:hAnsi="Arial" w:cs="Arial"/>
                <w:sz w:val="16"/>
                <w:szCs w:val="16"/>
              </w:rPr>
              <w:t>PEREZ CAÑIZARES JOSÉ</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3EDC5796"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2618F747"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26D313D8" w14:textId="77777777"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46289EC1"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tcPr>
          <w:p w14:paraId="24CF5393" w14:textId="0EACE3FE"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40C5FE5A" w14:textId="248AB077" w:rsidR="00286A1B" w:rsidRPr="00286A1B" w:rsidRDefault="00286A1B" w:rsidP="00286A1B">
            <w:pPr>
              <w:widowControl w:val="0"/>
              <w:jc w:val="center"/>
              <w:rPr>
                <w:rFonts w:ascii="Arial" w:hAnsi="Arial" w:cs="Arial"/>
                <w:sz w:val="16"/>
                <w:szCs w:val="16"/>
              </w:rPr>
            </w:pPr>
            <w:r w:rsidRPr="00286A1B">
              <w:rPr>
                <w:rFonts w:ascii="Arial" w:hAnsi="Arial" w:cs="Arial"/>
                <w:sz w:val="16"/>
                <w:szCs w:val="16"/>
              </w:rPr>
              <w:t>CBOP-IM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06BB9545" w14:textId="64826F8F" w:rsidR="00286A1B" w:rsidRPr="00286A1B" w:rsidRDefault="00286A1B" w:rsidP="00286A1B">
            <w:pPr>
              <w:widowControl w:val="0"/>
              <w:jc w:val="center"/>
              <w:rPr>
                <w:rFonts w:ascii="Arial" w:hAnsi="Arial" w:cs="Arial"/>
                <w:sz w:val="16"/>
                <w:szCs w:val="16"/>
              </w:rPr>
            </w:pPr>
            <w:r w:rsidRPr="00286A1B">
              <w:rPr>
                <w:rFonts w:ascii="Arial" w:hAnsi="Arial" w:cs="Arial"/>
                <w:sz w:val="16"/>
                <w:szCs w:val="16"/>
              </w:rPr>
              <w:t>SEGURA SIERRA RAFAEL EDUARDO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655A31FC"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503C7A0C"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3B22EE9C" w14:textId="77777777"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02FD1BCD"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tcPr>
          <w:p w14:paraId="68BBFE60" w14:textId="19B331D6"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3</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0F1A90BB" w14:textId="1770676F" w:rsidR="00286A1B" w:rsidRPr="00286A1B" w:rsidRDefault="00286A1B" w:rsidP="00286A1B">
            <w:pPr>
              <w:widowControl w:val="0"/>
              <w:jc w:val="center"/>
              <w:rPr>
                <w:rFonts w:ascii="Arial" w:hAnsi="Arial" w:cs="Arial"/>
                <w:sz w:val="16"/>
                <w:szCs w:val="16"/>
              </w:rPr>
            </w:pPr>
            <w:r w:rsidRPr="00286A1B">
              <w:rPr>
                <w:rFonts w:ascii="Arial" w:hAnsi="Arial" w:cs="Arial"/>
                <w:sz w:val="16"/>
                <w:szCs w:val="16"/>
              </w:rPr>
              <w:t>SGOP-IM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092EFFF9" w14:textId="0C194602" w:rsidR="00286A1B" w:rsidRPr="00286A1B" w:rsidRDefault="00286A1B" w:rsidP="00286A1B">
            <w:pPr>
              <w:widowControl w:val="0"/>
              <w:jc w:val="center"/>
              <w:rPr>
                <w:rFonts w:ascii="Arial" w:hAnsi="Arial" w:cs="Arial"/>
                <w:sz w:val="16"/>
                <w:szCs w:val="16"/>
              </w:rPr>
            </w:pPr>
            <w:r w:rsidRPr="00286A1B">
              <w:rPr>
                <w:rFonts w:ascii="Arial" w:hAnsi="Arial" w:cs="Arial"/>
                <w:sz w:val="16"/>
                <w:szCs w:val="16"/>
              </w:rPr>
              <w:t>MENDOZA SANTOS RAINER MANUEL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6B1EA31C"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11645718"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516DF92D" w14:textId="77777777"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246DEA65"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tcPr>
          <w:p w14:paraId="69180AAF" w14:textId="5B866889"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4</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5A5EDC73" w14:textId="427E2E18" w:rsidR="00286A1B" w:rsidRPr="00286A1B" w:rsidRDefault="00286A1B" w:rsidP="00286A1B">
            <w:pPr>
              <w:widowControl w:val="0"/>
              <w:jc w:val="center"/>
              <w:rPr>
                <w:rFonts w:ascii="Arial" w:hAnsi="Arial" w:cs="Arial"/>
                <w:sz w:val="16"/>
                <w:szCs w:val="16"/>
              </w:rPr>
            </w:pPr>
            <w:r w:rsidRPr="00286A1B">
              <w:rPr>
                <w:rFonts w:ascii="Arial" w:hAnsi="Arial" w:cs="Arial"/>
                <w:sz w:val="16"/>
                <w:szCs w:val="16"/>
              </w:rPr>
              <w:t>SGOS-AD</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043C11CE" w14:textId="0E4F5BCD" w:rsidR="00286A1B" w:rsidRPr="00286A1B" w:rsidRDefault="00286A1B" w:rsidP="00286A1B">
            <w:pPr>
              <w:widowControl w:val="0"/>
              <w:jc w:val="center"/>
              <w:rPr>
                <w:rFonts w:ascii="Arial" w:hAnsi="Arial" w:cs="Arial"/>
                <w:sz w:val="16"/>
                <w:szCs w:val="16"/>
              </w:rPr>
            </w:pPr>
            <w:r w:rsidRPr="00286A1B">
              <w:rPr>
                <w:rFonts w:ascii="Arial" w:hAnsi="Arial" w:cs="Arial"/>
                <w:sz w:val="16"/>
                <w:szCs w:val="16"/>
              </w:rPr>
              <w:t>GAIBOR FRANCO CESAR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0F83C024"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4C6ED050"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523A5F7C" w14:textId="77777777"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0FBF3483"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tcPr>
          <w:p w14:paraId="3F004575" w14:textId="1D2A729E"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5</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08757C30" w14:textId="21E69E81" w:rsidR="00286A1B" w:rsidRPr="00286A1B" w:rsidRDefault="00286A1B" w:rsidP="00286A1B">
            <w:pPr>
              <w:widowControl w:val="0"/>
              <w:jc w:val="center"/>
              <w:rPr>
                <w:rFonts w:ascii="Arial" w:hAnsi="Arial" w:cs="Arial"/>
                <w:sz w:val="16"/>
                <w:szCs w:val="16"/>
              </w:rPr>
            </w:pPr>
            <w:r w:rsidRPr="00286A1B">
              <w:rPr>
                <w:rFonts w:ascii="Arial" w:hAnsi="Arial" w:cs="Arial"/>
                <w:sz w:val="16"/>
                <w:szCs w:val="16"/>
              </w:rPr>
              <w:t>SGOP-IM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1E29F962" w14:textId="7DE36064" w:rsidR="00286A1B" w:rsidRPr="00286A1B" w:rsidRDefault="00286A1B" w:rsidP="00286A1B">
            <w:pPr>
              <w:widowControl w:val="0"/>
              <w:jc w:val="center"/>
              <w:rPr>
                <w:rFonts w:ascii="Arial" w:hAnsi="Arial" w:cs="Arial"/>
                <w:sz w:val="16"/>
                <w:szCs w:val="16"/>
              </w:rPr>
            </w:pPr>
            <w:r w:rsidRPr="00286A1B">
              <w:rPr>
                <w:rFonts w:ascii="Arial" w:hAnsi="Arial" w:cs="Arial"/>
                <w:sz w:val="16"/>
                <w:szCs w:val="16"/>
              </w:rPr>
              <w:t>BECERRA MUÑIZ WILSON EFREN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4B50E411"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794A343E"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2EC32716" w14:textId="77777777"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50F6F972"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tcPr>
          <w:p w14:paraId="60EE34F2" w14:textId="007BDD50"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6</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2D7202CE" w14:textId="6D8DC804" w:rsidR="00286A1B" w:rsidRPr="00286A1B" w:rsidRDefault="00286A1B" w:rsidP="00286A1B">
            <w:pPr>
              <w:widowControl w:val="0"/>
              <w:jc w:val="center"/>
              <w:rPr>
                <w:rFonts w:ascii="Arial" w:hAnsi="Arial" w:cs="Arial"/>
                <w:sz w:val="16"/>
                <w:szCs w:val="16"/>
              </w:rPr>
            </w:pPr>
            <w:r w:rsidRPr="00286A1B">
              <w:rPr>
                <w:rFonts w:ascii="Arial" w:hAnsi="Arial" w:cs="Arial"/>
                <w:sz w:val="16"/>
                <w:szCs w:val="16"/>
              </w:rPr>
              <w:t>SGOP-IN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09E258FA" w14:textId="5D703439" w:rsidR="00286A1B" w:rsidRPr="00286A1B" w:rsidRDefault="00286A1B" w:rsidP="00286A1B">
            <w:pPr>
              <w:widowControl w:val="0"/>
              <w:jc w:val="center"/>
              <w:rPr>
                <w:rFonts w:ascii="Arial" w:hAnsi="Arial" w:cs="Arial"/>
                <w:sz w:val="16"/>
                <w:szCs w:val="16"/>
              </w:rPr>
            </w:pPr>
            <w:r w:rsidRPr="00286A1B">
              <w:rPr>
                <w:rFonts w:ascii="Arial" w:hAnsi="Arial" w:cs="Arial"/>
                <w:sz w:val="16"/>
                <w:szCs w:val="16"/>
              </w:rPr>
              <w:t>GONZALEZ VILLAMAR DALTON CHARLES</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4B7C34E1"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77056F35"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26882B6F" w14:textId="77777777"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21E285EE"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tcPr>
          <w:p w14:paraId="1D096675" w14:textId="2AE5E53C"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7</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0CAC58D2" w14:textId="1E52F380" w:rsidR="00286A1B" w:rsidRPr="00286A1B" w:rsidRDefault="00286A1B" w:rsidP="00286A1B">
            <w:pPr>
              <w:widowControl w:val="0"/>
              <w:jc w:val="center"/>
              <w:rPr>
                <w:rFonts w:ascii="Arial" w:hAnsi="Arial" w:cs="Arial"/>
                <w:sz w:val="16"/>
                <w:szCs w:val="16"/>
              </w:rPr>
            </w:pPr>
            <w:r w:rsidRPr="00286A1B">
              <w:rPr>
                <w:rFonts w:ascii="Arial" w:hAnsi="Arial" w:cs="Arial"/>
                <w:sz w:val="16"/>
                <w:szCs w:val="16"/>
              </w:rPr>
              <w:t>SGOP-CN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4AD81A40" w14:textId="0B7287F6" w:rsidR="00286A1B" w:rsidRPr="00286A1B" w:rsidRDefault="00286A1B" w:rsidP="00286A1B">
            <w:pPr>
              <w:widowControl w:val="0"/>
              <w:jc w:val="center"/>
              <w:rPr>
                <w:rFonts w:ascii="Arial" w:hAnsi="Arial" w:cs="Arial"/>
                <w:sz w:val="16"/>
                <w:szCs w:val="16"/>
              </w:rPr>
            </w:pPr>
            <w:r w:rsidRPr="00286A1B">
              <w:rPr>
                <w:rFonts w:ascii="Arial" w:hAnsi="Arial" w:cs="Arial"/>
                <w:sz w:val="16"/>
                <w:szCs w:val="16"/>
              </w:rPr>
              <w:t>ASUNCIÓN ROMERO FELIPE MANUEL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5F73D84C"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7A3DCDA6" w14:textId="77777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tcPr>
          <w:p w14:paraId="300744AE" w14:textId="77777777" w:rsidR="00286A1B" w:rsidRPr="00286A1B" w:rsidRDefault="00286A1B" w:rsidP="00286A1B">
            <w:pPr>
              <w:widowControl w:val="0"/>
              <w:jc w:val="center"/>
              <w:rPr>
                <w:rFonts w:ascii="Arial" w:hAnsi="Arial" w:cs="Arial"/>
                <w:b/>
                <w:bCs/>
                <w:color w:val="000000"/>
                <w:sz w:val="16"/>
                <w:szCs w:val="16"/>
                <w:lang w:eastAsia="es-EC"/>
              </w:rPr>
            </w:pPr>
          </w:p>
        </w:tc>
      </w:tr>
      <w:tr w:rsidR="00EE66CE" w:rsidRPr="00286A1B" w14:paraId="074D0D5C" w14:textId="77777777" w:rsidTr="00286A1B">
        <w:trPr>
          <w:trHeight w:val="113"/>
        </w:trPr>
        <w:tc>
          <w:tcPr>
            <w:tcW w:w="0" w:type="auto"/>
            <w:gridSpan w:val="6"/>
            <w:tcBorders>
              <w:top w:val="single" w:sz="6" w:space="0" w:color="CCCCCC"/>
              <w:left w:val="single" w:sz="6" w:space="0" w:color="000000"/>
              <w:bottom w:val="single" w:sz="6" w:space="0" w:color="000000"/>
              <w:right w:val="single" w:sz="6" w:space="0" w:color="CCCCCC"/>
            </w:tcBorders>
            <w:shd w:val="clear" w:color="auto" w:fill="auto"/>
            <w:tcMar>
              <w:top w:w="30" w:type="dxa"/>
              <w:left w:w="45" w:type="dxa"/>
              <w:bottom w:w="30" w:type="dxa"/>
              <w:right w:w="45" w:type="dxa"/>
            </w:tcMar>
            <w:vAlign w:val="bottom"/>
            <w:hideMark/>
          </w:tcPr>
          <w:p w14:paraId="0EE521C4" w14:textId="2BC0804A" w:rsidR="00EE66CE" w:rsidRPr="00286A1B" w:rsidRDefault="00604AD0" w:rsidP="00EE66CE">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SECTOR B</w:t>
            </w:r>
            <w:r w:rsidR="00EE66CE" w:rsidRPr="00286A1B">
              <w:rPr>
                <w:rFonts w:ascii="Arial" w:hAnsi="Arial" w:cs="Arial"/>
                <w:b/>
                <w:bCs/>
                <w:color w:val="000000"/>
                <w:sz w:val="16"/>
                <w:szCs w:val="16"/>
                <w:lang w:eastAsia="es-EC"/>
              </w:rPr>
              <w:t xml:space="preserve"> 0800-1200 / 1</w:t>
            </w:r>
            <w:r w:rsidRPr="00286A1B">
              <w:rPr>
                <w:rFonts w:ascii="Arial" w:hAnsi="Arial" w:cs="Arial"/>
                <w:b/>
                <w:bCs/>
                <w:color w:val="000000"/>
                <w:sz w:val="16"/>
                <w:szCs w:val="16"/>
                <w:lang w:eastAsia="es-EC"/>
              </w:rPr>
              <w:t>6</w:t>
            </w:r>
            <w:r w:rsidR="00EE66CE" w:rsidRPr="00286A1B">
              <w:rPr>
                <w:rFonts w:ascii="Arial" w:hAnsi="Arial" w:cs="Arial"/>
                <w:b/>
                <w:bCs/>
                <w:color w:val="000000"/>
                <w:sz w:val="16"/>
                <w:szCs w:val="16"/>
                <w:lang w:eastAsia="es-EC"/>
              </w:rPr>
              <w:t>00-2</w:t>
            </w:r>
            <w:r w:rsidRPr="00286A1B">
              <w:rPr>
                <w:rFonts w:ascii="Arial" w:hAnsi="Arial" w:cs="Arial"/>
                <w:b/>
                <w:bCs/>
                <w:color w:val="000000"/>
                <w:sz w:val="16"/>
                <w:szCs w:val="16"/>
                <w:lang w:eastAsia="es-EC"/>
              </w:rPr>
              <w:t>0</w:t>
            </w:r>
            <w:r w:rsidR="00EE66CE" w:rsidRPr="00286A1B">
              <w:rPr>
                <w:rFonts w:ascii="Arial" w:hAnsi="Arial" w:cs="Arial"/>
                <w:b/>
                <w:bCs/>
                <w:color w:val="000000"/>
                <w:sz w:val="16"/>
                <w:szCs w:val="16"/>
                <w:lang w:eastAsia="es-EC"/>
              </w:rPr>
              <w:t>00</w:t>
            </w:r>
          </w:p>
        </w:tc>
      </w:tr>
      <w:tr w:rsidR="00EE66CE" w:rsidRPr="00286A1B" w14:paraId="59333810"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2063BE5" w14:textId="77777777" w:rsidR="00EE66CE" w:rsidRPr="00286A1B" w:rsidRDefault="00EE66CE" w:rsidP="00EE66CE">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ORD</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4347FE2" w14:textId="77777777" w:rsidR="00EE66CE" w:rsidRPr="00286A1B" w:rsidRDefault="00EE66CE" w:rsidP="00EE66CE">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GRAD/ESP</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D1AC3B6" w14:textId="77777777" w:rsidR="00EE66CE" w:rsidRPr="00286A1B" w:rsidRDefault="00EE66CE" w:rsidP="00EE66CE">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APELLIDOS NOMBRES</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6D30950" w14:textId="78FF7A53" w:rsidR="00EE66CE" w:rsidRPr="00286A1B" w:rsidRDefault="00EE66CE" w:rsidP="00EE66CE">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 xml:space="preserve">MATERIAL BELICO </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91926FE" w14:textId="0883647C" w:rsidR="00EE66CE" w:rsidRPr="00286A1B" w:rsidRDefault="00EE66CE" w:rsidP="00EE66CE">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MUNICIÓN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4F9AB73" w14:textId="733F8B88" w:rsidR="00EE66CE" w:rsidRPr="00286A1B" w:rsidRDefault="00EE66CE" w:rsidP="00EE66CE">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CÉDULA</w:t>
            </w:r>
          </w:p>
        </w:tc>
      </w:tr>
      <w:tr w:rsidR="00EE66CE" w:rsidRPr="00286A1B" w14:paraId="556A89E6" w14:textId="77777777" w:rsidTr="00286A1B">
        <w:trPr>
          <w:trHeight w:val="113"/>
        </w:trPr>
        <w:tc>
          <w:tcPr>
            <w:tcW w:w="0" w:type="auto"/>
            <w:gridSpan w:val="6"/>
            <w:tcBorders>
              <w:top w:val="single" w:sz="6" w:space="0" w:color="CCCCCC"/>
              <w:left w:val="single" w:sz="6" w:space="0" w:color="000000"/>
              <w:bottom w:val="single" w:sz="6" w:space="0" w:color="000000"/>
              <w:right w:val="single" w:sz="6" w:space="0" w:color="CCCCCC"/>
            </w:tcBorders>
            <w:shd w:val="clear" w:color="auto" w:fill="auto"/>
            <w:tcMar>
              <w:top w:w="30" w:type="dxa"/>
              <w:left w:w="45" w:type="dxa"/>
              <w:bottom w:w="30" w:type="dxa"/>
              <w:right w:w="45" w:type="dxa"/>
            </w:tcMar>
            <w:vAlign w:val="bottom"/>
            <w:hideMark/>
          </w:tcPr>
          <w:p w14:paraId="1CFA9D20" w14:textId="3BA1D09D" w:rsidR="00EE66CE" w:rsidRPr="00286A1B" w:rsidRDefault="007156A7" w:rsidP="00EE66CE">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CAMIONETA 1</w:t>
            </w:r>
          </w:p>
        </w:tc>
      </w:tr>
      <w:tr w:rsidR="00286A1B" w:rsidRPr="00286A1B" w14:paraId="74592527"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3391C03"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lastRenderedPageBreak/>
              <w:t>1</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0F488A9" w14:textId="587E61D4"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TNFG-SU</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02BB90C" w14:textId="40B41D7B"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MOLINA SIERRA JOSEPH WLADIMIR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866F2BA" w14:textId="40F078FA"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07A9CAC" w14:textId="645DE429"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AD91074" w14:textId="0106F4D5"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216B2B71"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AF34E05"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304CB3F" w14:textId="05ED5D3E"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 IF</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9F5D08E" w14:textId="7B9495E3"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TOMALÁ DE LA CRUZ LUIS</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64EB8EC" w14:textId="02EB2D21"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518FE57" w14:textId="132F02BD"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AE229D3" w14:textId="0D88D109"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49B1821C"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76E52D6"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3</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E6CABD7" w14:textId="5A20E701"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 IM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A09379D" w14:textId="47ABF358"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SORNOZA MOREIRA JIMMY</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EA75A14" w14:textId="54C7EC38"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5377527" w14:textId="14BE0D68"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B96225F" w14:textId="5A14FD89"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3BB0216F"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9D93FB8"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4</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E6E3DA0" w14:textId="53F5E2AD"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SGOP-EL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63EFD6A" w14:textId="4C052C0C"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SOTO VERA JOSÉ ANTONIO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98CA0A0" w14:textId="724F57CB"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2FB0127" w14:textId="68E7FD95"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26805B8" w14:textId="26F81A44"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76DB759E"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EFF8500"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5</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B9E3D7F" w14:textId="73B597C1"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SGOP-ET</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0AA0B93" w14:textId="439E54DD"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ESCOBAR MOREIRA JAVIER ISRAEL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68AE974" w14:textId="17147414"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A2B0C4A" w14:textId="06B5E0C9"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083442D" w14:textId="0A7D375F"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7BB30AB9"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C3C3797"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6</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D2D8C2D" w14:textId="76F6B1A1"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SGOS-EL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767588A" w14:textId="0DE7FD56"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RAMOS CHACHA IVAN XAVIER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2BC76D5" w14:textId="00C1DB68"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32794E8" w14:textId="280AD87C"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08865B8" w14:textId="431FCD43"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3E32FB33"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EAF54F8"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7</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75B6803" w14:textId="32B51261"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SGOP-IM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8B22497" w14:textId="713B2929"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TAPIA LOPEZ MANUEL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532851C" w14:textId="36125BDE"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E2924E3" w14:textId="795B319B"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B790EA1" w14:textId="3A8AFEF8" w:rsidR="00286A1B" w:rsidRPr="00286A1B" w:rsidRDefault="00286A1B" w:rsidP="00286A1B">
            <w:pPr>
              <w:widowControl w:val="0"/>
              <w:jc w:val="center"/>
              <w:rPr>
                <w:rFonts w:ascii="Arial" w:hAnsi="Arial" w:cs="Arial"/>
                <w:b/>
                <w:bCs/>
                <w:color w:val="000000"/>
                <w:sz w:val="16"/>
                <w:szCs w:val="16"/>
                <w:lang w:eastAsia="es-EC"/>
              </w:rPr>
            </w:pPr>
          </w:p>
        </w:tc>
      </w:tr>
      <w:tr w:rsidR="004722A2" w:rsidRPr="00286A1B" w14:paraId="24E5F3FC" w14:textId="77777777" w:rsidTr="00286A1B">
        <w:trPr>
          <w:trHeight w:val="113"/>
        </w:trPr>
        <w:tc>
          <w:tcPr>
            <w:tcW w:w="0" w:type="auto"/>
            <w:gridSpan w:val="6"/>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2DC34E5" w14:textId="1BC6C67D" w:rsidR="004722A2" w:rsidRPr="00286A1B" w:rsidRDefault="004722A2" w:rsidP="004722A2">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CAMIONETA 2</w:t>
            </w:r>
          </w:p>
        </w:tc>
      </w:tr>
      <w:tr w:rsidR="00286A1B" w:rsidRPr="00286A1B" w14:paraId="525807D2"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4CDC644"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9</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53BEFA1" w14:textId="643DECF3"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SUBS-EL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764AD8E" w14:textId="4C8D2933"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BARRETO ZAMBRANO ANGEL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C631806" w14:textId="65679965"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09D6630" w14:textId="5274B545"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1660844" w14:textId="625B0263"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0CE3CDF9"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630EB71"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10</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DC513F5" w14:textId="649487BE"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SGOP-CN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C9B89E7" w14:textId="76F2FE71"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NARANJO PAZMIÑO JIMMY VICENTE</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6062BF9" w14:textId="58778680"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5D1CD1F" w14:textId="7C6FC3F9"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CB6D3AF" w14:textId="66BE21BD"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65235AFA"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A61846E"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11</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A222191" w14:textId="328EF2A2"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SGOP-IM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A6E7497" w14:textId="444F8E34"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MURILLO PIGUAVE CHRISTIAN DANIEL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A7BB88B" w14:textId="27213A49"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76397B7" w14:textId="40C5C834"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2C044FC" w14:textId="7E9E49E1"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2049DDB0"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8660416"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12</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CB77C9D" w14:textId="53863B82"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SGOP-EL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634447D" w14:textId="76FA9F5A"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RIVERA CORTEZ FELIX DANIEL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E3444C1" w14:textId="19853886"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63E75AF" w14:textId="26D622DB"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5357EAE" w14:textId="0003EB8D"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2F971997"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CCA61CF"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13</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B1716DF" w14:textId="733B24ED"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SGOP-ET</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FD5263B" w14:textId="2B7C5484"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PILCO CAUJA CHRISTIAN XAVIER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F286844" w14:textId="31703858"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C34F9CE" w14:textId="392E63AF"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7602C7A" w14:textId="43B2FE76"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26681976"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2BD8474"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14</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B8F44BC" w14:textId="65D8ED95"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SGOP-IM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24CBE08" w14:textId="25FD0FB3"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PAZ EGAS PAULO CÉSAR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5231BA9" w14:textId="44D8DAC5"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EE90BAC" w14:textId="4E4D929B"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D7180D4" w14:textId="10FE1263"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7A9BD627"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2A5928C"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15</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4F3ADB3" w14:textId="337C097D"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35B5F48" w14:textId="585D0176"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 xml:space="preserve">MINDA ACUÑA FRANCISCO EDUARDO </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36320ED" w14:textId="7E141DC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CF300C9" w14:textId="64C755E0"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171ECF2" w14:textId="4E365282" w:rsidR="00286A1B" w:rsidRPr="00286A1B" w:rsidRDefault="00286A1B" w:rsidP="00286A1B">
            <w:pPr>
              <w:widowControl w:val="0"/>
              <w:jc w:val="center"/>
              <w:rPr>
                <w:rFonts w:ascii="Arial" w:hAnsi="Arial" w:cs="Arial"/>
                <w:b/>
                <w:bCs/>
                <w:color w:val="000000"/>
                <w:sz w:val="16"/>
                <w:szCs w:val="16"/>
                <w:lang w:eastAsia="es-EC"/>
              </w:rPr>
            </w:pPr>
          </w:p>
        </w:tc>
      </w:tr>
      <w:tr w:rsidR="004722A2" w:rsidRPr="00286A1B" w14:paraId="4847B2BE" w14:textId="77777777" w:rsidTr="00286A1B">
        <w:trPr>
          <w:trHeight w:val="113"/>
        </w:trPr>
        <w:tc>
          <w:tcPr>
            <w:tcW w:w="0" w:type="auto"/>
            <w:gridSpan w:val="6"/>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C9AC36B" w14:textId="0B1542C8" w:rsidR="004722A2" w:rsidRPr="00286A1B" w:rsidRDefault="004722A2" w:rsidP="004722A2">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CAMIONETA 3</w:t>
            </w:r>
          </w:p>
        </w:tc>
      </w:tr>
      <w:tr w:rsidR="00286A1B" w:rsidRPr="00286A1B" w14:paraId="60B3488C"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1A0F8D2"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17</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77642F2" w14:textId="11A9A8FF"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ALFG-ARM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EF2E94D" w14:textId="04B99AFE"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CAMPOS RIVERA ANDY</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7ECF478" w14:textId="4A795398"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86B7859" w14:textId="2B88DC11"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DF4BAE8" w14:textId="3C6F3697"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1D9A6021"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8F2FCD9"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18</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CDAF070" w14:textId="2834B5B5"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SGOP-AD</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646F032" w14:textId="6C185C9B"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TIGRERO HIGUERA EDISON LUIS</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A79A394" w14:textId="118E2476"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7853085" w14:textId="15198209"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BA32A4B" w14:textId="0E9E4B78"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10716564"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666A682"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19</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B0E9EDE" w14:textId="553FB4CA"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SGOP-EL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AF19C17" w14:textId="2478656A"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TITUAÑA LASSO MARCELO DANIEL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1FDF87F" w14:textId="69C1F6E9"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732E751" w14:textId="512A2AF3"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6E0FDB1" w14:textId="59BE921B"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08E5D13E"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94B6AFE"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20</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D547EEC" w14:textId="1504299D"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SGOP-CN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D95E5BE" w14:textId="059086AC"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TOCTAQUIZA CHISAGUANO MARCOS XAVIER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A9BAB32" w14:textId="7EF7E9E0"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103A310" w14:textId="07D42EF0"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3936711" w14:textId="72196AB3"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077C7561"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398F7BC"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21</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E64DAB0" w14:textId="3C297BC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 IM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E26614A" w14:textId="6FA082D9"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TIXE GUANANGA IVAN PATRICIO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16F1511" w14:textId="541F5A19"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D882E6D" w14:textId="51D061B3"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C69F22C" w14:textId="4240EA17"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07DB297F"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CAFB339"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22</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B7B7943" w14:textId="6035C3ED"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SGOP-ET</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AE7B3DE" w14:textId="664CB85A"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MANJARRES BRIONES OTTO ABRAHAM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5EC0BC9" w14:textId="4F615AEF"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B8D0A72" w14:textId="64EA4FD9"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CD66485" w14:textId="0C062D8C"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5020E85E"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DD3A52E"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23</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B74D0D2" w14:textId="1CB2F69D"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SGOP-MU</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B7BCC8D" w14:textId="0C1D5336"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TACURI YERBABUENA VICTOR HUGO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76302E8" w14:textId="640E150C"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C735547" w14:textId="0B4A4840"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F9B33DA" w14:textId="3BC27F64" w:rsidR="00286A1B" w:rsidRPr="00286A1B" w:rsidRDefault="00286A1B" w:rsidP="00286A1B">
            <w:pPr>
              <w:widowControl w:val="0"/>
              <w:jc w:val="center"/>
              <w:rPr>
                <w:rFonts w:ascii="Arial" w:hAnsi="Arial" w:cs="Arial"/>
                <w:b/>
                <w:bCs/>
                <w:color w:val="000000"/>
                <w:sz w:val="16"/>
                <w:szCs w:val="16"/>
                <w:lang w:eastAsia="es-EC"/>
              </w:rPr>
            </w:pPr>
          </w:p>
        </w:tc>
      </w:tr>
      <w:tr w:rsidR="004722A2" w:rsidRPr="00286A1B" w14:paraId="71FDD3A3" w14:textId="77777777" w:rsidTr="00286A1B">
        <w:trPr>
          <w:trHeight w:val="113"/>
        </w:trPr>
        <w:tc>
          <w:tcPr>
            <w:tcW w:w="0" w:type="auto"/>
            <w:gridSpan w:val="6"/>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AEF1B79" w14:textId="16A6A789" w:rsidR="004722A2" w:rsidRPr="00286A1B" w:rsidRDefault="004722A2" w:rsidP="004722A2">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CAMIONETA 4</w:t>
            </w:r>
          </w:p>
        </w:tc>
      </w:tr>
      <w:tr w:rsidR="00286A1B" w:rsidRPr="00286A1B" w14:paraId="7633634B"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1ACF699"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25</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37D1217" w14:textId="1ED0C0CA"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SUBS-SN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02BD347" w14:textId="6E906FEE"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CELLERI DEL PEZO MIGUEL ANGEL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C54F2E2" w14:textId="2AAAFBE9"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1F68265" w14:textId="7C8EEE63"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8F5510D" w14:textId="125C3684"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4C68D74B"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C7532F4"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26</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730741D" w14:textId="75E905D5"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SGOS-ET</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8E33C3A" w14:textId="7A7B6EA3"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PUMA MOGOLLON LUIS</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08A3FAF" w14:textId="76A424D1"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2B9E269" w14:textId="12254EFA"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02F94B6" w14:textId="3C5399C6"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0397276F"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D183588"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27</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4CA81B7" w14:textId="62AF7571"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CBOP-IM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7DF251D" w14:textId="33866276"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PÉREZ JIMÉNEZ LUIS WLADIMIR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69FCF5B" w14:textId="6E3F094F"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BE2BFC7" w14:textId="03550760"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4E440CF" w14:textId="7008A219"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2C0BE0A8"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8D085D2"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28</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2AAA17B" w14:textId="477D0C1A"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CBOS-ET</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701BD81" w14:textId="564EF1A3"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VILLACRESES MANTILLA NEYTHER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8CFE531" w14:textId="163F8A14"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A984EDB" w14:textId="1EA0E886"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0162164" w14:textId="1E052C8E"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5C985B17"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EB65303"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29</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39B8CF5" w14:textId="59C43D80"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SGOP-ET</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17B57F0" w14:textId="176298C3"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CHAMAIDAN MONTOYA WAGNER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3E9703A" w14:textId="478B0F30"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D8312F9" w14:textId="3CD288D8"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87BB340" w14:textId="73D8893A"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449B0741"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BEB6E13"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30</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1EABE3E" w14:textId="418CC2A2"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5914D94" w14:textId="18EEE353"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LARA ESPINOZA VICTOR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25A06C0" w14:textId="55157034"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2C1C161" w14:textId="327E57BA"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E24609C" w14:textId="33F8566F"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399B2DEA"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A722681"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31</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83BC6D4" w14:textId="7CDF2150"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SGOP-MU</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847940D" w14:textId="0C1EED49"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TACURI PAGALO RAFAEL CAMILO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D0772D1" w14:textId="5918AE53"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1CC8953" w14:textId="22E4835E"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EBD2757" w14:textId="33905F20" w:rsidR="00286A1B" w:rsidRPr="00286A1B" w:rsidRDefault="00286A1B" w:rsidP="00286A1B">
            <w:pPr>
              <w:widowControl w:val="0"/>
              <w:jc w:val="center"/>
              <w:rPr>
                <w:rFonts w:ascii="Arial" w:hAnsi="Arial" w:cs="Arial"/>
                <w:b/>
                <w:bCs/>
                <w:color w:val="000000"/>
                <w:sz w:val="16"/>
                <w:szCs w:val="16"/>
                <w:lang w:eastAsia="es-EC"/>
              </w:rPr>
            </w:pPr>
          </w:p>
        </w:tc>
      </w:tr>
      <w:tr w:rsidR="00EE66CE" w:rsidRPr="00286A1B" w14:paraId="1BA21B23" w14:textId="77777777" w:rsidTr="00286A1B">
        <w:trPr>
          <w:trHeight w:val="113"/>
        </w:trPr>
        <w:tc>
          <w:tcPr>
            <w:tcW w:w="0" w:type="auto"/>
            <w:gridSpan w:val="6"/>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B37ED94" w14:textId="7B0D92E7" w:rsidR="00EE66CE" w:rsidRPr="00286A1B" w:rsidRDefault="003A3289" w:rsidP="00EE66CE">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SECTOR C</w:t>
            </w:r>
            <w:r w:rsidR="00EE66CE" w:rsidRPr="00286A1B">
              <w:rPr>
                <w:rFonts w:ascii="Arial" w:hAnsi="Arial" w:cs="Arial"/>
                <w:b/>
                <w:bCs/>
                <w:color w:val="000000"/>
                <w:sz w:val="16"/>
                <w:szCs w:val="16"/>
                <w:lang w:eastAsia="es-EC"/>
              </w:rPr>
              <w:t xml:space="preserve"> 0800-1200 / 1</w:t>
            </w:r>
            <w:r w:rsidRPr="00286A1B">
              <w:rPr>
                <w:rFonts w:ascii="Arial" w:hAnsi="Arial" w:cs="Arial"/>
                <w:b/>
                <w:bCs/>
                <w:color w:val="000000"/>
                <w:sz w:val="16"/>
                <w:szCs w:val="16"/>
                <w:lang w:eastAsia="es-EC"/>
              </w:rPr>
              <w:t>6</w:t>
            </w:r>
            <w:r w:rsidR="00EE66CE" w:rsidRPr="00286A1B">
              <w:rPr>
                <w:rFonts w:ascii="Arial" w:hAnsi="Arial" w:cs="Arial"/>
                <w:b/>
                <w:bCs/>
                <w:color w:val="000000"/>
                <w:sz w:val="16"/>
                <w:szCs w:val="16"/>
                <w:lang w:eastAsia="es-EC"/>
              </w:rPr>
              <w:t>00-2</w:t>
            </w:r>
            <w:r w:rsidRPr="00286A1B">
              <w:rPr>
                <w:rFonts w:ascii="Arial" w:hAnsi="Arial" w:cs="Arial"/>
                <w:b/>
                <w:bCs/>
                <w:color w:val="000000"/>
                <w:sz w:val="16"/>
                <w:szCs w:val="16"/>
                <w:lang w:eastAsia="es-EC"/>
              </w:rPr>
              <w:t>0</w:t>
            </w:r>
            <w:r w:rsidR="00EE66CE" w:rsidRPr="00286A1B">
              <w:rPr>
                <w:rFonts w:ascii="Arial" w:hAnsi="Arial" w:cs="Arial"/>
                <w:b/>
                <w:bCs/>
                <w:color w:val="000000"/>
                <w:sz w:val="16"/>
                <w:szCs w:val="16"/>
                <w:lang w:eastAsia="es-EC"/>
              </w:rPr>
              <w:t>00</w:t>
            </w:r>
          </w:p>
        </w:tc>
      </w:tr>
      <w:tr w:rsidR="00EE66CE" w:rsidRPr="00286A1B" w14:paraId="5F573F9A"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4F7D56C" w14:textId="77777777" w:rsidR="00EE66CE" w:rsidRPr="00286A1B" w:rsidRDefault="00EE66CE" w:rsidP="00EE66CE">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ORD</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2C3638F" w14:textId="77777777" w:rsidR="00EE66CE" w:rsidRPr="00286A1B" w:rsidRDefault="00EE66CE" w:rsidP="00EE66CE">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GRAD/ESP</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CCF17D3" w14:textId="77777777" w:rsidR="00EE66CE" w:rsidRPr="00286A1B" w:rsidRDefault="00EE66CE" w:rsidP="00EE66CE">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APELLIDOS NOMBRES</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FD1E04D" w14:textId="77777777" w:rsidR="00EE66CE" w:rsidRPr="00286A1B" w:rsidRDefault="00EE66CE" w:rsidP="00EE66CE">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ESCUADRÓN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196E454" w14:textId="77777777" w:rsidR="00EE66CE" w:rsidRPr="00286A1B" w:rsidRDefault="00EE66CE" w:rsidP="00EE66CE">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UNIDAD</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4C25C2E" w14:textId="77777777" w:rsidR="00EE66CE" w:rsidRPr="00286A1B" w:rsidRDefault="00EE66CE" w:rsidP="00EE66CE">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PERSONAL</w:t>
            </w:r>
          </w:p>
        </w:tc>
      </w:tr>
      <w:tr w:rsidR="00EE66CE" w:rsidRPr="00286A1B" w14:paraId="172C49DC" w14:textId="77777777" w:rsidTr="00286A1B">
        <w:trPr>
          <w:trHeight w:val="113"/>
        </w:trPr>
        <w:tc>
          <w:tcPr>
            <w:tcW w:w="0" w:type="auto"/>
            <w:gridSpan w:val="6"/>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12FF08E" w14:textId="77777777" w:rsidR="00EE66CE" w:rsidRPr="00286A1B" w:rsidRDefault="00EE66CE" w:rsidP="00EE66CE">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BUS 1</w:t>
            </w:r>
          </w:p>
        </w:tc>
      </w:tr>
      <w:tr w:rsidR="00286A1B" w:rsidRPr="00286A1B" w14:paraId="7C04451C"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91A4156"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F492D80" w14:textId="49DF1E59"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CBOP-IM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5635640" w14:textId="7519447A"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MATA LUNA CRISTHIAN ENRIQUE</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EF0AB6A" w14:textId="7C7457D6"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1ECFD5D" w14:textId="165AABD3"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BC0BC4B" w14:textId="2F7E7387"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40C70D30"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ADC4865"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FD22307" w14:textId="6CE541AF"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SGOP-IM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B96C9AA" w14:textId="09FA4C2F"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MOYOTA DUARTE FRANKLIN ANIBAL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2C35DFE" w14:textId="2122CC86"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BF9ADF1" w14:textId="4F0CF949"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492DA21" w14:textId="3FC43FBC"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0F71353D"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F51C52D"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3</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F0627E9" w14:textId="35DE2578"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SGOP-IM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A360A4E" w14:textId="700149A0"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MURILLO ORDEÑANA DIEGO JAIME</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6364B7E" w14:textId="66CDDD72"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BFB15F6" w14:textId="02B54991"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A865B80" w14:textId="7FD3E968"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15CF4560"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51422D4"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4</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088E54C" w14:textId="4BABD7F4"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ED17CFC" w14:textId="04D6F5F1"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REYES TORRE ELKIN JOSÉ</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5B4AA6F" w14:textId="7FAE41A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EFB4AD4" w14:textId="5B1992C9"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9726D13" w14:textId="7F21113E"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59A96F75"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BA534B0"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5</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BE3225A" w14:textId="06B359FE"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3A98513" w14:textId="190F440B"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CARRANZA QUINALOA CHRISTIAN RAUL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9631473" w14:textId="329F6AC4"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9146501" w14:textId="28CFA2C4"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E73C06A" w14:textId="40A41092"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6F7512D2"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425CA3F"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6</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8CCBE8F" w14:textId="41CF4932"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1B74E76" w14:textId="1F96DE86"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LAINEZ ARZUBE ANDER ENRIQUE</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049EEE5" w14:textId="711C82EF"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F5E7B91" w14:textId="6DD7F91E"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6B7423D" w14:textId="117CDC20"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5C648282"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95FFB72"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7</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23E39AD" w14:textId="27C8E664"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8378607" w14:textId="3BFAB443"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VILEMA GUAMAN MARLON DANILO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51D8ED6" w14:textId="7E158493"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9FD8ED8" w14:textId="1A8BEA26"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F5DCBE9" w14:textId="04A27944"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7B676F02"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6EF9F67"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8</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1C2F4A9" w14:textId="53429B05"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F309A63" w14:textId="25A6B9C6"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ZAMBRANO TERAN ORLY JAIRZHINIO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69F9B22" w14:textId="6812E7CA"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40F7005" w14:textId="3853122A"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F4955A5" w14:textId="65ECB0AB"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0725B9B8"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A1A9849"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9</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9510C65" w14:textId="72815B28"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55583C4" w14:textId="0C5DDB42"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VILLA BAQUE STALYN EDUARDO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CACC075" w14:textId="4442810A"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A602291" w14:textId="465D2C35"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51AFB40" w14:textId="7F75C358"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14770C7A"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D5277CC"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10</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FCAB089" w14:textId="338A1164"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DE37965" w14:textId="2725659E"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ZAMBRANO BUENO JEREMY YANDELL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AB4FAD3" w14:textId="63D3FBDB"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C07300A" w14:textId="5671E82F"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ACAE319" w14:textId="6AE534EE"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1165DDC9"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626685B"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11</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A7E4232" w14:textId="162CEF84"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8BE81E2" w14:textId="311CEA28"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BUSTAMANTE MINA JIMMY JOEL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F898F8C" w14:textId="762C70D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B54BC88" w14:textId="21F1D4FA"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CD1A2F7" w14:textId="558451D0"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5A3D8951"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BFA2BD5"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12</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7704C9E" w14:textId="3A796BB2"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SGOP-CN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A3812C1" w14:textId="361BD569"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SALVATIERRA CABALLERO ALEX ENRIQUE</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4344948" w14:textId="50436DFB"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4EC40D3" w14:textId="45DF12B8"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67FA72F" w14:textId="19DE0333"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6202C071"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5C9E110"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13</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CCBE739" w14:textId="24ABA048"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SGOP-HI</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5724954" w14:textId="53ED4A0B"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AREVALO CABEZAS ANGEL DARIO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C73EA44" w14:textId="752D73A5"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5EF08DE" w14:textId="6BBA8304"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E342881" w14:textId="6D4116E1"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03BD2D81"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E9D9854"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14</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EE989DC" w14:textId="60AF46C0"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SGOP-IM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05A915F" w14:textId="329AFAD8"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JACOME BARONA DARIO H.</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D8791D3" w14:textId="75179B43"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4F21ADA" w14:textId="25AC5E5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6FD0533" w14:textId="60ABF2F7"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494860E0"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B875547"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15</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1DF4D19" w14:textId="5DD6E1B4"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SGOP-EL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E9D9CC9" w14:textId="1742049A"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JIMÉNEZ RIVERA STALIN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F94A9A8" w14:textId="3F94D2E2"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53D5551" w14:textId="4B6B0A2F"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CFEE29D" w14:textId="64727DFF"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6FC5C7AD"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23BC06A"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17</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9518EB3" w14:textId="456DEBA4"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8DC7452" w14:textId="04BB7608"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ESPINOZA VALDEZ JEFFERSON XAVIER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C673B0A" w14:textId="63987CD3"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F50D2E3" w14:textId="6BF999C5"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AB729A7" w14:textId="618D02B7"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6FE1F926"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18A3A27"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18</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EE598D8" w14:textId="24101281"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9259CE4" w14:textId="545BD3B0"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POZO RIVAS RICARDO PATRICIO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300AB92" w14:textId="79AE12E6"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BC2EA97" w14:textId="2617FB64"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FAE6192" w14:textId="0113EC4C"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00E8B077"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B202236"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19</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ACD51C0" w14:textId="40EDAAE0"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1C60E51" w14:textId="26CADED3"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ORTIZ LAJE ERICK STEVEN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61FEB8E" w14:textId="745CBF3A"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19C6DEB" w14:textId="252106F0"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931A736" w14:textId="7F13F5BB"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6911879B"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9C683CB"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20</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FBAF649" w14:textId="7048A4D3"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2873758" w14:textId="3CBDB24B"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FERNÁNDEZ HERRERA GEAMPIER ALEXANDER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863093B" w14:textId="3BC71140"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A65E33D" w14:textId="5EEDAA13"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1CB8DF4" w14:textId="5EA29555"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478E441A"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08C2777"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21</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BD2D81E" w14:textId="10F721C8"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2B9F992" w14:textId="32E7F5E1"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 xml:space="preserve">REVELÓ DAMIÁN FERNANDO </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3A84DDA" w14:textId="1E47D671"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ABF68AE" w14:textId="44FA6A7E"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C1FB5CC" w14:textId="55D43B83"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16E49395"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7D76FFD"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22</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EF00EE1" w14:textId="65C25E63"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A77C300" w14:textId="1974F7A5"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CEDEÑO TIGRERO LUIS DAVID</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F80BB1B" w14:textId="49FC0554"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896C810" w14:textId="64654134"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B85CBB4" w14:textId="1B8351FE"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1B6A89DD"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9FE70C7"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lastRenderedPageBreak/>
              <w:t>23</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1395E3C" w14:textId="28FFC0EC"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0E0D267" w14:textId="5FF51268"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IZQUIERDO CORNEJO JOSÉ BOLÍVAR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BF49282" w14:textId="17ED388B"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0A55DF1" w14:textId="029EF9FA"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311C2CA" w14:textId="27E89841"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7D76B0A0"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137ABE4"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24</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FCA240B" w14:textId="650EE7BC"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8D58825" w14:textId="47292331"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 xml:space="preserve">QUIROZ QUIÑONES LUIS FERNÁNDO </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2D4DE97" w14:textId="2125C471"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B6C171B" w14:textId="40EDF0D4"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CBF2EE3" w14:textId="033CBD53"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7A148189"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D62D532"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25</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399CEBB" w14:textId="49DF448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E9CC788" w14:textId="7288824D"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HURTADO CARRIEL JOSTIN ROGER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F9F7FF3" w14:textId="4C37D77E"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4FC7B6D" w14:textId="1552DB6A"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517B8AD" w14:textId="26B8256F"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02CED909"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FBA69EA"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26</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D7E2DAB" w14:textId="4B87B9BF"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CAAD61B" w14:textId="2C9492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MENDOZA MORA DIEGO JAIR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0E4B39C" w14:textId="0180E872"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0CB2D6F" w14:textId="49621E14"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D9AB2ED" w14:textId="5428B5BD"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7ED3866D"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468F051"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27</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8D844E8" w14:textId="1CF9AEC1"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BD85989" w14:textId="11023502"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BERMEO ESPINOZA JHOJAN JUSTIN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5EFD422" w14:textId="38D0FC1C"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CA9DD77" w14:textId="44649FF4"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BA1F227" w14:textId="63592F0D"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009A9389"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3D8EFA6"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28</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46E6416" w14:textId="67534F66"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color w:val="1F1F1F"/>
                <w:sz w:val="16"/>
                <w:szCs w:val="16"/>
              </w:rPr>
              <w:t>CBOP-IF</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A025CFD" w14:textId="39C143B8"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1F1F1F"/>
                <w:sz w:val="16"/>
                <w:szCs w:val="16"/>
              </w:rPr>
              <w:t>ARMAS SUAREZ DAYANNA BELEN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7B603D7" w14:textId="6F6EF6A3"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CBE3635" w14:textId="0EF8C128"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83266B2" w14:textId="7816CB68" w:rsidR="00286A1B" w:rsidRPr="00286A1B" w:rsidRDefault="00286A1B" w:rsidP="00286A1B">
            <w:pPr>
              <w:widowControl w:val="0"/>
              <w:jc w:val="center"/>
              <w:rPr>
                <w:rFonts w:ascii="Arial" w:hAnsi="Arial" w:cs="Arial"/>
                <w:b/>
                <w:bCs/>
                <w:color w:val="000000"/>
                <w:sz w:val="16"/>
                <w:szCs w:val="16"/>
                <w:lang w:eastAsia="es-EC"/>
              </w:rPr>
            </w:pPr>
          </w:p>
        </w:tc>
      </w:tr>
      <w:tr w:rsidR="00EE66CE" w:rsidRPr="00286A1B" w14:paraId="08C49A77" w14:textId="77777777" w:rsidTr="00286A1B">
        <w:trPr>
          <w:trHeight w:val="113"/>
        </w:trPr>
        <w:tc>
          <w:tcPr>
            <w:tcW w:w="0" w:type="auto"/>
            <w:gridSpan w:val="6"/>
            <w:tcBorders>
              <w:top w:val="single" w:sz="6" w:space="0" w:color="CCCCCC"/>
              <w:left w:val="single" w:sz="6" w:space="0" w:color="000000"/>
              <w:bottom w:val="single" w:sz="6" w:space="0" w:color="000000"/>
              <w:right w:val="single" w:sz="6" w:space="0" w:color="CCCCCC"/>
            </w:tcBorders>
            <w:shd w:val="clear" w:color="auto" w:fill="auto"/>
            <w:tcMar>
              <w:top w:w="30" w:type="dxa"/>
              <w:left w:w="45" w:type="dxa"/>
              <w:bottom w:w="30" w:type="dxa"/>
              <w:right w:w="45" w:type="dxa"/>
            </w:tcMar>
            <w:vAlign w:val="bottom"/>
            <w:hideMark/>
          </w:tcPr>
          <w:p w14:paraId="54D4F4EA" w14:textId="77777777" w:rsidR="00EE66CE" w:rsidRPr="00286A1B" w:rsidRDefault="00EE66CE" w:rsidP="00EE66CE">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CAMIONETA 1</w:t>
            </w:r>
          </w:p>
        </w:tc>
      </w:tr>
      <w:tr w:rsidR="00286A1B" w:rsidRPr="00286A1B" w14:paraId="4BB554D8"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9667875"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B28074E" w14:textId="2095E2E2"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TNFG-SU</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9AD1D44" w14:textId="452C841D"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SAMANIEGO INTRIAGO BRYAN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148A322" w14:textId="2A4DB701"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AA6F257" w14:textId="027261F5"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1ABED24" w14:textId="79249724"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757C0AC4"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684C959"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F2D1DDF" w14:textId="248A80F1"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SGOP-IM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0DFB2E0" w14:textId="2D645BD4"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PAGALO CHAFLA EDGAR LUIS</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0DE246C" w14:textId="0BC7478E"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528368C" w14:textId="7710C65C"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2C1879B" w14:textId="5996A4F7"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43E04040"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2B5E9A8"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3</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7D18D9A" w14:textId="354270BD"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SGOP-AD</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D320FEF" w14:textId="012C868F"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PALMA MOSQUERA VÍCTOR HUGO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49A0623" w14:textId="0343872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3EA3D0A" w14:textId="50A49A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C3477AF" w14:textId="55C6A305"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67F6A7A2"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D0DC2A0"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4</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3F032C3" w14:textId="4BBCA0BD"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SGOP-IM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0D85D5A" w14:textId="2CE102C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RON FUENTES ROBERTO FERNANDO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781F87F" w14:textId="4068D4DA"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026FFD2" w14:textId="10BA877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330F367" w14:textId="5EEB92A8"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2FDC707F"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C89DD4C"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5</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FFB9895" w14:textId="273C43AA"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SGOP-IM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2195C3B" w14:textId="6F2F9803"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RUGEL CABELLO JORGE FERNANDO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1F3FD95" w14:textId="0E661A3D"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853EECF" w14:textId="7E095C84"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6FD5617" w14:textId="482F234C"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5EAC40E2"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6D47E32"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6</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0FA17A3" w14:textId="4507F4FA"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SGOP-ET</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5698907" w14:textId="1284AB02"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RUIZ BASANTES BOLIVAR RODOLFO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CBAAFF5" w14:textId="5369F173"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0FCF863" w14:textId="2260B6A0"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3D1B226" w14:textId="734AD68A"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7D4DD167"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141F938"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7</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B028807" w14:textId="71A957DB"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SGOP-EL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B292E3E" w14:textId="7413A5DD"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PERALTA GUAMAN EDWIN EFREN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5DFAEC2" w14:textId="191551BD" w:rsidR="00286A1B" w:rsidRPr="00286A1B" w:rsidRDefault="00286A1B" w:rsidP="00286A1B">
            <w:pPr>
              <w:widowControl w:val="0"/>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13FFEBA" w14:textId="61ED7ED3" w:rsidR="00286A1B" w:rsidRPr="00286A1B" w:rsidRDefault="00286A1B" w:rsidP="00286A1B">
            <w:pPr>
              <w:widowControl w:val="0"/>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F1BEC87" w14:textId="0342F904" w:rsidR="00286A1B" w:rsidRPr="00286A1B" w:rsidRDefault="00286A1B" w:rsidP="00286A1B">
            <w:pPr>
              <w:widowControl w:val="0"/>
              <w:rPr>
                <w:rFonts w:ascii="Arial" w:hAnsi="Arial" w:cs="Arial"/>
                <w:b/>
                <w:bCs/>
                <w:color w:val="000000"/>
                <w:sz w:val="16"/>
                <w:szCs w:val="16"/>
                <w:lang w:eastAsia="es-EC"/>
              </w:rPr>
            </w:pPr>
          </w:p>
        </w:tc>
      </w:tr>
      <w:tr w:rsidR="00EE66CE" w:rsidRPr="00286A1B" w14:paraId="71AF4DA0" w14:textId="77777777" w:rsidTr="00286A1B">
        <w:trPr>
          <w:trHeight w:val="113"/>
        </w:trPr>
        <w:tc>
          <w:tcPr>
            <w:tcW w:w="0" w:type="auto"/>
            <w:gridSpan w:val="6"/>
            <w:tcBorders>
              <w:top w:val="single" w:sz="6" w:space="0" w:color="CCCCCC"/>
              <w:left w:val="single" w:sz="6" w:space="0" w:color="000000"/>
              <w:bottom w:val="single" w:sz="6" w:space="0" w:color="000000"/>
              <w:right w:val="single" w:sz="6" w:space="0" w:color="CCCCCC"/>
            </w:tcBorders>
            <w:shd w:val="clear" w:color="auto" w:fill="auto"/>
            <w:tcMar>
              <w:top w:w="30" w:type="dxa"/>
              <w:left w:w="45" w:type="dxa"/>
              <w:bottom w:w="30" w:type="dxa"/>
              <w:right w:w="45" w:type="dxa"/>
            </w:tcMar>
            <w:vAlign w:val="bottom"/>
            <w:hideMark/>
          </w:tcPr>
          <w:p w14:paraId="2D675EDF" w14:textId="2EC9710D" w:rsidR="00EE66CE" w:rsidRPr="00286A1B" w:rsidRDefault="00EE66CE" w:rsidP="007A6E38">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CAMIONETA 2</w:t>
            </w:r>
          </w:p>
        </w:tc>
      </w:tr>
      <w:tr w:rsidR="00286A1B" w:rsidRPr="00286A1B" w14:paraId="530C9EA6"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6D41F14D"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1</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5D312AF" w14:textId="399EE7C0"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SGOP-IM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D8072DA" w14:textId="0D0B21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LANDAZURI QUIÑONEZ ZENEN LEONEL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3C306A4" w14:textId="0449FD41"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BE27535" w14:textId="258562A2"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9B72B81" w14:textId="0925A74A"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29036577"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62F1548"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2</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7502FDD" w14:textId="0FFC944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SGOP-EL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A4920C7" w14:textId="5AFC042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SAMANIEGO JEREZ MAX STALIN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27B56EC" w14:textId="048F6B79"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0C27367" w14:textId="0D1AAD2B"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ED1FDD4" w14:textId="5372048A"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2E1009EB"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2584998"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3</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00C0B03" w14:textId="33D1987C"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 -IM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90F2DD0" w14:textId="7185C8DD"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TREJO PEREZ CARLOS RIGAIL</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65D4621" w14:textId="58250BA1"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35810FF" w14:textId="203C161A"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490B22C" w14:textId="3C28AB87"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3AB62218"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8593E3C"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4</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2B550AC" w14:textId="6F20DC85"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 IM</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0E4BE43" w14:textId="7FFA599D"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VIZUETA PIZA MAXIMO OSCAR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263D9C5" w14:textId="7F4929D7"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BA634B5" w14:textId="34D7081B"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240CAEF" w14:textId="385EB5F9"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3E5F9D83"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846C284"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5</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DA12CF3" w14:textId="1B89EC63"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SGOP-ET</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B464ECE" w14:textId="13595670"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ALEJANDRO PLUA ALEXI JAVIER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349F73A" w14:textId="2477D3D8"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179E1D00" w14:textId="2406DCC3"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7CB53EE" w14:textId="364FEFC5"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0FCEDB72" w14:textId="77777777" w:rsidTr="00286A1B">
        <w:trPr>
          <w:trHeight w:val="113"/>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52A9270"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6</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D40C972" w14:textId="26ADF998"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MARO-RSV</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97D16DF" w14:textId="53185FE0"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MONTALVAN MONRROY JOHAN MOISES</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0EE3379D" w14:textId="33AE249F"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DD94A44" w14:textId="3ABFA940"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5402F070" w14:textId="65CCCCA5" w:rsidR="00286A1B" w:rsidRPr="00286A1B" w:rsidRDefault="00286A1B" w:rsidP="00286A1B">
            <w:pPr>
              <w:widowControl w:val="0"/>
              <w:jc w:val="center"/>
              <w:rPr>
                <w:rFonts w:ascii="Arial" w:hAnsi="Arial" w:cs="Arial"/>
                <w:b/>
                <w:bCs/>
                <w:color w:val="000000"/>
                <w:sz w:val="16"/>
                <w:szCs w:val="16"/>
                <w:lang w:eastAsia="es-EC"/>
              </w:rPr>
            </w:pPr>
          </w:p>
        </w:tc>
      </w:tr>
      <w:tr w:rsidR="00286A1B" w:rsidRPr="00286A1B" w14:paraId="3FA87D54" w14:textId="77777777" w:rsidTr="00286A1B">
        <w:trPr>
          <w:trHeight w:val="113"/>
        </w:trPr>
        <w:tc>
          <w:tcPr>
            <w:tcW w:w="0" w:type="auto"/>
            <w:tcBorders>
              <w:top w:val="single" w:sz="6" w:space="0" w:color="CCCCCC"/>
              <w:left w:val="single" w:sz="6" w:space="0" w:color="000000"/>
              <w:bottom w:val="single" w:sz="6" w:space="0" w:color="CCCCCC"/>
              <w:right w:val="single" w:sz="6" w:space="0" w:color="000000"/>
            </w:tcBorders>
            <w:shd w:val="clear" w:color="auto" w:fill="auto"/>
            <w:tcMar>
              <w:top w:w="30" w:type="dxa"/>
              <w:left w:w="45" w:type="dxa"/>
              <w:bottom w:w="30" w:type="dxa"/>
              <w:right w:w="45" w:type="dxa"/>
            </w:tcMar>
            <w:vAlign w:val="bottom"/>
            <w:hideMark/>
          </w:tcPr>
          <w:p w14:paraId="0DC56754" w14:textId="77777777"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b/>
                <w:bCs/>
                <w:color w:val="000000"/>
                <w:sz w:val="16"/>
                <w:szCs w:val="16"/>
                <w:lang w:eastAsia="es-EC"/>
              </w:rPr>
              <w:t>7</w:t>
            </w:r>
          </w:p>
        </w:tc>
        <w:tc>
          <w:tcPr>
            <w:tcW w:w="0" w:type="auto"/>
            <w:tcBorders>
              <w:top w:val="single" w:sz="6" w:space="0" w:color="CCCCCC"/>
              <w:left w:val="single" w:sz="6" w:space="0" w:color="CCCCCC"/>
              <w:bottom w:val="single" w:sz="6" w:space="0" w:color="CCCCCC"/>
              <w:right w:val="single" w:sz="6" w:space="0" w:color="000000"/>
            </w:tcBorders>
            <w:shd w:val="clear" w:color="auto" w:fill="auto"/>
            <w:tcMar>
              <w:top w:w="30" w:type="dxa"/>
              <w:left w:w="45" w:type="dxa"/>
              <w:bottom w:w="30" w:type="dxa"/>
              <w:right w:w="45" w:type="dxa"/>
            </w:tcMar>
            <w:vAlign w:val="bottom"/>
            <w:hideMark/>
          </w:tcPr>
          <w:p w14:paraId="6919BCDB" w14:textId="7EE82551"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MARO-RSV</w:t>
            </w:r>
          </w:p>
        </w:tc>
        <w:tc>
          <w:tcPr>
            <w:tcW w:w="0" w:type="auto"/>
            <w:tcBorders>
              <w:top w:val="single" w:sz="6" w:space="0" w:color="CCCCCC"/>
              <w:left w:val="single" w:sz="6" w:space="0" w:color="CCCCCC"/>
              <w:bottom w:val="single" w:sz="6" w:space="0" w:color="CCCCCC"/>
              <w:right w:val="single" w:sz="6" w:space="0" w:color="000000"/>
            </w:tcBorders>
            <w:shd w:val="clear" w:color="auto" w:fill="auto"/>
            <w:tcMar>
              <w:top w:w="30" w:type="dxa"/>
              <w:left w:w="45" w:type="dxa"/>
              <w:bottom w:w="30" w:type="dxa"/>
              <w:right w:w="45" w:type="dxa"/>
            </w:tcMar>
            <w:vAlign w:val="bottom"/>
            <w:hideMark/>
          </w:tcPr>
          <w:p w14:paraId="1B6F185E" w14:textId="51D22D71" w:rsidR="00286A1B" w:rsidRPr="00286A1B" w:rsidRDefault="00286A1B" w:rsidP="00286A1B">
            <w:pPr>
              <w:widowControl w:val="0"/>
              <w:jc w:val="center"/>
              <w:rPr>
                <w:rFonts w:ascii="Arial" w:hAnsi="Arial" w:cs="Arial"/>
                <w:b/>
                <w:bCs/>
                <w:color w:val="000000"/>
                <w:sz w:val="16"/>
                <w:szCs w:val="16"/>
                <w:lang w:eastAsia="es-EC"/>
              </w:rPr>
            </w:pPr>
            <w:r w:rsidRPr="00286A1B">
              <w:rPr>
                <w:rFonts w:ascii="Arial" w:hAnsi="Arial" w:cs="Arial"/>
                <w:sz w:val="16"/>
                <w:szCs w:val="16"/>
              </w:rPr>
              <w:t>PIZARRO ACURIO JENNER JOSUÉ</w:t>
            </w:r>
          </w:p>
        </w:tc>
        <w:tc>
          <w:tcPr>
            <w:tcW w:w="0" w:type="auto"/>
            <w:tcBorders>
              <w:top w:val="single" w:sz="6" w:space="0" w:color="CCCCCC"/>
              <w:left w:val="single" w:sz="6" w:space="0" w:color="CCCCCC"/>
              <w:bottom w:val="single" w:sz="6" w:space="0" w:color="CCCCCC"/>
              <w:right w:val="single" w:sz="6" w:space="0" w:color="000000"/>
            </w:tcBorders>
            <w:shd w:val="clear" w:color="auto" w:fill="auto"/>
            <w:tcMar>
              <w:top w:w="30" w:type="dxa"/>
              <w:left w:w="45" w:type="dxa"/>
              <w:bottom w:w="30" w:type="dxa"/>
              <w:right w:w="45" w:type="dxa"/>
            </w:tcMar>
            <w:vAlign w:val="bottom"/>
            <w:hideMark/>
          </w:tcPr>
          <w:p w14:paraId="10069CD4" w14:textId="7CD3D252"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CCCCCC"/>
              <w:right w:val="single" w:sz="6" w:space="0" w:color="000000"/>
            </w:tcBorders>
            <w:shd w:val="clear" w:color="auto" w:fill="auto"/>
            <w:tcMar>
              <w:top w:w="30" w:type="dxa"/>
              <w:left w:w="45" w:type="dxa"/>
              <w:bottom w:w="30" w:type="dxa"/>
              <w:right w:w="45" w:type="dxa"/>
            </w:tcMar>
            <w:vAlign w:val="bottom"/>
            <w:hideMark/>
          </w:tcPr>
          <w:p w14:paraId="68BB19D9" w14:textId="653881B5" w:rsidR="00286A1B" w:rsidRPr="00286A1B" w:rsidRDefault="00286A1B" w:rsidP="00286A1B">
            <w:pPr>
              <w:widowControl w:val="0"/>
              <w:jc w:val="center"/>
              <w:rPr>
                <w:rFonts w:ascii="Arial" w:hAnsi="Arial" w:cs="Arial"/>
                <w:b/>
                <w:bCs/>
                <w:color w:val="000000"/>
                <w:sz w:val="16"/>
                <w:szCs w:val="16"/>
                <w:lang w:eastAsia="es-EC"/>
              </w:rPr>
            </w:pPr>
          </w:p>
        </w:tc>
        <w:tc>
          <w:tcPr>
            <w:tcW w:w="0" w:type="auto"/>
            <w:tcBorders>
              <w:top w:val="single" w:sz="6" w:space="0" w:color="CCCCCC"/>
              <w:left w:val="single" w:sz="6" w:space="0" w:color="CCCCCC"/>
              <w:bottom w:val="single" w:sz="6" w:space="0" w:color="CCCCCC"/>
              <w:right w:val="single" w:sz="6" w:space="0" w:color="000000"/>
            </w:tcBorders>
            <w:shd w:val="clear" w:color="auto" w:fill="auto"/>
            <w:tcMar>
              <w:top w:w="30" w:type="dxa"/>
              <w:left w:w="45" w:type="dxa"/>
              <w:bottom w:w="30" w:type="dxa"/>
              <w:right w:w="45" w:type="dxa"/>
            </w:tcMar>
            <w:vAlign w:val="bottom"/>
            <w:hideMark/>
          </w:tcPr>
          <w:p w14:paraId="6CDB99CF" w14:textId="43D4E893" w:rsidR="00286A1B" w:rsidRPr="00286A1B" w:rsidRDefault="00286A1B" w:rsidP="00286A1B">
            <w:pPr>
              <w:widowControl w:val="0"/>
              <w:jc w:val="center"/>
              <w:rPr>
                <w:rFonts w:ascii="Arial" w:hAnsi="Arial" w:cs="Arial"/>
                <w:b/>
                <w:bCs/>
                <w:color w:val="000000"/>
                <w:sz w:val="16"/>
                <w:szCs w:val="16"/>
                <w:lang w:eastAsia="es-EC"/>
              </w:rPr>
            </w:pPr>
          </w:p>
        </w:tc>
      </w:tr>
    </w:tbl>
    <w:p w14:paraId="5B7C8E37" w14:textId="77777777" w:rsidR="00EE66CE" w:rsidRDefault="00EE66CE" w:rsidP="000D32EF">
      <w:pPr>
        <w:rPr>
          <w:rFonts w:ascii="Arial" w:hAnsi="Arial" w:cs="Arial"/>
          <w:b/>
          <w:sz w:val="16"/>
          <w:szCs w:val="16"/>
        </w:rPr>
      </w:pPr>
    </w:p>
    <w:p w14:paraId="5C45DD3A" w14:textId="77777777" w:rsidR="00D76FB6" w:rsidRDefault="00D76FB6" w:rsidP="003A0749">
      <w:pPr>
        <w:jc w:val="center"/>
        <w:rPr>
          <w:rFonts w:ascii="Arial" w:hAnsi="Arial" w:cs="Arial"/>
          <w:b/>
          <w:sz w:val="16"/>
          <w:szCs w:val="16"/>
        </w:rPr>
        <w:sectPr w:rsidR="00D76FB6" w:rsidSect="00EF08F5">
          <w:footerReference w:type="first" r:id="rId12"/>
          <w:pgSz w:w="11906" w:h="16838"/>
          <w:pgMar w:top="1225" w:right="849" w:bottom="284" w:left="1701" w:header="241" w:footer="374" w:gutter="0"/>
          <w:pgNumType w:start="1" w:chapStyle="1"/>
          <w:cols w:space="708"/>
          <w:docGrid w:linePitch="360"/>
        </w:sectPr>
      </w:pPr>
    </w:p>
    <w:p w14:paraId="75F89D27" w14:textId="77777777" w:rsidR="00D76FB6" w:rsidRPr="00D76FB6" w:rsidRDefault="00D76FB6" w:rsidP="00D76FB6">
      <w:pPr>
        <w:jc w:val="both"/>
        <w:rPr>
          <w:rFonts w:ascii="Arial" w:hAnsi="Arial" w:cs="Arial"/>
          <w:bCs/>
          <w:sz w:val="16"/>
          <w:szCs w:val="16"/>
        </w:rPr>
      </w:pPr>
      <w:r w:rsidRPr="00D76FB6">
        <w:rPr>
          <w:rFonts w:ascii="Arial" w:hAnsi="Arial" w:cs="Arial"/>
          <w:bCs/>
          <w:sz w:val="16"/>
          <w:szCs w:val="16"/>
        </w:rPr>
        <w:lastRenderedPageBreak/>
        <w:t>REFERENCIAS BÁSICAS</w:t>
      </w:r>
    </w:p>
    <w:p w14:paraId="05802928" w14:textId="77777777" w:rsidR="001132FB" w:rsidRDefault="001132FB" w:rsidP="001132FB">
      <w:pPr>
        <w:pStyle w:val="Prrafodelista"/>
        <w:numPr>
          <w:ilvl w:val="0"/>
          <w:numId w:val="33"/>
        </w:numPr>
        <w:tabs>
          <w:tab w:val="left" w:pos="3522"/>
        </w:tabs>
        <w:spacing w:line="276" w:lineRule="auto"/>
        <w:jc w:val="both"/>
        <w:rPr>
          <w:rFonts w:ascii="Arial" w:hAnsi="Arial" w:cs="Arial"/>
          <w:bCs/>
          <w:sz w:val="16"/>
          <w:szCs w:val="16"/>
        </w:rPr>
      </w:pPr>
      <w:r w:rsidRPr="006F643A">
        <w:rPr>
          <w:rFonts w:ascii="Arial" w:hAnsi="Arial" w:cs="Arial"/>
          <w:bCs/>
          <w:sz w:val="16"/>
          <w:szCs w:val="16"/>
        </w:rPr>
        <w:t>ORDEN DE OPERACIONES Nro. 002-05-2026 “LIBERTAD” DE LA FUERZA DE TAREA CONJUNTA “GUAYAS”</w:t>
      </w:r>
    </w:p>
    <w:p w14:paraId="404B20D4" w14:textId="77777777" w:rsidR="001132FB" w:rsidRPr="001132FB" w:rsidRDefault="001132FB" w:rsidP="001132FB">
      <w:pPr>
        <w:pStyle w:val="Prrafodelista"/>
        <w:numPr>
          <w:ilvl w:val="0"/>
          <w:numId w:val="33"/>
        </w:numPr>
        <w:tabs>
          <w:tab w:val="left" w:pos="3522"/>
        </w:tabs>
        <w:spacing w:line="276" w:lineRule="auto"/>
        <w:jc w:val="both"/>
        <w:rPr>
          <w:rFonts w:ascii="Arial" w:hAnsi="Arial" w:cs="Arial"/>
          <w:bCs/>
          <w:sz w:val="16"/>
          <w:szCs w:val="16"/>
        </w:rPr>
      </w:pPr>
      <w:r w:rsidRPr="001132FB">
        <w:rPr>
          <w:rFonts w:ascii="Arial" w:hAnsi="Arial" w:cs="Arial"/>
          <w:bCs/>
          <w:sz w:val="16"/>
          <w:szCs w:val="16"/>
          <w:lang w:val="en-US"/>
        </w:rPr>
        <w:t>ORDFRAG-</w:t>
      </w:r>
      <w:r>
        <w:t xml:space="preserve"> </w:t>
      </w:r>
      <w:r w:rsidRPr="001132FB">
        <w:rPr>
          <w:rFonts w:ascii="Arial" w:hAnsi="Arial" w:cs="Arial"/>
          <w:bCs/>
          <w:sz w:val="16"/>
          <w:szCs w:val="16"/>
          <w:lang w:val="en-US"/>
        </w:rPr>
        <w:t>ARE-GT ECHO-OPE-0001-2026-P “POSEIDÓN</w:t>
      </w:r>
    </w:p>
    <w:p w14:paraId="177E60E0" w14:textId="77777777" w:rsidR="001132FB" w:rsidRDefault="001132FB" w:rsidP="001132FB">
      <w:pPr>
        <w:tabs>
          <w:tab w:val="left" w:pos="3522"/>
        </w:tabs>
        <w:spacing w:line="276" w:lineRule="auto"/>
        <w:jc w:val="both"/>
        <w:rPr>
          <w:rFonts w:ascii="Arial" w:hAnsi="Arial" w:cs="Arial"/>
          <w:bCs/>
          <w:sz w:val="16"/>
          <w:szCs w:val="16"/>
          <w:lang w:val="en-US"/>
        </w:rPr>
      </w:pPr>
    </w:p>
    <w:p w14:paraId="63F2DBE6" w14:textId="5BE912AD" w:rsidR="00911A79" w:rsidRPr="001132FB" w:rsidRDefault="001132FB" w:rsidP="001132FB">
      <w:pPr>
        <w:tabs>
          <w:tab w:val="left" w:pos="3522"/>
        </w:tabs>
        <w:spacing w:line="276" w:lineRule="auto"/>
        <w:jc w:val="both"/>
        <w:rPr>
          <w:rFonts w:ascii="Arial" w:hAnsi="Arial" w:cs="Arial"/>
          <w:bCs/>
          <w:sz w:val="16"/>
          <w:szCs w:val="16"/>
        </w:rPr>
      </w:pPr>
      <w:proofErr w:type="gramStart"/>
      <w:r w:rsidRPr="001132FB">
        <w:rPr>
          <w:rFonts w:ascii="Arial" w:hAnsi="Arial" w:cs="Arial"/>
          <w:bCs/>
          <w:sz w:val="16"/>
          <w:szCs w:val="16"/>
          <w:lang w:val="en-US"/>
        </w:rPr>
        <w:t>”</w:t>
      </w:r>
      <w:r w:rsidR="00911A79" w:rsidRPr="001132FB">
        <w:rPr>
          <w:rFonts w:ascii="Arial" w:hAnsi="Arial" w:cs="Arial"/>
          <w:b/>
          <w:bCs/>
          <w:color w:val="000000"/>
          <w:sz w:val="16"/>
          <w:szCs w:val="16"/>
        </w:rPr>
        <w:t>DATOS</w:t>
      </w:r>
      <w:proofErr w:type="gramEnd"/>
      <w:r w:rsidR="00911A79" w:rsidRPr="001132FB">
        <w:rPr>
          <w:rFonts w:ascii="Arial" w:hAnsi="Arial" w:cs="Arial"/>
          <w:b/>
          <w:bCs/>
          <w:color w:val="000000"/>
          <w:sz w:val="16"/>
          <w:szCs w:val="16"/>
        </w:rPr>
        <w:t xml:space="preserve"> GENERALES DE LA OPERACIÓN</w:t>
      </w:r>
    </w:p>
    <w:p w14:paraId="76EAFF09" w14:textId="77777777" w:rsidR="00911A79" w:rsidRPr="00D76FB6" w:rsidRDefault="00911A79" w:rsidP="00911A79">
      <w:pPr>
        <w:jc w:val="both"/>
        <w:rPr>
          <w:rFonts w:ascii="Arial" w:hAnsi="Arial" w:cs="Arial"/>
          <w:b/>
          <w:bCs/>
          <w:sz w:val="16"/>
          <w:szCs w:val="16"/>
        </w:rPr>
      </w:pPr>
    </w:p>
    <w:tbl>
      <w:tblPr>
        <w:tblStyle w:val="Tablaconcuadrcula"/>
        <w:tblW w:w="4851" w:type="pct"/>
        <w:tblInd w:w="279" w:type="dxa"/>
        <w:tblCellMar>
          <w:top w:w="28" w:type="dxa"/>
          <w:bottom w:w="28" w:type="dxa"/>
        </w:tblCellMar>
        <w:tblLook w:val="04A0" w:firstRow="1" w:lastRow="0" w:firstColumn="1" w:lastColumn="0" w:noHBand="0" w:noVBand="1"/>
      </w:tblPr>
      <w:tblGrid>
        <w:gridCol w:w="2841"/>
        <w:gridCol w:w="3092"/>
        <w:gridCol w:w="3134"/>
      </w:tblGrid>
      <w:tr w:rsidR="00911A79" w:rsidRPr="00D76FB6" w14:paraId="72BCA3F6" w14:textId="77777777" w:rsidTr="00692EE5">
        <w:trPr>
          <w:trHeight w:val="289"/>
        </w:trPr>
        <w:tc>
          <w:tcPr>
            <w:tcW w:w="1567" w:type="pct"/>
            <w:vAlign w:val="center"/>
          </w:tcPr>
          <w:p w14:paraId="3046FF78" w14:textId="77777777" w:rsidR="00911A79" w:rsidRPr="00D76FB6" w:rsidRDefault="00911A79" w:rsidP="00692EE5">
            <w:pPr>
              <w:jc w:val="center"/>
              <w:rPr>
                <w:rFonts w:ascii="Arial" w:hAnsi="Arial" w:cs="Arial"/>
                <w:b/>
                <w:bCs/>
                <w:sz w:val="16"/>
                <w:szCs w:val="16"/>
              </w:rPr>
            </w:pPr>
            <w:r w:rsidRPr="00D76FB6">
              <w:rPr>
                <w:rFonts w:ascii="Arial" w:hAnsi="Arial" w:cs="Arial"/>
                <w:b/>
                <w:bCs/>
                <w:sz w:val="16"/>
                <w:szCs w:val="16"/>
              </w:rPr>
              <w:t>FECHA DE EJECUCIÓN:</w:t>
            </w:r>
          </w:p>
        </w:tc>
        <w:tc>
          <w:tcPr>
            <w:tcW w:w="1705" w:type="pct"/>
            <w:vAlign w:val="center"/>
          </w:tcPr>
          <w:p w14:paraId="2EC37A88" w14:textId="77777777" w:rsidR="00911A79" w:rsidRPr="00D76FB6" w:rsidRDefault="00911A79" w:rsidP="00692EE5">
            <w:pPr>
              <w:jc w:val="center"/>
              <w:rPr>
                <w:rFonts w:ascii="Arial" w:hAnsi="Arial" w:cs="Arial"/>
                <w:b/>
                <w:bCs/>
                <w:sz w:val="16"/>
                <w:szCs w:val="16"/>
              </w:rPr>
            </w:pPr>
            <w:r w:rsidRPr="00D76FB6">
              <w:rPr>
                <w:rFonts w:ascii="Arial" w:hAnsi="Arial" w:cs="Arial"/>
                <w:b/>
                <w:bCs/>
                <w:sz w:val="16"/>
                <w:szCs w:val="16"/>
              </w:rPr>
              <w:t>HORA DE INICIO:</w:t>
            </w:r>
          </w:p>
        </w:tc>
        <w:tc>
          <w:tcPr>
            <w:tcW w:w="1728" w:type="pct"/>
            <w:vAlign w:val="center"/>
          </w:tcPr>
          <w:p w14:paraId="1C408861" w14:textId="77777777" w:rsidR="00911A79" w:rsidRPr="00D76FB6" w:rsidRDefault="00911A79" w:rsidP="00692EE5">
            <w:pPr>
              <w:jc w:val="center"/>
              <w:rPr>
                <w:rFonts w:ascii="Arial" w:hAnsi="Arial" w:cs="Arial"/>
                <w:b/>
                <w:bCs/>
                <w:sz w:val="16"/>
                <w:szCs w:val="16"/>
              </w:rPr>
            </w:pPr>
            <w:r w:rsidRPr="00D76FB6">
              <w:rPr>
                <w:rFonts w:ascii="Arial" w:hAnsi="Arial" w:cs="Arial"/>
                <w:b/>
                <w:bCs/>
                <w:sz w:val="16"/>
                <w:szCs w:val="16"/>
              </w:rPr>
              <w:t>HORA DE FINALIZACIÓN:</w:t>
            </w:r>
          </w:p>
        </w:tc>
      </w:tr>
      <w:tr w:rsidR="00911A79" w:rsidRPr="00D76FB6" w14:paraId="0AB3FF6A" w14:textId="77777777" w:rsidTr="00692EE5">
        <w:trPr>
          <w:trHeight w:val="289"/>
        </w:trPr>
        <w:tc>
          <w:tcPr>
            <w:tcW w:w="1567" w:type="pct"/>
            <w:vAlign w:val="center"/>
          </w:tcPr>
          <w:p w14:paraId="49EB1372" w14:textId="77777777" w:rsidR="00911A79" w:rsidRPr="00D76FB6" w:rsidRDefault="00911A79" w:rsidP="00692EE5">
            <w:pPr>
              <w:ind w:left="589" w:hanging="589"/>
              <w:jc w:val="both"/>
              <w:rPr>
                <w:rFonts w:ascii="Arial" w:hAnsi="Arial" w:cs="Arial"/>
                <w:b/>
                <w:bCs/>
                <w:sz w:val="16"/>
                <w:szCs w:val="16"/>
              </w:rPr>
            </w:pPr>
          </w:p>
        </w:tc>
        <w:tc>
          <w:tcPr>
            <w:tcW w:w="1705" w:type="pct"/>
            <w:vAlign w:val="center"/>
          </w:tcPr>
          <w:p w14:paraId="5A55D8A6" w14:textId="77777777" w:rsidR="00911A79" w:rsidRPr="00D76FB6" w:rsidRDefault="00911A79" w:rsidP="00692EE5">
            <w:pPr>
              <w:jc w:val="both"/>
              <w:rPr>
                <w:rFonts w:ascii="Arial" w:hAnsi="Arial" w:cs="Arial"/>
                <w:b/>
                <w:bCs/>
                <w:sz w:val="16"/>
                <w:szCs w:val="16"/>
              </w:rPr>
            </w:pPr>
          </w:p>
        </w:tc>
        <w:tc>
          <w:tcPr>
            <w:tcW w:w="1728" w:type="pct"/>
            <w:vAlign w:val="center"/>
          </w:tcPr>
          <w:p w14:paraId="2A654926" w14:textId="77777777" w:rsidR="00911A79" w:rsidRPr="00D76FB6" w:rsidRDefault="00911A79" w:rsidP="00692EE5">
            <w:pPr>
              <w:jc w:val="both"/>
              <w:rPr>
                <w:rFonts w:ascii="Arial" w:hAnsi="Arial" w:cs="Arial"/>
                <w:b/>
                <w:bCs/>
                <w:sz w:val="16"/>
                <w:szCs w:val="16"/>
              </w:rPr>
            </w:pPr>
          </w:p>
        </w:tc>
      </w:tr>
    </w:tbl>
    <w:p w14:paraId="365A395C" w14:textId="77777777" w:rsidR="00911A79" w:rsidRPr="00D76FB6" w:rsidRDefault="00911A79" w:rsidP="00911A79">
      <w:pPr>
        <w:jc w:val="both"/>
        <w:rPr>
          <w:rFonts w:ascii="Arial" w:hAnsi="Arial" w:cs="Arial"/>
          <w:b/>
          <w:bCs/>
          <w:sz w:val="16"/>
          <w:szCs w:val="16"/>
        </w:rPr>
      </w:pPr>
    </w:p>
    <w:tbl>
      <w:tblPr>
        <w:tblStyle w:val="Tablaconcuadrcula"/>
        <w:tblW w:w="4851" w:type="pct"/>
        <w:tblInd w:w="279" w:type="dxa"/>
        <w:tblCellMar>
          <w:top w:w="28" w:type="dxa"/>
          <w:bottom w:w="28" w:type="dxa"/>
        </w:tblCellMar>
        <w:tblLook w:val="04A0" w:firstRow="1" w:lastRow="0" w:firstColumn="1" w:lastColumn="0" w:noHBand="0" w:noVBand="1"/>
      </w:tblPr>
      <w:tblGrid>
        <w:gridCol w:w="2022"/>
        <w:gridCol w:w="7045"/>
      </w:tblGrid>
      <w:tr w:rsidR="00911A79" w:rsidRPr="00D76FB6" w14:paraId="36216830" w14:textId="77777777" w:rsidTr="00692EE5">
        <w:trPr>
          <w:trHeight w:val="289"/>
        </w:trPr>
        <w:tc>
          <w:tcPr>
            <w:tcW w:w="5000" w:type="pct"/>
            <w:gridSpan w:val="2"/>
            <w:vAlign w:val="center"/>
          </w:tcPr>
          <w:p w14:paraId="3E574C93" w14:textId="77777777" w:rsidR="00911A79" w:rsidRPr="00D76FB6" w:rsidRDefault="00911A79" w:rsidP="00692EE5">
            <w:pPr>
              <w:jc w:val="center"/>
              <w:rPr>
                <w:rFonts w:ascii="Arial" w:hAnsi="Arial" w:cs="Arial"/>
                <w:b/>
                <w:bCs/>
                <w:sz w:val="16"/>
                <w:szCs w:val="16"/>
              </w:rPr>
            </w:pPr>
            <w:r w:rsidRPr="00D76FB6">
              <w:rPr>
                <w:rFonts w:ascii="Arial" w:hAnsi="Arial" w:cs="Arial"/>
                <w:b/>
                <w:bCs/>
                <w:sz w:val="16"/>
                <w:szCs w:val="16"/>
              </w:rPr>
              <w:t xml:space="preserve">LUGAR DE EJECUCIÓN </w:t>
            </w:r>
          </w:p>
        </w:tc>
      </w:tr>
      <w:tr w:rsidR="00911A79" w:rsidRPr="00D76FB6" w14:paraId="120314D6" w14:textId="77777777" w:rsidTr="00692EE5">
        <w:trPr>
          <w:trHeight w:val="289"/>
        </w:trPr>
        <w:tc>
          <w:tcPr>
            <w:tcW w:w="1115" w:type="pct"/>
            <w:vAlign w:val="center"/>
          </w:tcPr>
          <w:p w14:paraId="3AA6C989" w14:textId="77777777" w:rsidR="00911A79" w:rsidRPr="00D76FB6" w:rsidRDefault="00911A79" w:rsidP="00692EE5">
            <w:pPr>
              <w:jc w:val="both"/>
              <w:rPr>
                <w:rFonts w:ascii="Arial" w:hAnsi="Arial" w:cs="Arial"/>
                <w:b/>
                <w:bCs/>
                <w:sz w:val="16"/>
                <w:szCs w:val="16"/>
              </w:rPr>
            </w:pPr>
            <w:r w:rsidRPr="00D76FB6">
              <w:rPr>
                <w:rFonts w:ascii="Arial" w:hAnsi="Arial" w:cs="Arial"/>
                <w:b/>
                <w:bCs/>
                <w:sz w:val="16"/>
                <w:szCs w:val="16"/>
              </w:rPr>
              <w:t>DIRECCIÓN</w:t>
            </w:r>
            <w:r>
              <w:rPr>
                <w:rFonts w:ascii="Arial" w:hAnsi="Arial" w:cs="Arial"/>
                <w:b/>
                <w:bCs/>
                <w:sz w:val="16"/>
                <w:szCs w:val="16"/>
              </w:rPr>
              <w:t xml:space="preserve"> 1</w:t>
            </w:r>
          </w:p>
        </w:tc>
        <w:tc>
          <w:tcPr>
            <w:tcW w:w="3885" w:type="pct"/>
            <w:vAlign w:val="center"/>
          </w:tcPr>
          <w:p w14:paraId="2B8E6D47" w14:textId="77777777" w:rsidR="00911A79" w:rsidRPr="00D76FB6" w:rsidRDefault="00911A79" w:rsidP="00692EE5">
            <w:pPr>
              <w:jc w:val="both"/>
              <w:rPr>
                <w:rFonts w:ascii="Arial" w:hAnsi="Arial" w:cs="Arial"/>
                <w:b/>
                <w:bCs/>
                <w:sz w:val="16"/>
                <w:szCs w:val="16"/>
              </w:rPr>
            </w:pPr>
          </w:p>
        </w:tc>
      </w:tr>
      <w:tr w:rsidR="00911A79" w:rsidRPr="00D76FB6" w14:paraId="0A49B7E7" w14:textId="77777777" w:rsidTr="00692EE5">
        <w:trPr>
          <w:trHeight w:val="289"/>
        </w:trPr>
        <w:tc>
          <w:tcPr>
            <w:tcW w:w="1115" w:type="pct"/>
            <w:vAlign w:val="center"/>
          </w:tcPr>
          <w:p w14:paraId="1B4319A1" w14:textId="77777777" w:rsidR="00911A79" w:rsidRPr="00D76FB6" w:rsidRDefault="00911A79" w:rsidP="00692EE5">
            <w:pPr>
              <w:jc w:val="both"/>
              <w:rPr>
                <w:rFonts w:ascii="Arial" w:hAnsi="Arial" w:cs="Arial"/>
                <w:b/>
                <w:bCs/>
                <w:sz w:val="16"/>
                <w:szCs w:val="16"/>
              </w:rPr>
            </w:pPr>
            <w:r w:rsidRPr="00D76FB6">
              <w:rPr>
                <w:rFonts w:ascii="Arial" w:hAnsi="Arial" w:cs="Arial"/>
                <w:b/>
                <w:bCs/>
                <w:sz w:val="16"/>
                <w:szCs w:val="16"/>
              </w:rPr>
              <w:t xml:space="preserve">COORDENADAS </w:t>
            </w:r>
            <w:r>
              <w:rPr>
                <w:rFonts w:ascii="Arial" w:hAnsi="Arial" w:cs="Arial"/>
                <w:b/>
                <w:bCs/>
                <w:sz w:val="16"/>
                <w:szCs w:val="16"/>
              </w:rPr>
              <w:t xml:space="preserve">1 </w:t>
            </w:r>
            <w:r w:rsidRPr="00D76FB6">
              <w:rPr>
                <w:rFonts w:ascii="Arial" w:hAnsi="Arial" w:cs="Arial"/>
                <w:b/>
                <w:bCs/>
                <w:sz w:val="16"/>
                <w:szCs w:val="16"/>
              </w:rPr>
              <w:t>GPS</w:t>
            </w:r>
          </w:p>
        </w:tc>
        <w:tc>
          <w:tcPr>
            <w:tcW w:w="3885" w:type="pct"/>
            <w:vAlign w:val="center"/>
          </w:tcPr>
          <w:p w14:paraId="783AFEB1" w14:textId="77777777" w:rsidR="00911A79" w:rsidRPr="00D76FB6" w:rsidRDefault="00911A79" w:rsidP="00692EE5">
            <w:pPr>
              <w:jc w:val="both"/>
              <w:rPr>
                <w:rFonts w:ascii="Arial" w:hAnsi="Arial" w:cs="Arial"/>
                <w:b/>
                <w:bCs/>
                <w:sz w:val="16"/>
                <w:szCs w:val="16"/>
              </w:rPr>
            </w:pPr>
          </w:p>
        </w:tc>
      </w:tr>
      <w:tr w:rsidR="00911A79" w:rsidRPr="00D76FB6" w14:paraId="40BBDA5C" w14:textId="77777777" w:rsidTr="00692EE5">
        <w:trPr>
          <w:trHeight w:val="289"/>
        </w:trPr>
        <w:tc>
          <w:tcPr>
            <w:tcW w:w="1115" w:type="pct"/>
            <w:vAlign w:val="center"/>
          </w:tcPr>
          <w:p w14:paraId="4920C619" w14:textId="77777777" w:rsidR="00911A79" w:rsidRPr="00D76FB6" w:rsidRDefault="00911A79" w:rsidP="00692EE5">
            <w:pPr>
              <w:jc w:val="both"/>
              <w:rPr>
                <w:rFonts w:ascii="Arial" w:hAnsi="Arial" w:cs="Arial"/>
                <w:b/>
                <w:bCs/>
                <w:sz w:val="16"/>
                <w:szCs w:val="16"/>
              </w:rPr>
            </w:pPr>
            <w:r w:rsidRPr="00D76FB6">
              <w:rPr>
                <w:rFonts w:ascii="Arial" w:hAnsi="Arial" w:cs="Arial"/>
                <w:b/>
                <w:bCs/>
                <w:sz w:val="16"/>
                <w:szCs w:val="16"/>
              </w:rPr>
              <w:t>DIRECCIÓN</w:t>
            </w:r>
            <w:r>
              <w:rPr>
                <w:rFonts w:ascii="Arial" w:hAnsi="Arial" w:cs="Arial"/>
                <w:b/>
                <w:bCs/>
                <w:sz w:val="16"/>
                <w:szCs w:val="16"/>
              </w:rPr>
              <w:t xml:space="preserve"> 2</w:t>
            </w:r>
          </w:p>
        </w:tc>
        <w:tc>
          <w:tcPr>
            <w:tcW w:w="3885" w:type="pct"/>
            <w:vAlign w:val="center"/>
          </w:tcPr>
          <w:p w14:paraId="095C9B3B" w14:textId="77777777" w:rsidR="00911A79" w:rsidRPr="00D76FB6" w:rsidRDefault="00911A79" w:rsidP="00692EE5">
            <w:pPr>
              <w:jc w:val="both"/>
              <w:rPr>
                <w:rFonts w:ascii="Arial" w:hAnsi="Arial" w:cs="Arial"/>
                <w:b/>
                <w:bCs/>
                <w:sz w:val="16"/>
                <w:szCs w:val="16"/>
              </w:rPr>
            </w:pPr>
          </w:p>
        </w:tc>
      </w:tr>
      <w:tr w:rsidR="00911A79" w:rsidRPr="00D76FB6" w14:paraId="76EB665E" w14:textId="77777777" w:rsidTr="00692EE5">
        <w:trPr>
          <w:trHeight w:val="247"/>
        </w:trPr>
        <w:tc>
          <w:tcPr>
            <w:tcW w:w="1115" w:type="pct"/>
            <w:vAlign w:val="center"/>
          </w:tcPr>
          <w:p w14:paraId="01B4D08B" w14:textId="77777777" w:rsidR="00911A79" w:rsidRPr="00D76FB6" w:rsidRDefault="00911A79" w:rsidP="00692EE5">
            <w:pPr>
              <w:jc w:val="both"/>
              <w:rPr>
                <w:rFonts w:ascii="Arial" w:hAnsi="Arial" w:cs="Arial"/>
                <w:b/>
                <w:bCs/>
                <w:sz w:val="16"/>
                <w:szCs w:val="16"/>
              </w:rPr>
            </w:pPr>
            <w:r w:rsidRPr="00D76FB6">
              <w:rPr>
                <w:rFonts w:ascii="Arial" w:hAnsi="Arial" w:cs="Arial"/>
                <w:b/>
                <w:bCs/>
                <w:sz w:val="16"/>
                <w:szCs w:val="16"/>
              </w:rPr>
              <w:t xml:space="preserve">COORDENADAS </w:t>
            </w:r>
            <w:r>
              <w:rPr>
                <w:rFonts w:ascii="Arial" w:hAnsi="Arial" w:cs="Arial"/>
                <w:b/>
                <w:bCs/>
                <w:sz w:val="16"/>
                <w:szCs w:val="16"/>
              </w:rPr>
              <w:t xml:space="preserve">2 </w:t>
            </w:r>
            <w:r w:rsidRPr="00D76FB6">
              <w:rPr>
                <w:rFonts w:ascii="Arial" w:hAnsi="Arial" w:cs="Arial"/>
                <w:b/>
                <w:bCs/>
                <w:sz w:val="16"/>
                <w:szCs w:val="16"/>
              </w:rPr>
              <w:t>GPS</w:t>
            </w:r>
          </w:p>
        </w:tc>
        <w:tc>
          <w:tcPr>
            <w:tcW w:w="3885" w:type="pct"/>
            <w:vAlign w:val="center"/>
          </w:tcPr>
          <w:p w14:paraId="10B1252A" w14:textId="77777777" w:rsidR="00911A79" w:rsidRPr="00D76FB6" w:rsidRDefault="00911A79" w:rsidP="00692EE5">
            <w:pPr>
              <w:jc w:val="both"/>
              <w:rPr>
                <w:rFonts w:ascii="Arial" w:hAnsi="Arial" w:cs="Arial"/>
                <w:b/>
                <w:bCs/>
                <w:sz w:val="16"/>
                <w:szCs w:val="16"/>
              </w:rPr>
            </w:pPr>
          </w:p>
        </w:tc>
      </w:tr>
    </w:tbl>
    <w:p w14:paraId="3FC31823" w14:textId="77777777" w:rsidR="00911A79" w:rsidRDefault="00911A79" w:rsidP="00911A79">
      <w:pPr>
        <w:jc w:val="both"/>
        <w:rPr>
          <w:rFonts w:ascii="Arial" w:hAnsi="Arial" w:cs="Arial"/>
          <w:bCs/>
          <w:sz w:val="16"/>
          <w:szCs w:val="16"/>
          <w:lang w:val="en-US"/>
        </w:rPr>
      </w:pPr>
    </w:p>
    <w:p w14:paraId="3A81D773" w14:textId="77777777" w:rsidR="00911A79" w:rsidRPr="00D76FB6" w:rsidRDefault="00911A79" w:rsidP="00911A79">
      <w:pPr>
        <w:widowControl w:val="0"/>
        <w:numPr>
          <w:ilvl w:val="0"/>
          <w:numId w:val="33"/>
        </w:numPr>
        <w:tabs>
          <w:tab w:val="left" w:pos="966"/>
        </w:tabs>
        <w:spacing w:before="207"/>
        <w:rPr>
          <w:rFonts w:ascii="Arial" w:hAnsi="Arial" w:cs="Arial"/>
          <w:b/>
          <w:bCs/>
          <w:color w:val="000000"/>
          <w:sz w:val="16"/>
          <w:szCs w:val="16"/>
        </w:rPr>
      </w:pPr>
      <w:r w:rsidRPr="00D76FB6">
        <w:rPr>
          <w:rFonts w:ascii="Arial" w:hAnsi="Arial" w:cs="Arial"/>
          <w:b/>
          <w:bCs/>
          <w:color w:val="000000"/>
          <w:sz w:val="16"/>
          <w:szCs w:val="16"/>
        </w:rPr>
        <w:t>EJECUCIÓN. –</w:t>
      </w:r>
    </w:p>
    <w:p w14:paraId="22331D5D" w14:textId="77777777" w:rsidR="00911A79" w:rsidRPr="00D76FB6" w:rsidRDefault="00911A79" w:rsidP="00911A79">
      <w:pPr>
        <w:tabs>
          <w:tab w:val="left" w:pos="966"/>
        </w:tabs>
        <w:ind w:left="422"/>
        <w:rPr>
          <w:rFonts w:ascii="Arial" w:hAnsi="Arial" w:cs="Arial"/>
          <w:b/>
          <w:bCs/>
          <w:color w:val="000000"/>
          <w:sz w:val="16"/>
          <w:szCs w:val="16"/>
        </w:rPr>
      </w:pPr>
    </w:p>
    <w:tbl>
      <w:tblPr>
        <w:tblStyle w:val="Tablaconcuadrcula"/>
        <w:tblW w:w="4851" w:type="pct"/>
        <w:tblInd w:w="279" w:type="dxa"/>
        <w:tblLook w:val="04A0" w:firstRow="1" w:lastRow="0" w:firstColumn="1" w:lastColumn="0" w:noHBand="0" w:noVBand="1"/>
      </w:tblPr>
      <w:tblGrid>
        <w:gridCol w:w="9067"/>
      </w:tblGrid>
      <w:tr w:rsidR="00911A79" w:rsidRPr="00D76FB6" w14:paraId="3BB29046" w14:textId="77777777" w:rsidTr="00692EE5">
        <w:trPr>
          <w:trHeight w:val="2800"/>
        </w:trPr>
        <w:tc>
          <w:tcPr>
            <w:tcW w:w="5000" w:type="pct"/>
          </w:tcPr>
          <w:p w14:paraId="1DFA304F" w14:textId="77777777" w:rsidR="00911A79" w:rsidRPr="00D76FB6" w:rsidRDefault="00911A79" w:rsidP="00692EE5">
            <w:pPr>
              <w:spacing w:before="10"/>
              <w:rPr>
                <w:rFonts w:ascii="Arial" w:hAnsi="Arial" w:cs="Arial"/>
                <w:b/>
                <w:color w:val="000000"/>
                <w:sz w:val="16"/>
                <w:szCs w:val="16"/>
              </w:rPr>
            </w:pPr>
            <w:r w:rsidRPr="00D76FB6">
              <w:rPr>
                <w:rFonts w:ascii="Arial" w:hAnsi="Arial" w:cs="Arial"/>
                <w:b/>
                <w:color w:val="000000"/>
                <w:sz w:val="16"/>
                <w:szCs w:val="16"/>
              </w:rPr>
              <w:t>DESCRIPCIÓN DE LAS ACCIONES REALIZADAS DURANTE EL PATRULLAJE:</w:t>
            </w:r>
            <w:r w:rsidRPr="00D76FB6">
              <w:rPr>
                <w:rFonts w:ascii="Arial" w:hAnsi="Arial" w:cs="Arial"/>
                <w:b/>
                <w:color w:val="000000"/>
                <w:sz w:val="16"/>
                <w:szCs w:val="16"/>
              </w:rPr>
              <w:tab/>
            </w:r>
          </w:p>
          <w:p w14:paraId="221C1108" w14:textId="77777777" w:rsidR="00911A79" w:rsidRDefault="00911A79" w:rsidP="00692EE5">
            <w:pPr>
              <w:spacing w:before="10"/>
              <w:rPr>
                <w:rFonts w:ascii="Arial" w:hAnsi="Arial" w:cs="Arial"/>
                <w:color w:val="000000"/>
                <w:sz w:val="16"/>
                <w:szCs w:val="16"/>
              </w:rPr>
            </w:pPr>
            <w:r w:rsidRPr="00D76FB6">
              <w:rPr>
                <w:rFonts w:ascii="Arial" w:hAnsi="Arial" w:cs="Arial"/>
                <w:color w:val="000000"/>
                <w:sz w:val="16"/>
                <w:szCs w:val="16"/>
              </w:rPr>
              <w:tab/>
            </w:r>
          </w:p>
          <w:p w14:paraId="29C61A94" w14:textId="77777777" w:rsidR="00911A79" w:rsidRDefault="00911A79" w:rsidP="00692EE5">
            <w:pPr>
              <w:spacing w:before="10"/>
              <w:rPr>
                <w:rFonts w:ascii="Arial" w:hAnsi="Arial" w:cs="Arial"/>
                <w:color w:val="000000"/>
                <w:sz w:val="16"/>
                <w:szCs w:val="16"/>
              </w:rPr>
            </w:pPr>
          </w:p>
          <w:p w14:paraId="4554F166" w14:textId="77777777" w:rsidR="00911A79" w:rsidRDefault="00911A79" w:rsidP="00911A79">
            <w:pPr>
              <w:tabs>
                <w:tab w:val="left" w:pos="1134"/>
              </w:tabs>
              <w:jc w:val="both"/>
              <w:rPr>
                <w:rFonts w:ascii="Arial" w:hAnsi="Arial" w:cs="Arial"/>
                <w:sz w:val="16"/>
                <w:szCs w:val="16"/>
                <w:lang w:val="es-ES_tradnl"/>
              </w:rPr>
            </w:pPr>
          </w:p>
          <w:p w14:paraId="66BDB5E3" w14:textId="5F7DDDC9"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A</w:t>
            </w:r>
            <w:r>
              <w:rPr>
                <w:rFonts w:ascii="Arial" w:hAnsi="Arial" w:cs="Arial"/>
                <w:sz w:val="16"/>
                <w:szCs w:val="16"/>
                <w:lang w:val="es-ES_tradnl"/>
              </w:rPr>
              <w:t>)</w:t>
            </w:r>
            <w:r w:rsidRPr="00480346">
              <w:rPr>
                <w:rFonts w:ascii="Arial" w:hAnsi="Arial" w:cs="Arial"/>
                <w:sz w:val="16"/>
                <w:szCs w:val="16"/>
                <w:lang w:val="es-ES_tradnl"/>
              </w:rPr>
              <w:t xml:space="preserve"> </w:t>
            </w:r>
          </w:p>
          <w:p w14:paraId="16F7AB85" w14:textId="77777777" w:rsidR="00911A79" w:rsidRDefault="00911A79" w:rsidP="00911A79">
            <w:pPr>
              <w:tabs>
                <w:tab w:val="left" w:pos="1134"/>
              </w:tabs>
              <w:jc w:val="both"/>
              <w:rPr>
                <w:rFonts w:ascii="Arial" w:hAnsi="Arial" w:cs="Arial"/>
                <w:sz w:val="16"/>
                <w:szCs w:val="16"/>
                <w:lang w:val="es-ES_tradnl"/>
              </w:rPr>
            </w:pPr>
          </w:p>
          <w:p w14:paraId="367BCFEE" w14:textId="6BA73D53"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A</w:t>
            </w:r>
            <w:r>
              <w:rPr>
                <w:rFonts w:ascii="Arial" w:hAnsi="Arial" w:cs="Arial"/>
                <w:sz w:val="16"/>
                <w:szCs w:val="16"/>
                <w:lang w:val="es-ES_tradnl"/>
              </w:rPr>
              <w:t>)</w:t>
            </w:r>
          </w:p>
          <w:p w14:paraId="46E4A34B" w14:textId="77777777" w:rsidR="00911A79" w:rsidRDefault="00911A79" w:rsidP="00911A79">
            <w:pPr>
              <w:tabs>
                <w:tab w:val="left" w:pos="1134"/>
              </w:tabs>
              <w:jc w:val="both"/>
              <w:rPr>
                <w:rFonts w:ascii="Arial" w:hAnsi="Arial" w:cs="Arial"/>
                <w:sz w:val="16"/>
                <w:szCs w:val="16"/>
                <w:lang w:val="es-ES_tradnl"/>
              </w:rPr>
            </w:pPr>
          </w:p>
          <w:p w14:paraId="4C59592D" w14:textId="5D8CAB39"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A</w:t>
            </w:r>
            <w:r>
              <w:rPr>
                <w:rFonts w:ascii="Arial" w:hAnsi="Arial" w:cs="Arial"/>
                <w:sz w:val="16"/>
                <w:szCs w:val="16"/>
                <w:lang w:val="es-ES_tradnl"/>
              </w:rPr>
              <w:t>)</w:t>
            </w:r>
            <w:r w:rsidRPr="00480346">
              <w:rPr>
                <w:rFonts w:ascii="Arial" w:hAnsi="Arial" w:cs="Arial"/>
                <w:sz w:val="16"/>
                <w:szCs w:val="16"/>
                <w:lang w:val="es-ES_tradnl"/>
              </w:rPr>
              <w:t xml:space="preserve"> </w:t>
            </w:r>
          </w:p>
          <w:p w14:paraId="1ABEE087" w14:textId="77777777" w:rsidR="00911A79" w:rsidRDefault="00911A79" w:rsidP="00911A79">
            <w:pPr>
              <w:tabs>
                <w:tab w:val="left" w:pos="1134"/>
              </w:tabs>
              <w:jc w:val="both"/>
              <w:rPr>
                <w:rFonts w:ascii="Arial" w:hAnsi="Arial" w:cs="Arial"/>
                <w:sz w:val="16"/>
                <w:szCs w:val="16"/>
                <w:lang w:val="es-ES_tradnl"/>
              </w:rPr>
            </w:pPr>
          </w:p>
          <w:p w14:paraId="27B851F8" w14:textId="297795CB"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A</w:t>
            </w:r>
            <w:r>
              <w:rPr>
                <w:rFonts w:ascii="Arial" w:hAnsi="Arial" w:cs="Arial"/>
                <w:sz w:val="16"/>
                <w:szCs w:val="16"/>
                <w:lang w:val="es-ES_tradnl"/>
              </w:rPr>
              <w:t>)</w:t>
            </w:r>
            <w:r w:rsidRPr="00480346">
              <w:rPr>
                <w:rFonts w:ascii="Arial" w:hAnsi="Arial" w:cs="Arial"/>
                <w:sz w:val="16"/>
                <w:szCs w:val="16"/>
                <w:lang w:val="es-ES_tradnl"/>
              </w:rPr>
              <w:t xml:space="preserve"> </w:t>
            </w:r>
          </w:p>
          <w:p w14:paraId="652D500A" w14:textId="77777777" w:rsidR="00911A79" w:rsidRDefault="00911A79" w:rsidP="00911A79">
            <w:pPr>
              <w:tabs>
                <w:tab w:val="left" w:pos="1134"/>
              </w:tabs>
              <w:jc w:val="both"/>
              <w:rPr>
                <w:rFonts w:ascii="Arial" w:hAnsi="Arial" w:cs="Arial"/>
                <w:sz w:val="16"/>
                <w:szCs w:val="16"/>
                <w:lang w:val="es-ES_tradnl"/>
              </w:rPr>
            </w:pPr>
          </w:p>
          <w:p w14:paraId="16646B46" w14:textId="590824F9"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B</w:t>
            </w:r>
            <w:r>
              <w:rPr>
                <w:rFonts w:ascii="Arial" w:hAnsi="Arial" w:cs="Arial"/>
                <w:sz w:val="16"/>
                <w:szCs w:val="16"/>
                <w:lang w:val="es-ES_tradnl"/>
              </w:rPr>
              <w:t>)</w:t>
            </w:r>
            <w:r w:rsidRPr="00480346">
              <w:rPr>
                <w:rFonts w:ascii="Arial" w:hAnsi="Arial" w:cs="Arial"/>
                <w:sz w:val="16"/>
                <w:szCs w:val="16"/>
                <w:lang w:val="es-ES_tradnl"/>
              </w:rPr>
              <w:t xml:space="preserve"> </w:t>
            </w:r>
          </w:p>
          <w:p w14:paraId="25741587" w14:textId="77777777" w:rsidR="00911A79" w:rsidRDefault="00911A79" w:rsidP="00911A79">
            <w:pPr>
              <w:tabs>
                <w:tab w:val="left" w:pos="1134"/>
              </w:tabs>
              <w:jc w:val="both"/>
              <w:rPr>
                <w:rFonts w:ascii="Arial" w:hAnsi="Arial" w:cs="Arial"/>
                <w:sz w:val="16"/>
                <w:szCs w:val="16"/>
                <w:lang w:val="es-ES_tradnl"/>
              </w:rPr>
            </w:pPr>
          </w:p>
          <w:p w14:paraId="716A9F40" w14:textId="6F9D2A81"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B</w:t>
            </w:r>
            <w:r>
              <w:rPr>
                <w:rFonts w:ascii="Arial" w:hAnsi="Arial" w:cs="Arial"/>
                <w:sz w:val="16"/>
                <w:szCs w:val="16"/>
                <w:lang w:val="es-ES_tradnl"/>
              </w:rPr>
              <w:t>)</w:t>
            </w:r>
            <w:r w:rsidRPr="00480346">
              <w:rPr>
                <w:rFonts w:ascii="Arial" w:hAnsi="Arial" w:cs="Arial"/>
                <w:sz w:val="16"/>
                <w:szCs w:val="16"/>
                <w:lang w:val="es-ES_tradnl"/>
              </w:rPr>
              <w:t xml:space="preserve"> </w:t>
            </w:r>
          </w:p>
          <w:p w14:paraId="226C57D5" w14:textId="77777777" w:rsidR="00911A79" w:rsidRDefault="00911A79" w:rsidP="00911A79">
            <w:pPr>
              <w:tabs>
                <w:tab w:val="left" w:pos="1134"/>
              </w:tabs>
              <w:jc w:val="both"/>
              <w:rPr>
                <w:rFonts w:ascii="Arial" w:hAnsi="Arial" w:cs="Arial"/>
                <w:sz w:val="16"/>
                <w:szCs w:val="16"/>
                <w:lang w:val="es-ES_tradnl"/>
              </w:rPr>
            </w:pPr>
          </w:p>
          <w:p w14:paraId="31724A57" w14:textId="28356F6D"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B</w:t>
            </w:r>
            <w:r>
              <w:rPr>
                <w:rFonts w:ascii="Arial" w:hAnsi="Arial" w:cs="Arial"/>
                <w:sz w:val="16"/>
                <w:szCs w:val="16"/>
                <w:lang w:val="es-ES_tradnl"/>
              </w:rPr>
              <w:t>)</w:t>
            </w:r>
            <w:r w:rsidRPr="00480346">
              <w:rPr>
                <w:rFonts w:ascii="Arial" w:hAnsi="Arial" w:cs="Arial"/>
                <w:sz w:val="16"/>
                <w:szCs w:val="16"/>
                <w:lang w:val="es-ES_tradnl"/>
              </w:rPr>
              <w:t xml:space="preserve"> </w:t>
            </w:r>
          </w:p>
          <w:p w14:paraId="089ABBC8" w14:textId="77777777" w:rsidR="00911A79" w:rsidRDefault="00911A79" w:rsidP="00911A79">
            <w:pPr>
              <w:tabs>
                <w:tab w:val="left" w:pos="1134"/>
              </w:tabs>
              <w:jc w:val="both"/>
              <w:rPr>
                <w:rFonts w:ascii="Arial" w:hAnsi="Arial" w:cs="Arial"/>
                <w:sz w:val="16"/>
                <w:szCs w:val="16"/>
                <w:lang w:val="es-ES_tradnl"/>
              </w:rPr>
            </w:pPr>
          </w:p>
          <w:p w14:paraId="3322A8C5" w14:textId="71FE89A0"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B</w:t>
            </w:r>
            <w:r>
              <w:rPr>
                <w:rFonts w:ascii="Arial" w:hAnsi="Arial" w:cs="Arial"/>
                <w:sz w:val="16"/>
                <w:szCs w:val="16"/>
                <w:lang w:val="es-ES_tradnl"/>
              </w:rPr>
              <w:t>)</w:t>
            </w:r>
            <w:r w:rsidRPr="00480346">
              <w:rPr>
                <w:rFonts w:ascii="Arial" w:hAnsi="Arial" w:cs="Arial"/>
                <w:sz w:val="16"/>
                <w:szCs w:val="16"/>
                <w:lang w:val="es-ES_tradnl"/>
              </w:rPr>
              <w:t xml:space="preserve"> </w:t>
            </w:r>
          </w:p>
          <w:p w14:paraId="53B1617C" w14:textId="77777777" w:rsidR="00911A79" w:rsidRDefault="00911A79" w:rsidP="00911A79">
            <w:pPr>
              <w:tabs>
                <w:tab w:val="left" w:pos="1134"/>
              </w:tabs>
              <w:jc w:val="both"/>
              <w:rPr>
                <w:rFonts w:ascii="Arial" w:hAnsi="Arial" w:cs="Arial"/>
                <w:sz w:val="16"/>
                <w:szCs w:val="16"/>
                <w:lang w:val="es-ES_tradnl"/>
              </w:rPr>
            </w:pPr>
          </w:p>
          <w:p w14:paraId="56F5BCAB" w14:textId="69880FAB"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C</w:t>
            </w:r>
            <w:r>
              <w:rPr>
                <w:rFonts w:ascii="Arial" w:hAnsi="Arial" w:cs="Arial"/>
                <w:sz w:val="16"/>
                <w:szCs w:val="16"/>
                <w:lang w:val="es-ES_tradnl"/>
              </w:rPr>
              <w:t>)</w:t>
            </w:r>
            <w:r w:rsidRPr="00480346">
              <w:rPr>
                <w:rFonts w:ascii="Arial" w:hAnsi="Arial" w:cs="Arial"/>
                <w:sz w:val="16"/>
                <w:szCs w:val="16"/>
                <w:lang w:val="es-ES_tradnl"/>
              </w:rPr>
              <w:t xml:space="preserve"> </w:t>
            </w:r>
          </w:p>
          <w:p w14:paraId="2C53D82B" w14:textId="77777777" w:rsidR="00911A79" w:rsidRDefault="00911A79" w:rsidP="00911A79">
            <w:pPr>
              <w:tabs>
                <w:tab w:val="left" w:pos="1134"/>
              </w:tabs>
              <w:jc w:val="both"/>
              <w:rPr>
                <w:rFonts w:ascii="Arial" w:hAnsi="Arial" w:cs="Arial"/>
                <w:sz w:val="16"/>
                <w:szCs w:val="16"/>
                <w:lang w:val="es-ES_tradnl"/>
              </w:rPr>
            </w:pPr>
          </w:p>
          <w:p w14:paraId="2798C09D" w14:textId="61E10827"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C</w:t>
            </w:r>
            <w:r>
              <w:rPr>
                <w:rFonts w:ascii="Arial" w:hAnsi="Arial" w:cs="Arial"/>
                <w:sz w:val="16"/>
                <w:szCs w:val="16"/>
                <w:lang w:val="es-ES_tradnl"/>
              </w:rPr>
              <w:t>)</w:t>
            </w:r>
            <w:r w:rsidRPr="00480346">
              <w:rPr>
                <w:rFonts w:ascii="Arial" w:hAnsi="Arial" w:cs="Arial"/>
                <w:sz w:val="16"/>
                <w:szCs w:val="16"/>
                <w:lang w:val="es-ES_tradnl"/>
              </w:rPr>
              <w:t xml:space="preserve"> </w:t>
            </w:r>
          </w:p>
          <w:p w14:paraId="2A221C74" w14:textId="77777777" w:rsidR="00911A79" w:rsidRDefault="00911A79" w:rsidP="00911A79">
            <w:pPr>
              <w:tabs>
                <w:tab w:val="left" w:pos="1134"/>
              </w:tabs>
              <w:jc w:val="both"/>
              <w:rPr>
                <w:rFonts w:ascii="Arial" w:hAnsi="Arial" w:cs="Arial"/>
                <w:sz w:val="16"/>
                <w:szCs w:val="16"/>
                <w:lang w:val="es-ES_tradnl"/>
              </w:rPr>
            </w:pPr>
          </w:p>
          <w:p w14:paraId="79AA6AAD" w14:textId="4AFBF46D"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C</w:t>
            </w:r>
            <w:r>
              <w:rPr>
                <w:rFonts w:ascii="Arial" w:hAnsi="Arial" w:cs="Arial"/>
                <w:sz w:val="16"/>
                <w:szCs w:val="16"/>
                <w:lang w:val="es-ES_tradnl"/>
              </w:rPr>
              <w:t>)</w:t>
            </w:r>
            <w:r w:rsidRPr="00480346">
              <w:rPr>
                <w:rFonts w:ascii="Arial" w:hAnsi="Arial" w:cs="Arial"/>
                <w:sz w:val="16"/>
                <w:szCs w:val="16"/>
                <w:lang w:val="es-ES_tradnl"/>
              </w:rPr>
              <w:t xml:space="preserve"> </w:t>
            </w:r>
          </w:p>
          <w:p w14:paraId="19CB5534" w14:textId="77777777" w:rsidR="00911A79" w:rsidRDefault="00911A79" w:rsidP="00911A79">
            <w:pPr>
              <w:tabs>
                <w:tab w:val="left" w:pos="1134"/>
              </w:tabs>
              <w:jc w:val="both"/>
              <w:rPr>
                <w:rFonts w:ascii="Arial" w:hAnsi="Arial" w:cs="Arial"/>
                <w:sz w:val="16"/>
                <w:szCs w:val="16"/>
                <w:lang w:val="es-ES_tradnl"/>
              </w:rPr>
            </w:pPr>
          </w:p>
          <w:p w14:paraId="2890642A" w14:textId="684F13ED"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C</w:t>
            </w:r>
            <w:r>
              <w:rPr>
                <w:rFonts w:ascii="Arial" w:hAnsi="Arial" w:cs="Arial"/>
                <w:sz w:val="16"/>
                <w:szCs w:val="16"/>
                <w:lang w:val="es-ES_tradnl"/>
              </w:rPr>
              <w:t>)</w:t>
            </w:r>
            <w:r w:rsidRPr="00480346">
              <w:rPr>
                <w:rFonts w:ascii="Arial" w:hAnsi="Arial" w:cs="Arial"/>
                <w:sz w:val="16"/>
                <w:szCs w:val="16"/>
                <w:lang w:val="es-ES_tradnl"/>
              </w:rPr>
              <w:t xml:space="preserve"> </w:t>
            </w:r>
          </w:p>
          <w:p w14:paraId="203426F9" w14:textId="77777777" w:rsidR="00911A79" w:rsidRDefault="00911A79" w:rsidP="00692EE5">
            <w:pPr>
              <w:tabs>
                <w:tab w:val="left" w:pos="1134"/>
              </w:tabs>
              <w:jc w:val="both"/>
              <w:rPr>
                <w:rFonts w:ascii="Arial" w:hAnsi="Arial" w:cs="Arial"/>
                <w:sz w:val="16"/>
                <w:szCs w:val="16"/>
                <w:lang w:val="es-ES_tradnl"/>
              </w:rPr>
            </w:pPr>
          </w:p>
          <w:p w14:paraId="0BC7F1B5" w14:textId="77777777" w:rsidR="00911A79" w:rsidRDefault="00911A79" w:rsidP="00692EE5">
            <w:pPr>
              <w:tabs>
                <w:tab w:val="left" w:pos="1134"/>
              </w:tabs>
              <w:jc w:val="both"/>
              <w:rPr>
                <w:rFonts w:ascii="Arial" w:hAnsi="Arial" w:cs="Arial"/>
                <w:sz w:val="16"/>
                <w:szCs w:val="16"/>
                <w:lang w:val="es-ES_tradnl"/>
              </w:rPr>
            </w:pPr>
          </w:p>
          <w:p w14:paraId="109058AA" w14:textId="77777777" w:rsidR="00911A79" w:rsidRDefault="00911A79" w:rsidP="00692EE5">
            <w:pPr>
              <w:tabs>
                <w:tab w:val="left" w:pos="1134"/>
              </w:tabs>
              <w:jc w:val="both"/>
              <w:rPr>
                <w:rFonts w:ascii="Arial" w:hAnsi="Arial" w:cs="Arial"/>
                <w:sz w:val="16"/>
                <w:szCs w:val="16"/>
                <w:lang w:val="es-ES_tradnl"/>
              </w:rPr>
            </w:pPr>
          </w:p>
          <w:p w14:paraId="0CA6362C" w14:textId="77777777" w:rsidR="00911A79" w:rsidRDefault="00911A79" w:rsidP="00692EE5">
            <w:pPr>
              <w:tabs>
                <w:tab w:val="left" w:pos="1134"/>
              </w:tabs>
              <w:jc w:val="both"/>
              <w:rPr>
                <w:rFonts w:ascii="Arial" w:hAnsi="Arial" w:cs="Arial"/>
                <w:sz w:val="16"/>
                <w:szCs w:val="16"/>
                <w:lang w:val="es-ES_tradnl"/>
              </w:rPr>
            </w:pPr>
          </w:p>
          <w:p w14:paraId="5F78E33D" w14:textId="77777777" w:rsidR="00911A79" w:rsidRPr="003A0D90" w:rsidRDefault="00911A79" w:rsidP="00692EE5">
            <w:pPr>
              <w:spacing w:before="10"/>
              <w:rPr>
                <w:rFonts w:ascii="Arial" w:hAnsi="Arial" w:cs="Arial"/>
                <w:color w:val="000000"/>
                <w:sz w:val="16"/>
                <w:szCs w:val="16"/>
                <w:lang w:val="es-ES_tradnl"/>
              </w:rPr>
            </w:pPr>
          </w:p>
        </w:tc>
      </w:tr>
    </w:tbl>
    <w:p w14:paraId="4C55A399" w14:textId="77777777" w:rsidR="00911A79" w:rsidRDefault="00911A79" w:rsidP="00911A79">
      <w:pPr>
        <w:jc w:val="both"/>
        <w:rPr>
          <w:rFonts w:ascii="Arial" w:hAnsi="Arial" w:cs="Arial"/>
          <w:bCs/>
          <w:sz w:val="16"/>
          <w:szCs w:val="16"/>
        </w:rPr>
      </w:pPr>
    </w:p>
    <w:p w14:paraId="0C71FA14" w14:textId="77777777" w:rsidR="00911A79" w:rsidRPr="00D76FB6" w:rsidRDefault="00911A79" w:rsidP="00911A79">
      <w:pPr>
        <w:widowControl w:val="0"/>
        <w:numPr>
          <w:ilvl w:val="0"/>
          <w:numId w:val="33"/>
        </w:numPr>
        <w:spacing w:before="207"/>
        <w:rPr>
          <w:rFonts w:ascii="Arial" w:hAnsi="Arial" w:cs="Arial"/>
          <w:b/>
          <w:bCs/>
          <w:color w:val="000000"/>
          <w:sz w:val="16"/>
          <w:szCs w:val="16"/>
        </w:rPr>
      </w:pPr>
      <w:r w:rsidRPr="00D76FB6">
        <w:rPr>
          <w:rFonts w:ascii="Arial" w:hAnsi="Arial" w:cs="Arial"/>
          <w:b/>
          <w:bCs/>
          <w:color w:val="000000"/>
          <w:sz w:val="16"/>
          <w:szCs w:val="16"/>
        </w:rPr>
        <w:t xml:space="preserve">RESULTADOS PRELIMINARES </w:t>
      </w:r>
    </w:p>
    <w:p w14:paraId="0B938E69" w14:textId="77777777" w:rsidR="00911A79" w:rsidRPr="00D76FB6" w:rsidRDefault="00911A79" w:rsidP="00911A79">
      <w:pPr>
        <w:widowControl w:val="0"/>
        <w:numPr>
          <w:ilvl w:val="1"/>
          <w:numId w:val="33"/>
        </w:numPr>
        <w:spacing w:before="207"/>
        <w:rPr>
          <w:rFonts w:ascii="Arial" w:hAnsi="Arial" w:cs="Arial"/>
          <w:b/>
          <w:bCs/>
          <w:color w:val="000000"/>
          <w:sz w:val="16"/>
          <w:szCs w:val="16"/>
        </w:rPr>
      </w:pPr>
      <w:r w:rsidRPr="00D76FB6">
        <w:rPr>
          <w:rFonts w:ascii="Arial" w:hAnsi="Arial" w:cs="Arial"/>
          <w:b/>
          <w:bCs/>
          <w:color w:val="000000"/>
          <w:sz w:val="16"/>
          <w:szCs w:val="16"/>
        </w:rPr>
        <w:t>BIENES, INDICIOS O EVIDENCIAS ENCONTRADAS</w:t>
      </w:r>
    </w:p>
    <w:tbl>
      <w:tblPr>
        <w:tblStyle w:val="Tablaconcuadrcula"/>
        <w:tblW w:w="4865" w:type="pct"/>
        <w:jc w:val="center"/>
        <w:tblCellMar>
          <w:top w:w="28" w:type="dxa"/>
          <w:bottom w:w="28" w:type="dxa"/>
        </w:tblCellMar>
        <w:tblLook w:val="04A0" w:firstRow="1" w:lastRow="0" w:firstColumn="1" w:lastColumn="0" w:noHBand="0" w:noVBand="1"/>
      </w:tblPr>
      <w:tblGrid>
        <w:gridCol w:w="397"/>
        <w:gridCol w:w="7333"/>
        <w:gridCol w:w="1364"/>
      </w:tblGrid>
      <w:tr w:rsidR="00911A79" w:rsidRPr="00D76FB6" w14:paraId="0BF8A66B" w14:textId="77777777" w:rsidTr="00692EE5">
        <w:trPr>
          <w:trHeight w:val="289"/>
          <w:jc w:val="center"/>
        </w:trPr>
        <w:tc>
          <w:tcPr>
            <w:tcW w:w="218" w:type="pct"/>
            <w:vAlign w:val="center"/>
          </w:tcPr>
          <w:p w14:paraId="36CB0E03" w14:textId="77777777" w:rsidR="00911A79" w:rsidRPr="00D76FB6" w:rsidRDefault="00911A79" w:rsidP="00692EE5">
            <w:pPr>
              <w:jc w:val="center"/>
              <w:rPr>
                <w:rFonts w:ascii="Arial" w:hAnsi="Arial" w:cs="Arial"/>
                <w:b/>
                <w:bCs/>
                <w:sz w:val="16"/>
                <w:szCs w:val="16"/>
              </w:rPr>
            </w:pPr>
            <w:proofErr w:type="spellStart"/>
            <w:r w:rsidRPr="00D76FB6">
              <w:rPr>
                <w:rFonts w:ascii="Arial" w:hAnsi="Arial" w:cs="Arial"/>
                <w:b/>
                <w:bCs/>
                <w:sz w:val="16"/>
                <w:szCs w:val="16"/>
              </w:rPr>
              <w:t>N°</w:t>
            </w:r>
            <w:proofErr w:type="spellEnd"/>
          </w:p>
        </w:tc>
        <w:tc>
          <w:tcPr>
            <w:tcW w:w="4032" w:type="pct"/>
            <w:vAlign w:val="center"/>
          </w:tcPr>
          <w:p w14:paraId="26E567F3" w14:textId="77777777" w:rsidR="00911A79" w:rsidRPr="00D76FB6" w:rsidRDefault="00911A79" w:rsidP="00692EE5">
            <w:pPr>
              <w:jc w:val="center"/>
              <w:rPr>
                <w:rFonts w:ascii="Arial" w:hAnsi="Arial" w:cs="Arial"/>
                <w:b/>
                <w:bCs/>
                <w:sz w:val="16"/>
                <w:szCs w:val="16"/>
              </w:rPr>
            </w:pPr>
            <w:r w:rsidRPr="00D76FB6">
              <w:rPr>
                <w:rFonts w:ascii="Arial" w:hAnsi="Arial" w:cs="Arial"/>
                <w:b/>
                <w:bCs/>
                <w:sz w:val="16"/>
                <w:szCs w:val="16"/>
              </w:rPr>
              <w:t>DETALLE</w:t>
            </w:r>
          </w:p>
        </w:tc>
        <w:tc>
          <w:tcPr>
            <w:tcW w:w="750" w:type="pct"/>
            <w:vAlign w:val="center"/>
          </w:tcPr>
          <w:p w14:paraId="49D1AD78" w14:textId="77777777" w:rsidR="00911A79" w:rsidRPr="00D76FB6" w:rsidRDefault="00911A79" w:rsidP="00692EE5">
            <w:pPr>
              <w:jc w:val="center"/>
              <w:rPr>
                <w:rFonts w:ascii="Arial" w:hAnsi="Arial" w:cs="Arial"/>
                <w:b/>
                <w:bCs/>
                <w:sz w:val="16"/>
                <w:szCs w:val="16"/>
              </w:rPr>
            </w:pPr>
            <w:r w:rsidRPr="00D76FB6">
              <w:rPr>
                <w:rFonts w:ascii="Arial" w:hAnsi="Arial" w:cs="Arial"/>
                <w:b/>
                <w:bCs/>
                <w:sz w:val="16"/>
                <w:szCs w:val="16"/>
              </w:rPr>
              <w:t>CANTIDAD</w:t>
            </w:r>
          </w:p>
        </w:tc>
      </w:tr>
      <w:tr w:rsidR="00911A79" w:rsidRPr="00D76FB6" w14:paraId="0D4032BB" w14:textId="77777777" w:rsidTr="00692EE5">
        <w:trPr>
          <w:trHeight w:val="289"/>
          <w:jc w:val="center"/>
        </w:trPr>
        <w:tc>
          <w:tcPr>
            <w:tcW w:w="5000" w:type="pct"/>
            <w:gridSpan w:val="3"/>
            <w:vAlign w:val="center"/>
          </w:tcPr>
          <w:p w14:paraId="5D1517D5" w14:textId="2378A7E4" w:rsidR="00911A79" w:rsidRPr="00D76FB6" w:rsidRDefault="003F4EAA" w:rsidP="00692EE5">
            <w:pPr>
              <w:jc w:val="center"/>
              <w:rPr>
                <w:rFonts w:ascii="Arial" w:hAnsi="Arial" w:cs="Arial"/>
                <w:b/>
                <w:bCs/>
                <w:sz w:val="16"/>
                <w:szCs w:val="16"/>
              </w:rPr>
            </w:pPr>
            <w:r>
              <w:rPr>
                <w:rFonts w:ascii="Arial" w:hAnsi="Arial" w:cs="Arial"/>
                <w:b/>
                <w:bCs/>
                <w:sz w:val="16"/>
                <w:szCs w:val="16"/>
              </w:rPr>
              <w:t>SECTOR A</w:t>
            </w:r>
          </w:p>
        </w:tc>
      </w:tr>
      <w:tr w:rsidR="00911A79" w:rsidRPr="00D76FB6" w14:paraId="06D4F090" w14:textId="77777777" w:rsidTr="00692EE5">
        <w:trPr>
          <w:trHeight w:val="289"/>
          <w:jc w:val="center"/>
        </w:trPr>
        <w:tc>
          <w:tcPr>
            <w:tcW w:w="218" w:type="pct"/>
            <w:vAlign w:val="center"/>
          </w:tcPr>
          <w:p w14:paraId="72E6D612" w14:textId="77777777" w:rsidR="00911A79" w:rsidRPr="00D76FB6" w:rsidRDefault="00911A79"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1CAF5BD7" w14:textId="77777777" w:rsidR="00911A79" w:rsidRPr="00D76FB6" w:rsidRDefault="00911A79" w:rsidP="00692EE5">
            <w:pPr>
              <w:jc w:val="center"/>
              <w:rPr>
                <w:rFonts w:ascii="Arial" w:hAnsi="Arial" w:cs="Arial"/>
                <w:b/>
                <w:bCs/>
                <w:sz w:val="16"/>
                <w:szCs w:val="16"/>
              </w:rPr>
            </w:pPr>
          </w:p>
        </w:tc>
        <w:tc>
          <w:tcPr>
            <w:tcW w:w="750" w:type="pct"/>
            <w:vAlign w:val="center"/>
          </w:tcPr>
          <w:p w14:paraId="0E62FEC8" w14:textId="77777777" w:rsidR="00911A79" w:rsidRPr="00D76FB6" w:rsidRDefault="00911A79" w:rsidP="00692EE5">
            <w:pPr>
              <w:jc w:val="center"/>
              <w:rPr>
                <w:rFonts w:ascii="Arial" w:hAnsi="Arial" w:cs="Arial"/>
                <w:b/>
                <w:bCs/>
                <w:sz w:val="16"/>
                <w:szCs w:val="16"/>
              </w:rPr>
            </w:pPr>
          </w:p>
        </w:tc>
      </w:tr>
      <w:tr w:rsidR="00911A79" w:rsidRPr="00D76FB6" w14:paraId="5BA7FFB5" w14:textId="77777777" w:rsidTr="00692EE5">
        <w:trPr>
          <w:trHeight w:val="289"/>
          <w:jc w:val="center"/>
        </w:trPr>
        <w:tc>
          <w:tcPr>
            <w:tcW w:w="218" w:type="pct"/>
            <w:vAlign w:val="center"/>
          </w:tcPr>
          <w:p w14:paraId="321D76BE" w14:textId="77777777" w:rsidR="00911A79" w:rsidRPr="00D76FB6" w:rsidRDefault="00911A79"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2F6113DE" w14:textId="77777777" w:rsidR="00911A79" w:rsidRPr="00D76FB6" w:rsidRDefault="00911A79" w:rsidP="00692EE5">
            <w:pPr>
              <w:jc w:val="center"/>
              <w:rPr>
                <w:rFonts w:ascii="Arial" w:hAnsi="Arial" w:cs="Arial"/>
                <w:b/>
                <w:bCs/>
                <w:sz w:val="16"/>
                <w:szCs w:val="16"/>
              </w:rPr>
            </w:pPr>
          </w:p>
        </w:tc>
        <w:tc>
          <w:tcPr>
            <w:tcW w:w="750" w:type="pct"/>
            <w:vAlign w:val="center"/>
          </w:tcPr>
          <w:p w14:paraId="3A43F202" w14:textId="77777777" w:rsidR="00911A79" w:rsidRPr="00D76FB6" w:rsidRDefault="00911A79" w:rsidP="00692EE5">
            <w:pPr>
              <w:jc w:val="center"/>
              <w:rPr>
                <w:rFonts w:ascii="Arial" w:hAnsi="Arial" w:cs="Arial"/>
                <w:b/>
                <w:bCs/>
                <w:sz w:val="16"/>
                <w:szCs w:val="16"/>
              </w:rPr>
            </w:pPr>
          </w:p>
        </w:tc>
      </w:tr>
      <w:tr w:rsidR="00911A79" w:rsidRPr="00D76FB6" w14:paraId="3276E20E" w14:textId="77777777" w:rsidTr="00692EE5">
        <w:trPr>
          <w:trHeight w:val="289"/>
          <w:jc w:val="center"/>
        </w:trPr>
        <w:tc>
          <w:tcPr>
            <w:tcW w:w="218" w:type="pct"/>
            <w:vAlign w:val="center"/>
          </w:tcPr>
          <w:p w14:paraId="57099972" w14:textId="77777777" w:rsidR="00911A79" w:rsidRPr="00D76FB6" w:rsidRDefault="00911A79" w:rsidP="00692EE5">
            <w:pPr>
              <w:jc w:val="center"/>
              <w:rPr>
                <w:rFonts w:ascii="Arial" w:hAnsi="Arial" w:cs="Arial"/>
                <w:b/>
                <w:bCs/>
                <w:sz w:val="16"/>
                <w:szCs w:val="16"/>
              </w:rPr>
            </w:pPr>
            <w:r>
              <w:rPr>
                <w:rFonts w:ascii="Arial" w:hAnsi="Arial" w:cs="Arial"/>
                <w:b/>
                <w:bCs/>
                <w:sz w:val="16"/>
                <w:szCs w:val="16"/>
              </w:rPr>
              <w:t>3</w:t>
            </w:r>
          </w:p>
        </w:tc>
        <w:tc>
          <w:tcPr>
            <w:tcW w:w="4032" w:type="pct"/>
            <w:vAlign w:val="center"/>
          </w:tcPr>
          <w:p w14:paraId="26508A53" w14:textId="77777777" w:rsidR="00911A79" w:rsidRPr="00D76FB6" w:rsidRDefault="00911A79" w:rsidP="00692EE5">
            <w:pPr>
              <w:jc w:val="center"/>
              <w:rPr>
                <w:rFonts w:ascii="Arial" w:hAnsi="Arial" w:cs="Arial"/>
                <w:b/>
                <w:bCs/>
                <w:sz w:val="16"/>
                <w:szCs w:val="16"/>
              </w:rPr>
            </w:pPr>
          </w:p>
        </w:tc>
        <w:tc>
          <w:tcPr>
            <w:tcW w:w="750" w:type="pct"/>
            <w:vAlign w:val="center"/>
          </w:tcPr>
          <w:p w14:paraId="7AD758CE" w14:textId="77777777" w:rsidR="00911A79" w:rsidRPr="00D76FB6" w:rsidRDefault="00911A79" w:rsidP="00692EE5">
            <w:pPr>
              <w:jc w:val="center"/>
              <w:rPr>
                <w:rFonts w:ascii="Arial" w:hAnsi="Arial" w:cs="Arial"/>
                <w:b/>
                <w:bCs/>
                <w:sz w:val="16"/>
                <w:szCs w:val="16"/>
              </w:rPr>
            </w:pPr>
          </w:p>
        </w:tc>
      </w:tr>
      <w:tr w:rsidR="00911A79" w:rsidRPr="00D76FB6" w14:paraId="26D05365" w14:textId="77777777" w:rsidTr="00692EE5">
        <w:trPr>
          <w:trHeight w:val="289"/>
          <w:jc w:val="center"/>
        </w:trPr>
        <w:tc>
          <w:tcPr>
            <w:tcW w:w="5000" w:type="pct"/>
            <w:gridSpan w:val="3"/>
            <w:vAlign w:val="center"/>
          </w:tcPr>
          <w:p w14:paraId="15CAF972" w14:textId="38EEA539" w:rsidR="00911A79" w:rsidRPr="00D76FB6" w:rsidRDefault="003F4EAA" w:rsidP="00692EE5">
            <w:pPr>
              <w:jc w:val="center"/>
              <w:rPr>
                <w:rFonts w:ascii="Arial" w:hAnsi="Arial" w:cs="Arial"/>
                <w:b/>
                <w:bCs/>
                <w:sz w:val="16"/>
                <w:szCs w:val="16"/>
              </w:rPr>
            </w:pPr>
            <w:r>
              <w:rPr>
                <w:rFonts w:ascii="Arial" w:hAnsi="Arial" w:cs="Arial"/>
                <w:b/>
                <w:bCs/>
                <w:sz w:val="16"/>
                <w:szCs w:val="16"/>
              </w:rPr>
              <w:t>SECTOR A</w:t>
            </w:r>
          </w:p>
        </w:tc>
      </w:tr>
      <w:tr w:rsidR="00911A79" w:rsidRPr="00D76FB6" w14:paraId="160F04BE" w14:textId="77777777" w:rsidTr="00692EE5">
        <w:trPr>
          <w:trHeight w:val="289"/>
          <w:jc w:val="center"/>
        </w:trPr>
        <w:tc>
          <w:tcPr>
            <w:tcW w:w="218" w:type="pct"/>
            <w:vAlign w:val="center"/>
          </w:tcPr>
          <w:p w14:paraId="211C2063" w14:textId="77777777" w:rsidR="00911A79" w:rsidRPr="00D76FB6" w:rsidRDefault="00911A79"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4F132F82" w14:textId="77777777" w:rsidR="00911A79" w:rsidRPr="00D76FB6" w:rsidRDefault="00911A79" w:rsidP="00692EE5">
            <w:pPr>
              <w:jc w:val="center"/>
              <w:rPr>
                <w:rFonts w:ascii="Arial" w:hAnsi="Arial" w:cs="Arial"/>
                <w:b/>
                <w:bCs/>
                <w:sz w:val="16"/>
                <w:szCs w:val="16"/>
              </w:rPr>
            </w:pPr>
          </w:p>
        </w:tc>
        <w:tc>
          <w:tcPr>
            <w:tcW w:w="750" w:type="pct"/>
            <w:vAlign w:val="center"/>
          </w:tcPr>
          <w:p w14:paraId="2E127B40" w14:textId="77777777" w:rsidR="00911A79" w:rsidRPr="00D76FB6" w:rsidRDefault="00911A79" w:rsidP="00692EE5">
            <w:pPr>
              <w:jc w:val="center"/>
              <w:rPr>
                <w:rFonts w:ascii="Arial" w:hAnsi="Arial" w:cs="Arial"/>
                <w:b/>
                <w:bCs/>
                <w:sz w:val="16"/>
                <w:szCs w:val="16"/>
              </w:rPr>
            </w:pPr>
          </w:p>
        </w:tc>
      </w:tr>
      <w:tr w:rsidR="00911A79" w:rsidRPr="00D76FB6" w14:paraId="7BA3B0DD" w14:textId="77777777" w:rsidTr="00692EE5">
        <w:trPr>
          <w:trHeight w:val="289"/>
          <w:jc w:val="center"/>
        </w:trPr>
        <w:tc>
          <w:tcPr>
            <w:tcW w:w="218" w:type="pct"/>
            <w:vAlign w:val="center"/>
          </w:tcPr>
          <w:p w14:paraId="5935B33B" w14:textId="77777777" w:rsidR="00911A79" w:rsidRPr="00D76FB6" w:rsidRDefault="00911A79"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7C29BFD6" w14:textId="77777777" w:rsidR="00911A79" w:rsidRPr="00D76FB6" w:rsidRDefault="00911A79" w:rsidP="00692EE5">
            <w:pPr>
              <w:jc w:val="center"/>
              <w:rPr>
                <w:rFonts w:ascii="Arial" w:hAnsi="Arial" w:cs="Arial"/>
                <w:b/>
                <w:bCs/>
                <w:sz w:val="16"/>
                <w:szCs w:val="16"/>
              </w:rPr>
            </w:pPr>
          </w:p>
        </w:tc>
        <w:tc>
          <w:tcPr>
            <w:tcW w:w="750" w:type="pct"/>
            <w:vAlign w:val="center"/>
          </w:tcPr>
          <w:p w14:paraId="68B17A0A" w14:textId="77777777" w:rsidR="00911A79" w:rsidRPr="00D76FB6" w:rsidRDefault="00911A79" w:rsidP="00692EE5">
            <w:pPr>
              <w:jc w:val="center"/>
              <w:rPr>
                <w:rFonts w:ascii="Arial" w:hAnsi="Arial" w:cs="Arial"/>
                <w:b/>
                <w:bCs/>
                <w:sz w:val="16"/>
                <w:szCs w:val="16"/>
              </w:rPr>
            </w:pPr>
          </w:p>
        </w:tc>
      </w:tr>
      <w:tr w:rsidR="00911A79" w:rsidRPr="00D76FB6" w14:paraId="285A61D5" w14:textId="77777777" w:rsidTr="00692EE5">
        <w:trPr>
          <w:trHeight w:val="289"/>
          <w:jc w:val="center"/>
        </w:trPr>
        <w:tc>
          <w:tcPr>
            <w:tcW w:w="218" w:type="pct"/>
            <w:vAlign w:val="center"/>
          </w:tcPr>
          <w:p w14:paraId="51C50951" w14:textId="77777777" w:rsidR="00911A79" w:rsidRPr="00D76FB6" w:rsidRDefault="00911A79" w:rsidP="00692EE5">
            <w:pPr>
              <w:jc w:val="center"/>
              <w:rPr>
                <w:rFonts w:ascii="Arial" w:hAnsi="Arial" w:cs="Arial"/>
                <w:b/>
                <w:bCs/>
                <w:sz w:val="16"/>
                <w:szCs w:val="16"/>
              </w:rPr>
            </w:pPr>
            <w:r>
              <w:rPr>
                <w:rFonts w:ascii="Arial" w:hAnsi="Arial" w:cs="Arial"/>
                <w:b/>
                <w:bCs/>
                <w:sz w:val="16"/>
                <w:szCs w:val="16"/>
              </w:rPr>
              <w:lastRenderedPageBreak/>
              <w:t>3</w:t>
            </w:r>
          </w:p>
        </w:tc>
        <w:tc>
          <w:tcPr>
            <w:tcW w:w="4032" w:type="pct"/>
            <w:vAlign w:val="center"/>
          </w:tcPr>
          <w:p w14:paraId="0F034C29" w14:textId="77777777" w:rsidR="00911A79" w:rsidRPr="00D76FB6" w:rsidRDefault="00911A79" w:rsidP="00692EE5">
            <w:pPr>
              <w:jc w:val="center"/>
              <w:rPr>
                <w:rFonts w:ascii="Arial" w:hAnsi="Arial" w:cs="Arial"/>
                <w:b/>
                <w:bCs/>
                <w:sz w:val="16"/>
                <w:szCs w:val="16"/>
              </w:rPr>
            </w:pPr>
          </w:p>
        </w:tc>
        <w:tc>
          <w:tcPr>
            <w:tcW w:w="750" w:type="pct"/>
            <w:vAlign w:val="center"/>
          </w:tcPr>
          <w:p w14:paraId="0C8D6B4F" w14:textId="77777777" w:rsidR="00911A79" w:rsidRPr="00D76FB6" w:rsidRDefault="00911A79" w:rsidP="00692EE5">
            <w:pPr>
              <w:jc w:val="center"/>
              <w:rPr>
                <w:rFonts w:ascii="Arial" w:hAnsi="Arial" w:cs="Arial"/>
                <w:b/>
                <w:bCs/>
                <w:sz w:val="16"/>
                <w:szCs w:val="16"/>
              </w:rPr>
            </w:pPr>
          </w:p>
        </w:tc>
      </w:tr>
      <w:tr w:rsidR="00911A79" w:rsidRPr="00D76FB6" w14:paraId="3F955CE5" w14:textId="77777777" w:rsidTr="00692EE5">
        <w:trPr>
          <w:trHeight w:val="289"/>
          <w:jc w:val="center"/>
        </w:trPr>
        <w:tc>
          <w:tcPr>
            <w:tcW w:w="5000" w:type="pct"/>
            <w:gridSpan w:val="3"/>
            <w:vAlign w:val="center"/>
          </w:tcPr>
          <w:p w14:paraId="2504AE09" w14:textId="039E0A72" w:rsidR="00911A79" w:rsidRPr="00D76FB6" w:rsidRDefault="003F4EAA" w:rsidP="00692EE5">
            <w:pPr>
              <w:jc w:val="center"/>
              <w:rPr>
                <w:rFonts w:ascii="Arial" w:hAnsi="Arial" w:cs="Arial"/>
                <w:b/>
                <w:bCs/>
                <w:sz w:val="16"/>
                <w:szCs w:val="16"/>
              </w:rPr>
            </w:pPr>
            <w:r>
              <w:rPr>
                <w:rFonts w:ascii="Arial" w:hAnsi="Arial" w:cs="Arial"/>
                <w:b/>
                <w:bCs/>
                <w:sz w:val="16"/>
                <w:szCs w:val="16"/>
              </w:rPr>
              <w:t>SECTOR A</w:t>
            </w:r>
          </w:p>
        </w:tc>
      </w:tr>
      <w:tr w:rsidR="00692EE5" w:rsidRPr="00D76FB6" w14:paraId="3FB04169" w14:textId="77777777" w:rsidTr="00692EE5">
        <w:trPr>
          <w:trHeight w:val="289"/>
          <w:jc w:val="center"/>
        </w:trPr>
        <w:tc>
          <w:tcPr>
            <w:tcW w:w="218" w:type="pct"/>
            <w:vAlign w:val="center"/>
          </w:tcPr>
          <w:p w14:paraId="60199DEC" w14:textId="2BF4C74F" w:rsidR="00692EE5"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51CC53AE" w14:textId="77777777" w:rsidR="00692EE5" w:rsidRPr="00D76FB6" w:rsidRDefault="00692EE5" w:rsidP="00692EE5">
            <w:pPr>
              <w:jc w:val="center"/>
              <w:rPr>
                <w:rFonts w:ascii="Arial" w:hAnsi="Arial" w:cs="Arial"/>
                <w:b/>
                <w:bCs/>
                <w:sz w:val="16"/>
                <w:szCs w:val="16"/>
              </w:rPr>
            </w:pPr>
          </w:p>
        </w:tc>
        <w:tc>
          <w:tcPr>
            <w:tcW w:w="750" w:type="pct"/>
            <w:vAlign w:val="center"/>
          </w:tcPr>
          <w:p w14:paraId="26B31819" w14:textId="77777777" w:rsidR="00692EE5" w:rsidRPr="00D76FB6" w:rsidRDefault="00692EE5" w:rsidP="00692EE5">
            <w:pPr>
              <w:jc w:val="center"/>
              <w:rPr>
                <w:rFonts w:ascii="Arial" w:hAnsi="Arial" w:cs="Arial"/>
                <w:b/>
                <w:bCs/>
                <w:sz w:val="16"/>
                <w:szCs w:val="16"/>
              </w:rPr>
            </w:pPr>
          </w:p>
        </w:tc>
      </w:tr>
      <w:tr w:rsidR="00692EE5" w:rsidRPr="00D76FB6" w14:paraId="67472DFC" w14:textId="77777777" w:rsidTr="00692EE5">
        <w:trPr>
          <w:trHeight w:val="289"/>
          <w:jc w:val="center"/>
        </w:trPr>
        <w:tc>
          <w:tcPr>
            <w:tcW w:w="218" w:type="pct"/>
            <w:vAlign w:val="center"/>
          </w:tcPr>
          <w:p w14:paraId="67CA3A2D" w14:textId="688EFDC9" w:rsidR="00692EE5"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5426B2CD" w14:textId="77777777" w:rsidR="00692EE5" w:rsidRPr="00D76FB6" w:rsidRDefault="00692EE5" w:rsidP="00692EE5">
            <w:pPr>
              <w:jc w:val="center"/>
              <w:rPr>
                <w:rFonts w:ascii="Arial" w:hAnsi="Arial" w:cs="Arial"/>
                <w:b/>
                <w:bCs/>
                <w:sz w:val="16"/>
                <w:szCs w:val="16"/>
              </w:rPr>
            </w:pPr>
          </w:p>
        </w:tc>
        <w:tc>
          <w:tcPr>
            <w:tcW w:w="750" w:type="pct"/>
            <w:vAlign w:val="center"/>
          </w:tcPr>
          <w:p w14:paraId="6BA6563C" w14:textId="77777777" w:rsidR="00692EE5" w:rsidRPr="00D76FB6" w:rsidRDefault="00692EE5" w:rsidP="00692EE5">
            <w:pPr>
              <w:jc w:val="center"/>
              <w:rPr>
                <w:rFonts w:ascii="Arial" w:hAnsi="Arial" w:cs="Arial"/>
                <w:b/>
                <w:bCs/>
                <w:sz w:val="16"/>
                <w:szCs w:val="16"/>
              </w:rPr>
            </w:pPr>
          </w:p>
        </w:tc>
      </w:tr>
      <w:tr w:rsidR="00692EE5" w:rsidRPr="00D76FB6" w14:paraId="4322F8B2" w14:textId="77777777" w:rsidTr="00692EE5">
        <w:trPr>
          <w:trHeight w:val="289"/>
          <w:jc w:val="center"/>
        </w:trPr>
        <w:tc>
          <w:tcPr>
            <w:tcW w:w="218" w:type="pct"/>
            <w:vAlign w:val="center"/>
          </w:tcPr>
          <w:p w14:paraId="30BC15DB" w14:textId="50AAEAED" w:rsidR="00692EE5" w:rsidRDefault="00692EE5" w:rsidP="00692EE5">
            <w:pPr>
              <w:jc w:val="center"/>
              <w:rPr>
                <w:rFonts w:ascii="Arial" w:hAnsi="Arial" w:cs="Arial"/>
                <w:b/>
                <w:bCs/>
                <w:sz w:val="16"/>
                <w:szCs w:val="16"/>
              </w:rPr>
            </w:pPr>
            <w:r>
              <w:rPr>
                <w:rFonts w:ascii="Arial" w:hAnsi="Arial" w:cs="Arial"/>
                <w:b/>
                <w:bCs/>
                <w:sz w:val="16"/>
                <w:szCs w:val="16"/>
              </w:rPr>
              <w:t>3</w:t>
            </w:r>
          </w:p>
        </w:tc>
        <w:tc>
          <w:tcPr>
            <w:tcW w:w="4032" w:type="pct"/>
            <w:vAlign w:val="center"/>
          </w:tcPr>
          <w:p w14:paraId="3A9F4F52" w14:textId="77777777" w:rsidR="00692EE5" w:rsidRPr="00D76FB6" w:rsidRDefault="00692EE5" w:rsidP="00692EE5">
            <w:pPr>
              <w:jc w:val="center"/>
              <w:rPr>
                <w:rFonts w:ascii="Arial" w:hAnsi="Arial" w:cs="Arial"/>
                <w:b/>
                <w:bCs/>
                <w:sz w:val="16"/>
                <w:szCs w:val="16"/>
              </w:rPr>
            </w:pPr>
          </w:p>
        </w:tc>
        <w:tc>
          <w:tcPr>
            <w:tcW w:w="750" w:type="pct"/>
            <w:vAlign w:val="center"/>
          </w:tcPr>
          <w:p w14:paraId="0CB2D1B0" w14:textId="77777777" w:rsidR="00692EE5" w:rsidRPr="00D76FB6" w:rsidRDefault="00692EE5" w:rsidP="00692EE5">
            <w:pPr>
              <w:jc w:val="center"/>
              <w:rPr>
                <w:rFonts w:ascii="Arial" w:hAnsi="Arial" w:cs="Arial"/>
                <w:b/>
                <w:bCs/>
                <w:sz w:val="16"/>
                <w:szCs w:val="16"/>
              </w:rPr>
            </w:pPr>
          </w:p>
        </w:tc>
      </w:tr>
      <w:tr w:rsidR="00911A79" w:rsidRPr="00D76FB6" w14:paraId="73746102" w14:textId="77777777" w:rsidTr="00692EE5">
        <w:trPr>
          <w:trHeight w:val="289"/>
          <w:jc w:val="center"/>
        </w:trPr>
        <w:tc>
          <w:tcPr>
            <w:tcW w:w="5000" w:type="pct"/>
            <w:gridSpan w:val="3"/>
            <w:vAlign w:val="center"/>
          </w:tcPr>
          <w:p w14:paraId="39A4699C" w14:textId="687A201C" w:rsidR="00911A79" w:rsidRPr="00D76FB6" w:rsidRDefault="003F4EAA" w:rsidP="00692EE5">
            <w:pPr>
              <w:jc w:val="center"/>
              <w:rPr>
                <w:rFonts w:ascii="Arial" w:hAnsi="Arial" w:cs="Arial"/>
                <w:b/>
                <w:bCs/>
                <w:sz w:val="16"/>
                <w:szCs w:val="16"/>
              </w:rPr>
            </w:pPr>
            <w:r>
              <w:rPr>
                <w:rFonts w:ascii="Arial" w:hAnsi="Arial" w:cs="Arial"/>
                <w:b/>
                <w:bCs/>
                <w:sz w:val="16"/>
                <w:szCs w:val="16"/>
              </w:rPr>
              <w:t>SECTOR A</w:t>
            </w:r>
          </w:p>
        </w:tc>
      </w:tr>
      <w:tr w:rsidR="00911A79" w:rsidRPr="00D76FB6" w14:paraId="0FC1A4D0" w14:textId="77777777" w:rsidTr="00692EE5">
        <w:trPr>
          <w:trHeight w:val="289"/>
          <w:jc w:val="center"/>
        </w:trPr>
        <w:tc>
          <w:tcPr>
            <w:tcW w:w="218" w:type="pct"/>
            <w:vAlign w:val="center"/>
          </w:tcPr>
          <w:p w14:paraId="52BA73AD" w14:textId="0619779D" w:rsidR="00911A79"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55F487B1" w14:textId="77777777" w:rsidR="00911A79" w:rsidRPr="00D76FB6" w:rsidRDefault="00911A79" w:rsidP="00692EE5">
            <w:pPr>
              <w:jc w:val="center"/>
              <w:rPr>
                <w:rFonts w:ascii="Arial" w:hAnsi="Arial" w:cs="Arial"/>
                <w:b/>
                <w:bCs/>
                <w:sz w:val="16"/>
                <w:szCs w:val="16"/>
              </w:rPr>
            </w:pPr>
          </w:p>
        </w:tc>
        <w:tc>
          <w:tcPr>
            <w:tcW w:w="750" w:type="pct"/>
            <w:vAlign w:val="center"/>
          </w:tcPr>
          <w:p w14:paraId="210674F5" w14:textId="77777777" w:rsidR="00911A79" w:rsidRPr="00D76FB6" w:rsidRDefault="00911A79" w:rsidP="00692EE5">
            <w:pPr>
              <w:jc w:val="center"/>
              <w:rPr>
                <w:rFonts w:ascii="Arial" w:hAnsi="Arial" w:cs="Arial"/>
                <w:b/>
                <w:bCs/>
                <w:sz w:val="16"/>
                <w:szCs w:val="16"/>
              </w:rPr>
            </w:pPr>
          </w:p>
        </w:tc>
      </w:tr>
      <w:tr w:rsidR="00911A79" w:rsidRPr="00D76FB6" w14:paraId="29C7D214" w14:textId="77777777" w:rsidTr="00692EE5">
        <w:trPr>
          <w:trHeight w:val="289"/>
          <w:jc w:val="center"/>
        </w:trPr>
        <w:tc>
          <w:tcPr>
            <w:tcW w:w="218" w:type="pct"/>
            <w:vAlign w:val="center"/>
          </w:tcPr>
          <w:p w14:paraId="12DC6FD2" w14:textId="1A0E718B" w:rsidR="00911A79"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2DBA7DDE" w14:textId="77777777" w:rsidR="00911A79" w:rsidRPr="00D76FB6" w:rsidRDefault="00911A79" w:rsidP="00692EE5">
            <w:pPr>
              <w:jc w:val="center"/>
              <w:rPr>
                <w:rFonts w:ascii="Arial" w:hAnsi="Arial" w:cs="Arial"/>
                <w:b/>
                <w:bCs/>
                <w:sz w:val="16"/>
                <w:szCs w:val="16"/>
              </w:rPr>
            </w:pPr>
          </w:p>
        </w:tc>
        <w:tc>
          <w:tcPr>
            <w:tcW w:w="750" w:type="pct"/>
            <w:vAlign w:val="center"/>
          </w:tcPr>
          <w:p w14:paraId="667B786D" w14:textId="77777777" w:rsidR="00911A79" w:rsidRPr="00D76FB6" w:rsidRDefault="00911A79" w:rsidP="00692EE5">
            <w:pPr>
              <w:jc w:val="center"/>
              <w:rPr>
                <w:rFonts w:ascii="Arial" w:hAnsi="Arial" w:cs="Arial"/>
                <w:b/>
                <w:bCs/>
                <w:sz w:val="16"/>
                <w:szCs w:val="16"/>
              </w:rPr>
            </w:pPr>
          </w:p>
        </w:tc>
      </w:tr>
      <w:tr w:rsidR="00911A79" w:rsidRPr="00D76FB6" w14:paraId="70E68767" w14:textId="77777777" w:rsidTr="00692EE5">
        <w:trPr>
          <w:trHeight w:val="289"/>
          <w:jc w:val="center"/>
        </w:trPr>
        <w:tc>
          <w:tcPr>
            <w:tcW w:w="5000" w:type="pct"/>
            <w:gridSpan w:val="3"/>
            <w:vAlign w:val="center"/>
          </w:tcPr>
          <w:p w14:paraId="30881DA8" w14:textId="512E2D79" w:rsidR="00911A79" w:rsidRPr="00D76FB6" w:rsidRDefault="003F4EAA" w:rsidP="00692EE5">
            <w:pPr>
              <w:jc w:val="center"/>
              <w:rPr>
                <w:rFonts w:ascii="Arial" w:hAnsi="Arial" w:cs="Arial"/>
                <w:b/>
                <w:bCs/>
                <w:sz w:val="16"/>
                <w:szCs w:val="16"/>
              </w:rPr>
            </w:pPr>
            <w:r>
              <w:rPr>
                <w:rFonts w:ascii="Arial" w:hAnsi="Arial" w:cs="Arial"/>
                <w:b/>
                <w:bCs/>
                <w:sz w:val="16"/>
                <w:szCs w:val="16"/>
              </w:rPr>
              <w:t>SECTOR C</w:t>
            </w:r>
          </w:p>
        </w:tc>
      </w:tr>
      <w:tr w:rsidR="00911A79" w:rsidRPr="00D76FB6" w14:paraId="103ABA4C" w14:textId="77777777" w:rsidTr="00692EE5">
        <w:trPr>
          <w:trHeight w:val="289"/>
          <w:jc w:val="center"/>
        </w:trPr>
        <w:tc>
          <w:tcPr>
            <w:tcW w:w="218" w:type="pct"/>
            <w:vAlign w:val="center"/>
          </w:tcPr>
          <w:p w14:paraId="6519D5F3" w14:textId="37269B1E" w:rsidR="00911A79"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2B31B23B" w14:textId="77777777" w:rsidR="00911A79" w:rsidRPr="00D76FB6" w:rsidRDefault="00911A79" w:rsidP="00692EE5">
            <w:pPr>
              <w:jc w:val="center"/>
              <w:rPr>
                <w:rFonts w:ascii="Arial" w:hAnsi="Arial" w:cs="Arial"/>
                <w:b/>
                <w:bCs/>
                <w:sz w:val="16"/>
                <w:szCs w:val="16"/>
              </w:rPr>
            </w:pPr>
          </w:p>
        </w:tc>
        <w:tc>
          <w:tcPr>
            <w:tcW w:w="750" w:type="pct"/>
            <w:vAlign w:val="center"/>
          </w:tcPr>
          <w:p w14:paraId="2C8F4AF1" w14:textId="77777777" w:rsidR="00911A79" w:rsidRPr="00D76FB6" w:rsidRDefault="00911A79" w:rsidP="00692EE5">
            <w:pPr>
              <w:jc w:val="center"/>
              <w:rPr>
                <w:rFonts w:ascii="Arial" w:hAnsi="Arial" w:cs="Arial"/>
                <w:b/>
                <w:bCs/>
                <w:sz w:val="16"/>
                <w:szCs w:val="16"/>
              </w:rPr>
            </w:pPr>
          </w:p>
        </w:tc>
      </w:tr>
      <w:tr w:rsidR="00911A79" w:rsidRPr="00D76FB6" w14:paraId="0D99E335" w14:textId="77777777" w:rsidTr="00692EE5">
        <w:trPr>
          <w:trHeight w:val="289"/>
          <w:jc w:val="center"/>
        </w:trPr>
        <w:tc>
          <w:tcPr>
            <w:tcW w:w="218" w:type="pct"/>
            <w:vAlign w:val="center"/>
          </w:tcPr>
          <w:p w14:paraId="3809B8AC" w14:textId="5F199B86" w:rsidR="00911A79"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67FE67C3" w14:textId="77777777" w:rsidR="00911A79" w:rsidRPr="00D76FB6" w:rsidRDefault="00911A79" w:rsidP="00692EE5">
            <w:pPr>
              <w:jc w:val="center"/>
              <w:rPr>
                <w:rFonts w:ascii="Arial" w:hAnsi="Arial" w:cs="Arial"/>
                <w:b/>
                <w:bCs/>
                <w:sz w:val="16"/>
                <w:szCs w:val="16"/>
              </w:rPr>
            </w:pPr>
          </w:p>
        </w:tc>
        <w:tc>
          <w:tcPr>
            <w:tcW w:w="750" w:type="pct"/>
            <w:vAlign w:val="center"/>
          </w:tcPr>
          <w:p w14:paraId="25DF9668" w14:textId="77777777" w:rsidR="00911A79" w:rsidRPr="00D76FB6" w:rsidRDefault="00911A79" w:rsidP="00692EE5">
            <w:pPr>
              <w:jc w:val="center"/>
              <w:rPr>
                <w:rFonts w:ascii="Arial" w:hAnsi="Arial" w:cs="Arial"/>
                <w:b/>
                <w:bCs/>
                <w:sz w:val="16"/>
                <w:szCs w:val="16"/>
              </w:rPr>
            </w:pPr>
          </w:p>
        </w:tc>
      </w:tr>
      <w:tr w:rsidR="00911A79" w:rsidRPr="00D76FB6" w14:paraId="7BA55636" w14:textId="77777777" w:rsidTr="00692EE5">
        <w:trPr>
          <w:trHeight w:val="289"/>
          <w:jc w:val="center"/>
        </w:trPr>
        <w:tc>
          <w:tcPr>
            <w:tcW w:w="218" w:type="pct"/>
            <w:vAlign w:val="center"/>
          </w:tcPr>
          <w:p w14:paraId="63AE3068" w14:textId="74704469" w:rsidR="00911A79" w:rsidRDefault="00692EE5" w:rsidP="00692EE5">
            <w:pPr>
              <w:jc w:val="center"/>
              <w:rPr>
                <w:rFonts w:ascii="Arial" w:hAnsi="Arial" w:cs="Arial"/>
                <w:b/>
                <w:bCs/>
                <w:sz w:val="16"/>
                <w:szCs w:val="16"/>
              </w:rPr>
            </w:pPr>
            <w:r>
              <w:rPr>
                <w:rFonts w:ascii="Arial" w:hAnsi="Arial" w:cs="Arial"/>
                <w:b/>
                <w:bCs/>
                <w:sz w:val="16"/>
                <w:szCs w:val="16"/>
              </w:rPr>
              <w:t>3</w:t>
            </w:r>
          </w:p>
        </w:tc>
        <w:tc>
          <w:tcPr>
            <w:tcW w:w="4032" w:type="pct"/>
            <w:vAlign w:val="center"/>
          </w:tcPr>
          <w:p w14:paraId="2C8402EA" w14:textId="77777777" w:rsidR="00911A79" w:rsidRPr="00D76FB6" w:rsidRDefault="00911A79" w:rsidP="00692EE5">
            <w:pPr>
              <w:jc w:val="center"/>
              <w:rPr>
                <w:rFonts w:ascii="Arial" w:hAnsi="Arial" w:cs="Arial"/>
                <w:b/>
                <w:bCs/>
                <w:sz w:val="16"/>
                <w:szCs w:val="16"/>
              </w:rPr>
            </w:pPr>
          </w:p>
        </w:tc>
        <w:tc>
          <w:tcPr>
            <w:tcW w:w="750" w:type="pct"/>
            <w:vAlign w:val="center"/>
          </w:tcPr>
          <w:p w14:paraId="5F708B85" w14:textId="77777777" w:rsidR="00911A79" w:rsidRPr="00D76FB6" w:rsidRDefault="00911A79" w:rsidP="00692EE5">
            <w:pPr>
              <w:jc w:val="center"/>
              <w:rPr>
                <w:rFonts w:ascii="Arial" w:hAnsi="Arial" w:cs="Arial"/>
                <w:b/>
                <w:bCs/>
                <w:sz w:val="16"/>
                <w:szCs w:val="16"/>
              </w:rPr>
            </w:pPr>
          </w:p>
        </w:tc>
      </w:tr>
      <w:tr w:rsidR="00911A79" w:rsidRPr="00D76FB6" w14:paraId="6D740169" w14:textId="77777777" w:rsidTr="00692EE5">
        <w:trPr>
          <w:trHeight w:val="289"/>
          <w:jc w:val="center"/>
        </w:trPr>
        <w:tc>
          <w:tcPr>
            <w:tcW w:w="5000" w:type="pct"/>
            <w:gridSpan w:val="3"/>
            <w:vAlign w:val="center"/>
          </w:tcPr>
          <w:p w14:paraId="7CE4B801" w14:textId="01874AEC" w:rsidR="00911A79" w:rsidRPr="00D76FB6" w:rsidRDefault="003F4EAA" w:rsidP="00692EE5">
            <w:pPr>
              <w:jc w:val="center"/>
              <w:rPr>
                <w:rFonts w:ascii="Arial" w:hAnsi="Arial" w:cs="Arial"/>
                <w:b/>
                <w:bCs/>
                <w:sz w:val="16"/>
                <w:szCs w:val="16"/>
              </w:rPr>
            </w:pPr>
            <w:r>
              <w:rPr>
                <w:rFonts w:ascii="Arial" w:hAnsi="Arial" w:cs="Arial"/>
                <w:b/>
                <w:bCs/>
                <w:sz w:val="16"/>
                <w:szCs w:val="16"/>
              </w:rPr>
              <w:t>SECTOR C</w:t>
            </w:r>
          </w:p>
        </w:tc>
      </w:tr>
      <w:tr w:rsidR="00911A79" w:rsidRPr="00D76FB6" w14:paraId="69053ED5" w14:textId="77777777" w:rsidTr="00692EE5">
        <w:trPr>
          <w:trHeight w:val="289"/>
          <w:jc w:val="center"/>
        </w:trPr>
        <w:tc>
          <w:tcPr>
            <w:tcW w:w="218" w:type="pct"/>
            <w:vAlign w:val="center"/>
          </w:tcPr>
          <w:p w14:paraId="612469F3" w14:textId="11FD5D18" w:rsidR="00911A79"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4D018391" w14:textId="77777777" w:rsidR="00911A79" w:rsidRPr="00D76FB6" w:rsidRDefault="00911A79" w:rsidP="00692EE5">
            <w:pPr>
              <w:jc w:val="center"/>
              <w:rPr>
                <w:rFonts w:ascii="Arial" w:hAnsi="Arial" w:cs="Arial"/>
                <w:b/>
                <w:bCs/>
                <w:sz w:val="16"/>
                <w:szCs w:val="16"/>
              </w:rPr>
            </w:pPr>
          </w:p>
        </w:tc>
        <w:tc>
          <w:tcPr>
            <w:tcW w:w="750" w:type="pct"/>
            <w:vAlign w:val="center"/>
          </w:tcPr>
          <w:p w14:paraId="4E2127EB" w14:textId="77777777" w:rsidR="00911A79" w:rsidRPr="00D76FB6" w:rsidRDefault="00911A79" w:rsidP="00692EE5">
            <w:pPr>
              <w:jc w:val="center"/>
              <w:rPr>
                <w:rFonts w:ascii="Arial" w:hAnsi="Arial" w:cs="Arial"/>
                <w:b/>
                <w:bCs/>
                <w:sz w:val="16"/>
                <w:szCs w:val="16"/>
              </w:rPr>
            </w:pPr>
          </w:p>
        </w:tc>
      </w:tr>
      <w:tr w:rsidR="00911A79" w:rsidRPr="00D76FB6" w14:paraId="1291A2B4" w14:textId="77777777" w:rsidTr="00692EE5">
        <w:trPr>
          <w:trHeight w:val="289"/>
          <w:jc w:val="center"/>
        </w:trPr>
        <w:tc>
          <w:tcPr>
            <w:tcW w:w="218" w:type="pct"/>
            <w:vAlign w:val="center"/>
          </w:tcPr>
          <w:p w14:paraId="094850C4" w14:textId="3FE91964" w:rsidR="00911A79"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364F2B72" w14:textId="77777777" w:rsidR="00911A79" w:rsidRPr="00D76FB6" w:rsidRDefault="00911A79" w:rsidP="00692EE5">
            <w:pPr>
              <w:jc w:val="center"/>
              <w:rPr>
                <w:rFonts w:ascii="Arial" w:hAnsi="Arial" w:cs="Arial"/>
                <w:b/>
                <w:bCs/>
                <w:sz w:val="16"/>
                <w:szCs w:val="16"/>
              </w:rPr>
            </w:pPr>
          </w:p>
        </w:tc>
        <w:tc>
          <w:tcPr>
            <w:tcW w:w="750" w:type="pct"/>
            <w:vAlign w:val="center"/>
          </w:tcPr>
          <w:p w14:paraId="16428FC1" w14:textId="77777777" w:rsidR="00911A79" w:rsidRPr="00D76FB6" w:rsidRDefault="00911A79" w:rsidP="00692EE5">
            <w:pPr>
              <w:jc w:val="center"/>
              <w:rPr>
                <w:rFonts w:ascii="Arial" w:hAnsi="Arial" w:cs="Arial"/>
                <w:b/>
                <w:bCs/>
                <w:sz w:val="16"/>
                <w:szCs w:val="16"/>
              </w:rPr>
            </w:pPr>
          </w:p>
        </w:tc>
      </w:tr>
      <w:tr w:rsidR="00911A79" w:rsidRPr="00D76FB6" w14:paraId="50C80742" w14:textId="77777777" w:rsidTr="00692EE5">
        <w:trPr>
          <w:trHeight w:val="289"/>
          <w:jc w:val="center"/>
        </w:trPr>
        <w:tc>
          <w:tcPr>
            <w:tcW w:w="218" w:type="pct"/>
            <w:vAlign w:val="center"/>
          </w:tcPr>
          <w:p w14:paraId="329C9D4F" w14:textId="6C7FE997" w:rsidR="00911A79" w:rsidRDefault="00692EE5" w:rsidP="00692EE5">
            <w:pPr>
              <w:jc w:val="center"/>
              <w:rPr>
                <w:rFonts w:ascii="Arial" w:hAnsi="Arial" w:cs="Arial"/>
                <w:b/>
                <w:bCs/>
                <w:sz w:val="16"/>
                <w:szCs w:val="16"/>
              </w:rPr>
            </w:pPr>
            <w:r>
              <w:rPr>
                <w:rFonts w:ascii="Arial" w:hAnsi="Arial" w:cs="Arial"/>
                <w:b/>
                <w:bCs/>
                <w:sz w:val="16"/>
                <w:szCs w:val="16"/>
              </w:rPr>
              <w:t>3</w:t>
            </w:r>
          </w:p>
        </w:tc>
        <w:tc>
          <w:tcPr>
            <w:tcW w:w="4032" w:type="pct"/>
            <w:vAlign w:val="center"/>
          </w:tcPr>
          <w:p w14:paraId="3D4BBFAF" w14:textId="77777777" w:rsidR="00911A79" w:rsidRPr="00D76FB6" w:rsidRDefault="00911A79" w:rsidP="00692EE5">
            <w:pPr>
              <w:jc w:val="center"/>
              <w:rPr>
                <w:rFonts w:ascii="Arial" w:hAnsi="Arial" w:cs="Arial"/>
                <w:b/>
                <w:bCs/>
                <w:sz w:val="16"/>
                <w:szCs w:val="16"/>
              </w:rPr>
            </w:pPr>
          </w:p>
        </w:tc>
        <w:tc>
          <w:tcPr>
            <w:tcW w:w="750" w:type="pct"/>
            <w:vAlign w:val="center"/>
          </w:tcPr>
          <w:p w14:paraId="1E056A34" w14:textId="77777777" w:rsidR="00911A79" w:rsidRPr="00D76FB6" w:rsidRDefault="00911A79" w:rsidP="00692EE5">
            <w:pPr>
              <w:jc w:val="center"/>
              <w:rPr>
                <w:rFonts w:ascii="Arial" w:hAnsi="Arial" w:cs="Arial"/>
                <w:b/>
                <w:bCs/>
                <w:sz w:val="16"/>
                <w:szCs w:val="16"/>
              </w:rPr>
            </w:pPr>
          </w:p>
        </w:tc>
      </w:tr>
      <w:tr w:rsidR="00911A79" w:rsidRPr="00D76FB6" w14:paraId="3080430F" w14:textId="77777777" w:rsidTr="00692EE5">
        <w:trPr>
          <w:trHeight w:val="289"/>
          <w:jc w:val="center"/>
        </w:trPr>
        <w:tc>
          <w:tcPr>
            <w:tcW w:w="5000" w:type="pct"/>
            <w:gridSpan w:val="3"/>
            <w:vAlign w:val="center"/>
          </w:tcPr>
          <w:p w14:paraId="3C51FDBE" w14:textId="72C6AD36" w:rsidR="00911A79" w:rsidRPr="00D76FB6" w:rsidRDefault="003F4EAA" w:rsidP="00692EE5">
            <w:pPr>
              <w:jc w:val="center"/>
              <w:rPr>
                <w:rFonts w:ascii="Arial" w:hAnsi="Arial" w:cs="Arial"/>
                <w:b/>
                <w:bCs/>
                <w:sz w:val="16"/>
                <w:szCs w:val="16"/>
              </w:rPr>
            </w:pPr>
            <w:r>
              <w:rPr>
                <w:rFonts w:ascii="Arial" w:hAnsi="Arial" w:cs="Arial"/>
                <w:b/>
                <w:bCs/>
                <w:sz w:val="16"/>
                <w:szCs w:val="16"/>
              </w:rPr>
              <w:t>SECTOR C</w:t>
            </w:r>
          </w:p>
        </w:tc>
      </w:tr>
      <w:tr w:rsidR="00911A79" w:rsidRPr="00D76FB6" w14:paraId="6F8BDC8B" w14:textId="77777777" w:rsidTr="00692EE5">
        <w:trPr>
          <w:trHeight w:val="289"/>
          <w:jc w:val="center"/>
        </w:trPr>
        <w:tc>
          <w:tcPr>
            <w:tcW w:w="218" w:type="pct"/>
            <w:vAlign w:val="center"/>
          </w:tcPr>
          <w:p w14:paraId="4399528B" w14:textId="02314503" w:rsidR="00911A79"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6C006BE5" w14:textId="77777777" w:rsidR="00911A79" w:rsidRPr="00D76FB6" w:rsidRDefault="00911A79" w:rsidP="00692EE5">
            <w:pPr>
              <w:jc w:val="center"/>
              <w:rPr>
                <w:rFonts w:ascii="Arial" w:hAnsi="Arial" w:cs="Arial"/>
                <w:b/>
                <w:bCs/>
                <w:sz w:val="16"/>
                <w:szCs w:val="16"/>
              </w:rPr>
            </w:pPr>
          </w:p>
        </w:tc>
        <w:tc>
          <w:tcPr>
            <w:tcW w:w="750" w:type="pct"/>
            <w:vAlign w:val="center"/>
          </w:tcPr>
          <w:p w14:paraId="67382261" w14:textId="77777777" w:rsidR="00911A79" w:rsidRPr="00D76FB6" w:rsidRDefault="00911A79" w:rsidP="00692EE5">
            <w:pPr>
              <w:jc w:val="center"/>
              <w:rPr>
                <w:rFonts w:ascii="Arial" w:hAnsi="Arial" w:cs="Arial"/>
                <w:b/>
                <w:bCs/>
                <w:sz w:val="16"/>
                <w:szCs w:val="16"/>
              </w:rPr>
            </w:pPr>
          </w:p>
        </w:tc>
      </w:tr>
      <w:tr w:rsidR="00911A79" w:rsidRPr="00D76FB6" w14:paraId="336AE2F0" w14:textId="77777777" w:rsidTr="00692EE5">
        <w:trPr>
          <w:trHeight w:val="289"/>
          <w:jc w:val="center"/>
        </w:trPr>
        <w:tc>
          <w:tcPr>
            <w:tcW w:w="218" w:type="pct"/>
            <w:vAlign w:val="center"/>
          </w:tcPr>
          <w:p w14:paraId="6398C39E" w14:textId="37314102" w:rsidR="00911A79"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76957FCD" w14:textId="77777777" w:rsidR="00911A79" w:rsidRPr="00D76FB6" w:rsidRDefault="00911A79" w:rsidP="00692EE5">
            <w:pPr>
              <w:jc w:val="center"/>
              <w:rPr>
                <w:rFonts w:ascii="Arial" w:hAnsi="Arial" w:cs="Arial"/>
                <w:b/>
                <w:bCs/>
                <w:sz w:val="16"/>
                <w:szCs w:val="16"/>
              </w:rPr>
            </w:pPr>
          </w:p>
        </w:tc>
        <w:tc>
          <w:tcPr>
            <w:tcW w:w="750" w:type="pct"/>
            <w:vAlign w:val="center"/>
          </w:tcPr>
          <w:p w14:paraId="6054E1E4" w14:textId="77777777" w:rsidR="00911A79" w:rsidRPr="00D76FB6" w:rsidRDefault="00911A79" w:rsidP="00692EE5">
            <w:pPr>
              <w:jc w:val="center"/>
              <w:rPr>
                <w:rFonts w:ascii="Arial" w:hAnsi="Arial" w:cs="Arial"/>
                <w:b/>
                <w:bCs/>
                <w:sz w:val="16"/>
                <w:szCs w:val="16"/>
              </w:rPr>
            </w:pPr>
          </w:p>
        </w:tc>
      </w:tr>
      <w:tr w:rsidR="00911A79" w:rsidRPr="00D76FB6" w14:paraId="203DC024" w14:textId="77777777" w:rsidTr="00692EE5">
        <w:trPr>
          <w:trHeight w:val="289"/>
          <w:jc w:val="center"/>
        </w:trPr>
        <w:tc>
          <w:tcPr>
            <w:tcW w:w="218" w:type="pct"/>
            <w:vAlign w:val="center"/>
          </w:tcPr>
          <w:p w14:paraId="2690D560" w14:textId="7797B70D" w:rsidR="00911A79" w:rsidRDefault="00692EE5" w:rsidP="00692EE5">
            <w:pPr>
              <w:jc w:val="center"/>
              <w:rPr>
                <w:rFonts w:ascii="Arial" w:hAnsi="Arial" w:cs="Arial"/>
                <w:b/>
                <w:bCs/>
                <w:sz w:val="16"/>
                <w:szCs w:val="16"/>
              </w:rPr>
            </w:pPr>
            <w:r>
              <w:rPr>
                <w:rFonts w:ascii="Arial" w:hAnsi="Arial" w:cs="Arial"/>
                <w:b/>
                <w:bCs/>
                <w:sz w:val="16"/>
                <w:szCs w:val="16"/>
              </w:rPr>
              <w:t>3</w:t>
            </w:r>
          </w:p>
        </w:tc>
        <w:tc>
          <w:tcPr>
            <w:tcW w:w="4032" w:type="pct"/>
            <w:vAlign w:val="center"/>
          </w:tcPr>
          <w:p w14:paraId="1D568298" w14:textId="77777777" w:rsidR="00911A79" w:rsidRPr="00D76FB6" w:rsidRDefault="00911A79" w:rsidP="00692EE5">
            <w:pPr>
              <w:jc w:val="center"/>
              <w:rPr>
                <w:rFonts w:ascii="Arial" w:hAnsi="Arial" w:cs="Arial"/>
                <w:b/>
                <w:bCs/>
                <w:sz w:val="16"/>
                <w:szCs w:val="16"/>
              </w:rPr>
            </w:pPr>
          </w:p>
        </w:tc>
        <w:tc>
          <w:tcPr>
            <w:tcW w:w="750" w:type="pct"/>
            <w:vAlign w:val="center"/>
          </w:tcPr>
          <w:p w14:paraId="1ADCB5F9" w14:textId="77777777" w:rsidR="00911A79" w:rsidRPr="00D76FB6" w:rsidRDefault="00911A79" w:rsidP="00692EE5">
            <w:pPr>
              <w:jc w:val="center"/>
              <w:rPr>
                <w:rFonts w:ascii="Arial" w:hAnsi="Arial" w:cs="Arial"/>
                <w:b/>
                <w:bCs/>
                <w:sz w:val="16"/>
                <w:szCs w:val="16"/>
              </w:rPr>
            </w:pPr>
          </w:p>
        </w:tc>
      </w:tr>
      <w:tr w:rsidR="00911A79" w:rsidRPr="00D76FB6" w14:paraId="1ACAF73B" w14:textId="77777777" w:rsidTr="00692EE5">
        <w:trPr>
          <w:trHeight w:val="289"/>
          <w:jc w:val="center"/>
        </w:trPr>
        <w:tc>
          <w:tcPr>
            <w:tcW w:w="5000" w:type="pct"/>
            <w:gridSpan w:val="3"/>
            <w:vAlign w:val="center"/>
          </w:tcPr>
          <w:p w14:paraId="2477963A" w14:textId="3C0FDEBF" w:rsidR="00911A79" w:rsidRPr="00D76FB6" w:rsidRDefault="003F4EAA" w:rsidP="00692EE5">
            <w:pPr>
              <w:jc w:val="center"/>
              <w:rPr>
                <w:rFonts w:ascii="Arial" w:hAnsi="Arial" w:cs="Arial"/>
                <w:b/>
                <w:bCs/>
                <w:sz w:val="16"/>
                <w:szCs w:val="16"/>
              </w:rPr>
            </w:pPr>
            <w:r>
              <w:rPr>
                <w:rFonts w:ascii="Arial" w:hAnsi="Arial" w:cs="Arial"/>
                <w:b/>
                <w:bCs/>
                <w:sz w:val="16"/>
                <w:szCs w:val="16"/>
              </w:rPr>
              <w:t>SECTOR C</w:t>
            </w:r>
          </w:p>
        </w:tc>
      </w:tr>
      <w:tr w:rsidR="00911A79" w:rsidRPr="00D76FB6" w14:paraId="7E08A8B4" w14:textId="77777777" w:rsidTr="00692EE5">
        <w:trPr>
          <w:trHeight w:val="289"/>
          <w:jc w:val="center"/>
        </w:trPr>
        <w:tc>
          <w:tcPr>
            <w:tcW w:w="218" w:type="pct"/>
            <w:vAlign w:val="center"/>
          </w:tcPr>
          <w:p w14:paraId="777B42D6" w14:textId="12566FF3" w:rsidR="00911A79"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4EBFF29E" w14:textId="77777777" w:rsidR="00911A79" w:rsidRPr="00D76FB6" w:rsidRDefault="00911A79" w:rsidP="00692EE5">
            <w:pPr>
              <w:jc w:val="center"/>
              <w:rPr>
                <w:rFonts w:ascii="Arial" w:hAnsi="Arial" w:cs="Arial"/>
                <w:b/>
                <w:bCs/>
                <w:sz w:val="16"/>
                <w:szCs w:val="16"/>
              </w:rPr>
            </w:pPr>
          </w:p>
        </w:tc>
        <w:tc>
          <w:tcPr>
            <w:tcW w:w="750" w:type="pct"/>
            <w:vAlign w:val="center"/>
          </w:tcPr>
          <w:p w14:paraId="34CB8060" w14:textId="77777777" w:rsidR="00911A79" w:rsidRPr="00D76FB6" w:rsidRDefault="00911A79" w:rsidP="00692EE5">
            <w:pPr>
              <w:jc w:val="center"/>
              <w:rPr>
                <w:rFonts w:ascii="Arial" w:hAnsi="Arial" w:cs="Arial"/>
                <w:b/>
                <w:bCs/>
                <w:sz w:val="16"/>
                <w:szCs w:val="16"/>
              </w:rPr>
            </w:pPr>
          </w:p>
        </w:tc>
      </w:tr>
      <w:tr w:rsidR="00911A79" w:rsidRPr="00D76FB6" w14:paraId="2849CB79" w14:textId="77777777" w:rsidTr="00692EE5">
        <w:trPr>
          <w:trHeight w:val="289"/>
          <w:jc w:val="center"/>
        </w:trPr>
        <w:tc>
          <w:tcPr>
            <w:tcW w:w="218" w:type="pct"/>
            <w:vAlign w:val="center"/>
          </w:tcPr>
          <w:p w14:paraId="2D3D0CAF" w14:textId="19118B6E" w:rsidR="00911A79"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1A1C62D4" w14:textId="77777777" w:rsidR="00911A79" w:rsidRPr="00D76FB6" w:rsidRDefault="00911A79" w:rsidP="00692EE5">
            <w:pPr>
              <w:jc w:val="center"/>
              <w:rPr>
                <w:rFonts w:ascii="Arial" w:hAnsi="Arial" w:cs="Arial"/>
                <w:b/>
                <w:bCs/>
                <w:sz w:val="16"/>
                <w:szCs w:val="16"/>
              </w:rPr>
            </w:pPr>
          </w:p>
        </w:tc>
        <w:tc>
          <w:tcPr>
            <w:tcW w:w="750" w:type="pct"/>
            <w:vAlign w:val="center"/>
          </w:tcPr>
          <w:p w14:paraId="4E081CE8" w14:textId="77777777" w:rsidR="00911A79" w:rsidRPr="00D76FB6" w:rsidRDefault="00911A79" w:rsidP="00692EE5">
            <w:pPr>
              <w:jc w:val="center"/>
              <w:rPr>
                <w:rFonts w:ascii="Arial" w:hAnsi="Arial" w:cs="Arial"/>
                <w:b/>
                <w:bCs/>
                <w:sz w:val="16"/>
                <w:szCs w:val="16"/>
              </w:rPr>
            </w:pPr>
          </w:p>
        </w:tc>
      </w:tr>
      <w:tr w:rsidR="00911A79" w:rsidRPr="00D76FB6" w14:paraId="6793EFA5" w14:textId="77777777" w:rsidTr="00692EE5">
        <w:trPr>
          <w:trHeight w:val="289"/>
          <w:jc w:val="center"/>
        </w:trPr>
        <w:tc>
          <w:tcPr>
            <w:tcW w:w="218" w:type="pct"/>
            <w:vAlign w:val="center"/>
          </w:tcPr>
          <w:p w14:paraId="320F969B" w14:textId="511EBFBF" w:rsidR="00911A79" w:rsidRDefault="00692EE5" w:rsidP="00692EE5">
            <w:pPr>
              <w:jc w:val="center"/>
              <w:rPr>
                <w:rFonts w:ascii="Arial" w:hAnsi="Arial" w:cs="Arial"/>
                <w:b/>
                <w:bCs/>
                <w:sz w:val="16"/>
                <w:szCs w:val="16"/>
              </w:rPr>
            </w:pPr>
            <w:r>
              <w:rPr>
                <w:rFonts w:ascii="Arial" w:hAnsi="Arial" w:cs="Arial"/>
                <w:b/>
                <w:bCs/>
                <w:sz w:val="16"/>
                <w:szCs w:val="16"/>
              </w:rPr>
              <w:t>3</w:t>
            </w:r>
          </w:p>
        </w:tc>
        <w:tc>
          <w:tcPr>
            <w:tcW w:w="4032" w:type="pct"/>
            <w:vAlign w:val="center"/>
          </w:tcPr>
          <w:p w14:paraId="1B119440" w14:textId="77777777" w:rsidR="00911A79" w:rsidRPr="00D76FB6" w:rsidRDefault="00911A79" w:rsidP="00692EE5">
            <w:pPr>
              <w:jc w:val="center"/>
              <w:rPr>
                <w:rFonts w:ascii="Arial" w:hAnsi="Arial" w:cs="Arial"/>
                <w:b/>
                <w:bCs/>
                <w:sz w:val="16"/>
                <w:szCs w:val="16"/>
              </w:rPr>
            </w:pPr>
          </w:p>
        </w:tc>
        <w:tc>
          <w:tcPr>
            <w:tcW w:w="750" w:type="pct"/>
            <w:vAlign w:val="center"/>
          </w:tcPr>
          <w:p w14:paraId="0C7109DC" w14:textId="77777777" w:rsidR="00911A79" w:rsidRPr="00D76FB6" w:rsidRDefault="00911A79" w:rsidP="00692EE5">
            <w:pPr>
              <w:jc w:val="center"/>
              <w:rPr>
                <w:rFonts w:ascii="Arial" w:hAnsi="Arial" w:cs="Arial"/>
                <w:b/>
                <w:bCs/>
                <w:sz w:val="16"/>
                <w:szCs w:val="16"/>
              </w:rPr>
            </w:pPr>
          </w:p>
        </w:tc>
      </w:tr>
      <w:tr w:rsidR="00911A79" w:rsidRPr="00D76FB6" w14:paraId="2B88CDB0" w14:textId="77777777" w:rsidTr="00692EE5">
        <w:trPr>
          <w:trHeight w:val="289"/>
          <w:jc w:val="center"/>
        </w:trPr>
        <w:tc>
          <w:tcPr>
            <w:tcW w:w="5000" w:type="pct"/>
            <w:gridSpan w:val="3"/>
            <w:vAlign w:val="center"/>
          </w:tcPr>
          <w:p w14:paraId="07643D1A" w14:textId="381AB207" w:rsidR="00911A79" w:rsidRPr="00D76FB6" w:rsidRDefault="003F4EAA" w:rsidP="00692EE5">
            <w:pPr>
              <w:jc w:val="center"/>
              <w:rPr>
                <w:rFonts w:ascii="Arial" w:hAnsi="Arial" w:cs="Arial"/>
                <w:b/>
                <w:bCs/>
                <w:sz w:val="16"/>
                <w:szCs w:val="16"/>
              </w:rPr>
            </w:pPr>
            <w:r>
              <w:rPr>
                <w:rFonts w:ascii="Arial" w:hAnsi="Arial" w:cs="Arial"/>
                <w:b/>
                <w:bCs/>
                <w:sz w:val="16"/>
                <w:szCs w:val="16"/>
              </w:rPr>
              <w:t>SECTOR B</w:t>
            </w:r>
          </w:p>
        </w:tc>
      </w:tr>
      <w:tr w:rsidR="00911A79" w:rsidRPr="00D76FB6" w14:paraId="1524A94E" w14:textId="77777777" w:rsidTr="00692EE5">
        <w:trPr>
          <w:trHeight w:val="289"/>
          <w:jc w:val="center"/>
        </w:trPr>
        <w:tc>
          <w:tcPr>
            <w:tcW w:w="218" w:type="pct"/>
            <w:vAlign w:val="center"/>
          </w:tcPr>
          <w:p w14:paraId="3A47981A" w14:textId="23AED27D" w:rsidR="00911A79"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67A2FC01" w14:textId="77777777" w:rsidR="00911A79" w:rsidRPr="00D76FB6" w:rsidRDefault="00911A79" w:rsidP="00692EE5">
            <w:pPr>
              <w:jc w:val="center"/>
              <w:rPr>
                <w:rFonts w:ascii="Arial" w:hAnsi="Arial" w:cs="Arial"/>
                <w:b/>
                <w:bCs/>
                <w:sz w:val="16"/>
                <w:szCs w:val="16"/>
              </w:rPr>
            </w:pPr>
          </w:p>
        </w:tc>
        <w:tc>
          <w:tcPr>
            <w:tcW w:w="750" w:type="pct"/>
            <w:vAlign w:val="center"/>
          </w:tcPr>
          <w:p w14:paraId="72AA950B" w14:textId="77777777" w:rsidR="00911A79" w:rsidRPr="00D76FB6" w:rsidRDefault="00911A79" w:rsidP="00692EE5">
            <w:pPr>
              <w:jc w:val="center"/>
              <w:rPr>
                <w:rFonts w:ascii="Arial" w:hAnsi="Arial" w:cs="Arial"/>
                <w:b/>
                <w:bCs/>
                <w:sz w:val="16"/>
                <w:szCs w:val="16"/>
              </w:rPr>
            </w:pPr>
          </w:p>
        </w:tc>
      </w:tr>
      <w:tr w:rsidR="00911A79" w:rsidRPr="00D76FB6" w14:paraId="22B0C81B" w14:textId="77777777" w:rsidTr="00692EE5">
        <w:trPr>
          <w:trHeight w:val="289"/>
          <w:jc w:val="center"/>
        </w:trPr>
        <w:tc>
          <w:tcPr>
            <w:tcW w:w="218" w:type="pct"/>
            <w:vAlign w:val="center"/>
          </w:tcPr>
          <w:p w14:paraId="3A7FD4CD" w14:textId="04CDBF8F" w:rsidR="00911A79"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5513908B" w14:textId="77777777" w:rsidR="00911A79" w:rsidRPr="00D76FB6" w:rsidRDefault="00911A79" w:rsidP="00692EE5">
            <w:pPr>
              <w:jc w:val="center"/>
              <w:rPr>
                <w:rFonts w:ascii="Arial" w:hAnsi="Arial" w:cs="Arial"/>
                <w:b/>
                <w:bCs/>
                <w:sz w:val="16"/>
                <w:szCs w:val="16"/>
              </w:rPr>
            </w:pPr>
          </w:p>
        </w:tc>
        <w:tc>
          <w:tcPr>
            <w:tcW w:w="750" w:type="pct"/>
            <w:vAlign w:val="center"/>
          </w:tcPr>
          <w:p w14:paraId="6A9CF6B1" w14:textId="77777777" w:rsidR="00911A79" w:rsidRPr="00D76FB6" w:rsidRDefault="00911A79" w:rsidP="00692EE5">
            <w:pPr>
              <w:jc w:val="center"/>
              <w:rPr>
                <w:rFonts w:ascii="Arial" w:hAnsi="Arial" w:cs="Arial"/>
                <w:b/>
                <w:bCs/>
                <w:sz w:val="16"/>
                <w:szCs w:val="16"/>
              </w:rPr>
            </w:pPr>
          </w:p>
        </w:tc>
      </w:tr>
      <w:tr w:rsidR="00911A79" w:rsidRPr="00D76FB6" w14:paraId="3735A9E8" w14:textId="77777777" w:rsidTr="00692EE5">
        <w:trPr>
          <w:trHeight w:val="289"/>
          <w:jc w:val="center"/>
        </w:trPr>
        <w:tc>
          <w:tcPr>
            <w:tcW w:w="218" w:type="pct"/>
            <w:vAlign w:val="center"/>
          </w:tcPr>
          <w:p w14:paraId="72F98B8C" w14:textId="643A82A0" w:rsidR="00911A79" w:rsidRDefault="00692EE5" w:rsidP="00692EE5">
            <w:pPr>
              <w:jc w:val="center"/>
              <w:rPr>
                <w:rFonts w:ascii="Arial" w:hAnsi="Arial" w:cs="Arial"/>
                <w:b/>
                <w:bCs/>
                <w:sz w:val="16"/>
                <w:szCs w:val="16"/>
              </w:rPr>
            </w:pPr>
            <w:r>
              <w:rPr>
                <w:rFonts w:ascii="Arial" w:hAnsi="Arial" w:cs="Arial"/>
                <w:b/>
                <w:bCs/>
                <w:sz w:val="16"/>
                <w:szCs w:val="16"/>
              </w:rPr>
              <w:t>3</w:t>
            </w:r>
          </w:p>
        </w:tc>
        <w:tc>
          <w:tcPr>
            <w:tcW w:w="4032" w:type="pct"/>
            <w:vAlign w:val="center"/>
          </w:tcPr>
          <w:p w14:paraId="6A6B6E98" w14:textId="77777777" w:rsidR="00911A79" w:rsidRPr="00D76FB6" w:rsidRDefault="00911A79" w:rsidP="00692EE5">
            <w:pPr>
              <w:jc w:val="center"/>
              <w:rPr>
                <w:rFonts w:ascii="Arial" w:hAnsi="Arial" w:cs="Arial"/>
                <w:b/>
                <w:bCs/>
                <w:sz w:val="16"/>
                <w:szCs w:val="16"/>
              </w:rPr>
            </w:pPr>
          </w:p>
        </w:tc>
        <w:tc>
          <w:tcPr>
            <w:tcW w:w="750" w:type="pct"/>
            <w:vAlign w:val="center"/>
          </w:tcPr>
          <w:p w14:paraId="367EBD6C" w14:textId="77777777" w:rsidR="00911A79" w:rsidRPr="00D76FB6" w:rsidRDefault="00911A79" w:rsidP="00692EE5">
            <w:pPr>
              <w:jc w:val="center"/>
              <w:rPr>
                <w:rFonts w:ascii="Arial" w:hAnsi="Arial" w:cs="Arial"/>
                <w:b/>
                <w:bCs/>
                <w:sz w:val="16"/>
                <w:szCs w:val="16"/>
              </w:rPr>
            </w:pPr>
          </w:p>
        </w:tc>
      </w:tr>
      <w:tr w:rsidR="00692EE5" w:rsidRPr="00D76FB6" w14:paraId="016C1A76" w14:textId="77777777" w:rsidTr="00692EE5">
        <w:trPr>
          <w:trHeight w:val="289"/>
          <w:jc w:val="center"/>
        </w:trPr>
        <w:tc>
          <w:tcPr>
            <w:tcW w:w="5000" w:type="pct"/>
            <w:gridSpan w:val="3"/>
            <w:vAlign w:val="center"/>
          </w:tcPr>
          <w:p w14:paraId="7DB0C46A" w14:textId="3EEEC5B9" w:rsidR="00692EE5" w:rsidRPr="00D76FB6" w:rsidRDefault="003F4EAA" w:rsidP="00692EE5">
            <w:pPr>
              <w:jc w:val="center"/>
              <w:rPr>
                <w:rFonts w:ascii="Arial" w:hAnsi="Arial" w:cs="Arial"/>
                <w:b/>
                <w:bCs/>
                <w:sz w:val="16"/>
                <w:szCs w:val="16"/>
              </w:rPr>
            </w:pPr>
            <w:r>
              <w:rPr>
                <w:rFonts w:ascii="Arial" w:hAnsi="Arial" w:cs="Arial"/>
                <w:b/>
                <w:bCs/>
                <w:sz w:val="16"/>
                <w:szCs w:val="16"/>
              </w:rPr>
              <w:t>SECTOR B</w:t>
            </w:r>
          </w:p>
        </w:tc>
      </w:tr>
      <w:tr w:rsidR="00692EE5" w:rsidRPr="00D76FB6" w14:paraId="58E5B01F" w14:textId="77777777" w:rsidTr="00692EE5">
        <w:trPr>
          <w:trHeight w:val="289"/>
          <w:jc w:val="center"/>
        </w:trPr>
        <w:tc>
          <w:tcPr>
            <w:tcW w:w="218" w:type="pct"/>
            <w:vAlign w:val="center"/>
          </w:tcPr>
          <w:p w14:paraId="2B3FCF66" w14:textId="33B21E60" w:rsidR="00692EE5"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4A044E2D" w14:textId="77777777" w:rsidR="00692EE5" w:rsidRPr="00D76FB6" w:rsidRDefault="00692EE5" w:rsidP="00692EE5">
            <w:pPr>
              <w:jc w:val="center"/>
              <w:rPr>
                <w:rFonts w:ascii="Arial" w:hAnsi="Arial" w:cs="Arial"/>
                <w:b/>
                <w:bCs/>
                <w:sz w:val="16"/>
                <w:szCs w:val="16"/>
              </w:rPr>
            </w:pPr>
          </w:p>
        </w:tc>
        <w:tc>
          <w:tcPr>
            <w:tcW w:w="750" w:type="pct"/>
            <w:vAlign w:val="center"/>
          </w:tcPr>
          <w:p w14:paraId="2237FCB0" w14:textId="77777777" w:rsidR="00692EE5" w:rsidRPr="00D76FB6" w:rsidRDefault="00692EE5" w:rsidP="00692EE5">
            <w:pPr>
              <w:jc w:val="center"/>
              <w:rPr>
                <w:rFonts w:ascii="Arial" w:hAnsi="Arial" w:cs="Arial"/>
                <w:b/>
                <w:bCs/>
                <w:sz w:val="16"/>
                <w:szCs w:val="16"/>
              </w:rPr>
            </w:pPr>
          </w:p>
        </w:tc>
      </w:tr>
      <w:tr w:rsidR="00692EE5" w:rsidRPr="00D76FB6" w14:paraId="6F4AB585" w14:textId="77777777" w:rsidTr="00692EE5">
        <w:trPr>
          <w:trHeight w:val="289"/>
          <w:jc w:val="center"/>
        </w:trPr>
        <w:tc>
          <w:tcPr>
            <w:tcW w:w="218" w:type="pct"/>
            <w:vAlign w:val="center"/>
          </w:tcPr>
          <w:p w14:paraId="7EA27A56" w14:textId="53441214" w:rsidR="00692EE5"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3A3C36B8" w14:textId="77777777" w:rsidR="00692EE5" w:rsidRPr="00D76FB6" w:rsidRDefault="00692EE5" w:rsidP="00692EE5">
            <w:pPr>
              <w:jc w:val="center"/>
              <w:rPr>
                <w:rFonts w:ascii="Arial" w:hAnsi="Arial" w:cs="Arial"/>
                <w:b/>
                <w:bCs/>
                <w:sz w:val="16"/>
                <w:szCs w:val="16"/>
              </w:rPr>
            </w:pPr>
          </w:p>
        </w:tc>
        <w:tc>
          <w:tcPr>
            <w:tcW w:w="750" w:type="pct"/>
            <w:vAlign w:val="center"/>
          </w:tcPr>
          <w:p w14:paraId="330C05E3" w14:textId="77777777" w:rsidR="00692EE5" w:rsidRPr="00D76FB6" w:rsidRDefault="00692EE5" w:rsidP="00692EE5">
            <w:pPr>
              <w:jc w:val="center"/>
              <w:rPr>
                <w:rFonts w:ascii="Arial" w:hAnsi="Arial" w:cs="Arial"/>
                <w:b/>
                <w:bCs/>
                <w:sz w:val="16"/>
                <w:szCs w:val="16"/>
              </w:rPr>
            </w:pPr>
          </w:p>
        </w:tc>
      </w:tr>
      <w:tr w:rsidR="00692EE5" w:rsidRPr="00D76FB6" w14:paraId="7E020CE4" w14:textId="77777777" w:rsidTr="00692EE5">
        <w:trPr>
          <w:trHeight w:val="289"/>
          <w:jc w:val="center"/>
        </w:trPr>
        <w:tc>
          <w:tcPr>
            <w:tcW w:w="218" w:type="pct"/>
            <w:vAlign w:val="center"/>
          </w:tcPr>
          <w:p w14:paraId="2022AA47" w14:textId="757674DC" w:rsidR="00692EE5" w:rsidRDefault="00692EE5" w:rsidP="00692EE5">
            <w:pPr>
              <w:jc w:val="center"/>
              <w:rPr>
                <w:rFonts w:ascii="Arial" w:hAnsi="Arial" w:cs="Arial"/>
                <w:b/>
                <w:bCs/>
                <w:sz w:val="16"/>
                <w:szCs w:val="16"/>
              </w:rPr>
            </w:pPr>
            <w:r>
              <w:rPr>
                <w:rFonts w:ascii="Arial" w:hAnsi="Arial" w:cs="Arial"/>
                <w:b/>
                <w:bCs/>
                <w:sz w:val="16"/>
                <w:szCs w:val="16"/>
              </w:rPr>
              <w:t>3</w:t>
            </w:r>
          </w:p>
        </w:tc>
        <w:tc>
          <w:tcPr>
            <w:tcW w:w="4032" w:type="pct"/>
            <w:vAlign w:val="center"/>
          </w:tcPr>
          <w:p w14:paraId="6CEB1C1D" w14:textId="77777777" w:rsidR="00692EE5" w:rsidRPr="00D76FB6" w:rsidRDefault="00692EE5" w:rsidP="00692EE5">
            <w:pPr>
              <w:jc w:val="center"/>
              <w:rPr>
                <w:rFonts w:ascii="Arial" w:hAnsi="Arial" w:cs="Arial"/>
                <w:b/>
                <w:bCs/>
                <w:sz w:val="16"/>
                <w:szCs w:val="16"/>
              </w:rPr>
            </w:pPr>
          </w:p>
        </w:tc>
        <w:tc>
          <w:tcPr>
            <w:tcW w:w="750" w:type="pct"/>
            <w:vAlign w:val="center"/>
          </w:tcPr>
          <w:p w14:paraId="12A278D4" w14:textId="77777777" w:rsidR="00692EE5" w:rsidRPr="00D76FB6" w:rsidRDefault="00692EE5" w:rsidP="00692EE5">
            <w:pPr>
              <w:jc w:val="center"/>
              <w:rPr>
                <w:rFonts w:ascii="Arial" w:hAnsi="Arial" w:cs="Arial"/>
                <w:b/>
                <w:bCs/>
                <w:sz w:val="16"/>
                <w:szCs w:val="16"/>
              </w:rPr>
            </w:pPr>
          </w:p>
        </w:tc>
      </w:tr>
      <w:tr w:rsidR="00692EE5" w:rsidRPr="00D76FB6" w14:paraId="51A66D11" w14:textId="77777777" w:rsidTr="00692EE5">
        <w:trPr>
          <w:trHeight w:val="289"/>
          <w:jc w:val="center"/>
        </w:trPr>
        <w:tc>
          <w:tcPr>
            <w:tcW w:w="5000" w:type="pct"/>
            <w:gridSpan w:val="3"/>
            <w:vAlign w:val="center"/>
          </w:tcPr>
          <w:p w14:paraId="3628ADF5" w14:textId="1F5F56F3" w:rsidR="00692EE5" w:rsidRPr="00D76FB6" w:rsidRDefault="003F4EAA" w:rsidP="00692EE5">
            <w:pPr>
              <w:jc w:val="center"/>
              <w:rPr>
                <w:rFonts w:ascii="Arial" w:hAnsi="Arial" w:cs="Arial"/>
                <w:b/>
                <w:bCs/>
                <w:sz w:val="16"/>
                <w:szCs w:val="16"/>
              </w:rPr>
            </w:pPr>
            <w:r>
              <w:rPr>
                <w:rFonts w:ascii="Arial" w:hAnsi="Arial" w:cs="Arial"/>
                <w:b/>
                <w:bCs/>
                <w:sz w:val="16"/>
                <w:szCs w:val="16"/>
              </w:rPr>
              <w:t>SECTOR B</w:t>
            </w:r>
          </w:p>
        </w:tc>
      </w:tr>
      <w:tr w:rsidR="00692EE5" w:rsidRPr="00D76FB6" w14:paraId="3A699BCE" w14:textId="77777777" w:rsidTr="00692EE5">
        <w:trPr>
          <w:trHeight w:val="289"/>
          <w:jc w:val="center"/>
        </w:trPr>
        <w:tc>
          <w:tcPr>
            <w:tcW w:w="218" w:type="pct"/>
            <w:vAlign w:val="center"/>
          </w:tcPr>
          <w:p w14:paraId="78B2FB0A" w14:textId="5C6E15D4" w:rsidR="00692EE5"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0555B4FC" w14:textId="77777777" w:rsidR="00692EE5" w:rsidRPr="00D76FB6" w:rsidRDefault="00692EE5" w:rsidP="00692EE5">
            <w:pPr>
              <w:jc w:val="center"/>
              <w:rPr>
                <w:rFonts w:ascii="Arial" w:hAnsi="Arial" w:cs="Arial"/>
                <w:b/>
                <w:bCs/>
                <w:sz w:val="16"/>
                <w:szCs w:val="16"/>
              </w:rPr>
            </w:pPr>
          </w:p>
        </w:tc>
        <w:tc>
          <w:tcPr>
            <w:tcW w:w="750" w:type="pct"/>
            <w:vAlign w:val="center"/>
          </w:tcPr>
          <w:p w14:paraId="440CCEE2" w14:textId="77777777" w:rsidR="00692EE5" w:rsidRPr="00D76FB6" w:rsidRDefault="00692EE5" w:rsidP="00692EE5">
            <w:pPr>
              <w:jc w:val="center"/>
              <w:rPr>
                <w:rFonts w:ascii="Arial" w:hAnsi="Arial" w:cs="Arial"/>
                <w:b/>
                <w:bCs/>
                <w:sz w:val="16"/>
                <w:szCs w:val="16"/>
              </w:rPr>
            </w:pPr>
          </w:p>
        </w:tc>
      </w:tr>
      <w:tr w:rsidR="00692EE5" w:rsidRPr="00D76FB6" w14:paraId="6178D654" w14:textId="77777777" w:rsidTr="00692EE5">
        <w:trPr>
          <w:trHeight w:val="289"/>
          <w:jc w:val="center"/>
        </w:trPr>
        <w:tc>
          <w:tcPr>
            <w:tcW w:w="218" w:type="pct"/>
            <w:vAlign w:val="center"/>
          </w:tcPr>
          <w:p w14:paraId="008AF04D" w14:textId="0648543D" w:rsidR="00692EE5"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6D3171DE" w14:textId="77777777" w:rsidR="00692EE5" w:rsidRPr="00D76FB6" w:rsidRDefault="00692EE5" w:rsidP="00692EE5">
            <w:pPr>
              <w:jc w:val="center"/>
              <w:rPr>
                <w:rFonts w:ascii="Arial" w:hAnsi="Arial" w:cs="Arial"/>
                <w:b/>
                <w:bCs/>
                <w:sz w:val="16"/>
                <w:szCs w:val="16"/>
              </w:rPr>
            </w:pPr>
          </w:p>
        </w:tc>
        <w:tc>
          <w:tcPr>
            <w:tcW w:w="750" w:type="pct"/>
            <w:vAlign w:val="center"/>
          </w:tcPr>
          <w:p w14:paraId="1CEA3ED3" w14:textId="77777777" w:rsidR="00692EE5" w:rsidRPr="00D76FB6" w:rsidRDefault="00692EE5" w:rsidP="00692EE5">
            <w:pPr>
              <w:jc w:val="center"/>
              <w:rPr>
                <w:rFonts w:ascii="Arial" w:hAnsi="Arial" w:cs="Arial"/>
                <w:b/>
                <w:bCs/>
                <w:sz w:val="16"/>
                <w:szCs w:val="16"/>
              </w:rPr>
            </w:pPr>
          </w:p>
        </w:tc>
      </w:tr>
      <w:tr w:rsidR="00692EE5" w:rsidRPr="00D76FB6" w14:paraId="6080B7A7" w14:textId="77777777" w:rsidTr="00692EE5">
        <w:trPr>
          <w:trHeight w:val="289"/>
          <w:jc w:val="center"/>
        </w:trPr>
        <w:tc>
          <w:tcPr>
            <w:tcW w:w="218" w:type="pct"/>
            <w:vAlign w:val="center"/>
          </w:tcPr>
          <w:p w14:paraId="73C33EC3" w14:textId="1FD4630E" w:rsidR="00692EE5" w:rsidRDefault="00692EE5" w:rsidP="00692EE5">
            <w:pPr>
              <w:jc w:val="center"/>
              <w:rPr>
                <w:rFonts w:ascii="Arial" w:hAnsi="Arial" w:cs="Arial"/>
                <w:b/>
                <w:bCs/>
                <w:sz w:val="16"/>
                <w:szCs w:val="16"/>
              </w:rPr>
            </w:pPr>
            <w:r>
              <w:rPr>
                <w:rFonts w:ascii="Arial" w:hAnsi="Arial" w:cs="Arial"/>
                <w:b/>
                <w:bCs/>
                <w:sz w:val="16"/>
                <w:szCs w:val="16"/>
              </w:rPr>
              <w:t>3</w:t>
            </w:r>
          </w:p>
        </w:tc>
        <w:tc>
          <w:tcPr>
            <w:tcW w:w="4032" w:type="pct"/>
            <w:vAlign w:val="center"/>
          </w:tcPr>
          <w:p w14:paraId="244BAE69" w14:textId="77777777" w:rsidR="00692EE5" w:rsidRPr="00D76FB6" w:rsidRDefault="00692EE5" w:rsidP="00692EE5">
            <w:pPr>
              <w:jc w:val="center"/>
              <w:rPr>
                <w:rFonts w:ascii="Arial" w:hAnsi="Arial" w:cs="Arial"/>
                <w:b/>
                <w:bCs/>
                <w:sz w:val="16"/>
                <w:szCs w:val="16"/>
              </w:rPr>
            </w:pPr>
          </w:p>
        </w:tc>
        <w:tc>
          <w:tcPr>
            <w:tcW w:w="750" w:type="pct"/>
            <w:vAlign w:val="center"/>
          </w:tcPr>
          <w:p w14:paraId="066EB775" w14:textId="77777777" w:rsidR="00692EE5" w:rsidRPr="00D76FB6" w:rsidRDefault="00692EE5" w:rsidP="00692EE5">
            <w:pPr>
              <w:jc w:val="center"/>
              <w:rPr>
                <w:rFonts w:ascii="Arial" w:hAnsi="Arial" w:cs="Arial"/>
                <w:b/>
                <w:bCs/>
                <w:sz w:val="16"/>
                <w:szCs w:val="16"/>
              </w:rPr>
            </w:pPr>
          </w:p>
        </w:tc>
      </w:tr>
      <w:tr w:rsidR="00692EE5" w:rsidRPr="00D76FB6" w14:paraId="710B200B" w14:textId="77777777" w:rsidTr="00692EE5">
        <w:trPr>
          <w:trHeight w:val="289"/>
          <w:jc w:val="center"/>
        </w:trPr>
        <w:tc>
          <w:tcPr>
            <w:tcW w:w="5000" w:type="pct"/>
            <w:gridSpan w:val="3"/>
            <w:vAlign w:val="center"/>
          </w:tcPr>
          <w:p w14:paraId="359D5D25" w14:textId="164F9A87" w:rsidR="00692EE5" w:rsidRPr="00D76FB6" w:rsidRDefault="003F4EAA" w:rsidP="00692EE5">
            <w:pPr>
              <w:jc w:val="center"/>
              <w:rPr>
                <w:rFonts w:ascii="Arial" w:hAnsi="Arial" w:cs="Arial"/>
                <w:b/>
                <w:bCs/>
                <w:sz w:val="16"/>
                <w:szCs w:val="16"/>
              </w:rPr>
            </w:pPr>
            <w:r>
              <w:rPr>
                <w:rFonts w:ascii="Arial" w:hAnsi="Arial" w:cs="Arial"/>
                <w:b/>
                <w:bCs/>
                <w:sz w:val="16"/>
                <w:szCs w:val="16"/>
              </w:rPr>
              <w:t>SECTOR B</w:t>
            </w:r>
          </w:p>
        </w:tc>
      </w:tr>
      <w:tr w:rsidR="00692EE5" w:rsidRPr="00D76FB6" w14:paraId="2BB43785" w14:textId="77777777" w:rsidTr="00692EE5">
        <w:trPr>
          <w:trHeight w:val="289"/>
          <w:jc w:val="center"/>
        </w:trPr>
        <w:tc>
          <w:tcPr>
            <w:tcW w:w="218" w:type="pct"/>
            <w:vAlign w:val="center"/>
          </w:tcPr>
          <w:p w14:paraId="52D92A66" w14:textId="31E8E116" w:rsidR="00692EE5"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703C742D" w14:textId="77777777" w:rsidR="00692EE5" w:rsidRPr="00D76FB6" w:rsidRDefault="00692EE5" w:rsidP="00692EE5">
            <w:pPr>
              <w:jc w:val="center"/>
              <w:rPr>
                <w:rFonts w:ascii="Arial" w:hAnsi="Arial" w:cs="Arial"/>
                <w:b/>
                <w:bCs/>
                <w:sz w:val="16"/>
                <w:szCs w:val="16"/>
              </w:rPr>
            </w:pPr>
          </w:p>
        </w:tc>
        <w:tc>
          <w:tcPr>
            <w:tcW w:w="750" w:type="pct"/>
            <w:vAlign w:val="center"/>
          </w:tcPr>
          <w:p w14:paraId="5A41DC7B" w14:textId="77777777" w:rsidR="00692EE5" w:rsidRPr="00D76FB6" w:rsidRDefault="00692EE5" w:rsidP="00692EE5">
            <w:pPr>
              <w:jc w:val="center"/>
              <w:rPr>
                <w:rFonts w:ascii="Arial" w:hAnsi="Arial" w:cs="Arial"/>
                <w:b/>
                <w:bCs/>
                <w:sz w:val="16"/>
                <w:szCs w:val="16"/>
              </w:rPr>
            </w:pPr>
          </w:p>
        </w:tc>
      </w:tr>
      <w:tr w:rsidR="00692EE5" w:rsidRPr="00D76FB6" w14:paraId="3C76C0DB" w14:textId="77777777" w:rsidTr="00692EE5">
        <w:trPr>
          <w:trHeight w:val="289"/>
          <w:jc w:val="center"/>
        </w:trPr>
        <w:tc>
          <w:tcPr>
            <w:tcW w:w="218" w:type="pct"/>
            <w:vAlign w:val="center"/>
          </w:tcPr>
          <w:p w14:paraId="3BC2C52E" w14:textId="4E0FCA08" w:rsidR="00692EE5"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3A1343B6" w14:textId="77777777" w:rsidR="00692EE5" w:rsidRPr="00D76FB6" w:rsidRDefault="00692EE5" w:rsidP="00692EE5">
            <w:pPr>
              <w:jc w:val="center"/>
              <w:rPr>
                <w:rFonts w:ascii="Arial" w:hAnsi="Arial" w:cs="Arial"/>
                <w:b/>
                <w:bCs/>
                <w:sz w:val="16"/>
                <w:szCs w:val="16"/>
              </w:rPr>
            </w:pPr>
          </w:p>
        </w:tc>
        <w:tc>
          <w:tcPr>
            <w:tcW w:w="750" w:type="pct"/>
            <w:vAlign w:val="center"/>
          </w:tcPr>
          <w:p w14:paraId="10197A55" w14:textId="77777777" w:rsidR="00692EE5" w:rsidRPr="00D76FB6" w:rsidRDefault="00692EE5" w:rsidP="00692EE5">
            <w:pPr>
              <w:jc w:val="center"/>
              <w:rPr>
                <w:rFonts w:ascii="Arial" w:hAnsi="Arial" w:cs="Arial"/>
                <w:b/>
                <w:bCs/>
                <w:sz w:val="16"/>
                <w:szCs w:val="16"/>
              </w:rPr>
            </w:pPr>
          </w:p>
        </w:tc>
      </w:tr>
      <w:tr w:rsidR="00692EE5" w:rsidRPr="00D76FB6" w14:paraId="41CAC49C" w14:textId="77777777" w:rsidTr="00692EE5">
        <w:trPr>
          <w:trHeight w:val="289"/>
          <w:jc w:val="center"/>
        </w:trPr>
        <w:tc>
          <w:tcPr>
            <w:tcW w:w="218" w:type="pct"/>
            <w:vAlign w:val="center"/>
          </w:tcPr>
          <w:p w14:paraId="32D17151" w14:textId="4EC661DB" w:rsidR="00692EE5" w:rsidRDefault="00692EE5" w:rsidP="00692EE5">
            <w:pPr>
              <w:jc w:val="center"/>
              <w:rPr>
                <w:rFonts w:ascii="Arial" w:hAnsi="Arial" w:cs="Arial"/>
                <w:b/>
                <w:bCs/>
                <w:sz w:val="16"/>
                <w:szCs w:val="16"/>
              </w:rPr>
            </w:pPr>
            <w:r>
              <w:rPr>
                <w:rFonts w:ascii="Arial" w:hAnsi="Arial" w:cs="Arial"/>
                <w:b/>
                <w:bCs/>
                <w:sz w:val="16"/>
                <w:szCs w:val="16"/>
              </w:rPr>
              <w:t>3</w:t>
            </w:r>
          </w:p>
        </w:tc>
        <w:tc>
          <w:tcPr>
            <w:tcW w:w="4032" w:type="pct"/>
            <w:vAlign w:val="center"/>
          </w:tcPr>
          <w:p w14:paraId="27F50F83" w14:textId="77777777" w:rsidR="00692EE5" w:rsidRPr="00D76FB6" w:rsidRDefault="00692EE5" w:rsidP="00692EE5">
            <w:pPr>
              <w:jc w:val="center"/>
              <w:rPr>
                <w:rFonts w:ascii="Arial" w:hAnsi="Arial" w:cs="Arial"/>
                <w:b/>
                <w:bCs/>
                <w:sz w:val="16"/>
                <w:szCs w:val="16"/>
              </w:rPr>
            </w:pPr>
          </w:p>
        </w:tc>
        <w:tc>
          <w:tcPr>
            <w:tcW w:w="750" w:type="pct"/>
            <w:vAlign w:val="center"/>
          </w:tcPr>
          <w:p w14:paraId="7F60DB52" w14:textId="77777777" w:rsidR="00692EE5" w:rsidRPr="00D76FB6" w:rsidRDefault="00692EE5" w:rsidP="00692EE5">
            <w:pPr>
              <w:jc w:val="center"/>
              <w:rPr>
                <w:rFonts w:ascii="Arial" w:hAnsi="Arial" w:cs="Arial"/>
                <w:b/>
                <w:bCs/>
                <w:sz w:val="16"/>
                <w:szCs w:val="16"/>
              </w:rPr>
            </w:pPr>
          </w:p>
        </w:tc>
      </w:tr>
    </w:tbl>
    <w:p w14:paraId="2E6801B2" w14:textId="77777777" w:rsidR="00911A79" w:rsidRPr="00D76FB6" w:rsidRDefault="00911A79" w:rsidP="00911A79">
      <w:pPr>
        <w:jc w:val="both"/>
        <w:rPr>
          <w:rFonts w:ascii="Arial" w:hAnsi="Arial" w:cs="Arial"/>
          <w:b/>
          <w:bCs/>
          <w:sz w:val="16"/>
          <w:szCs w:val="16"/>
        </w:rPr>
      </w:pPr>
    </w:p>
    <w:p w14:paraId="6715D0EB" w14:textId="77777777" w:rsidR="00911A79" w:rsidRDefault="00911A79" w:rsidP="00911A79">
      <w:pPr>
        <w:widowControl w:val="0"/>
        <w:spacing w:before="207"/>
        <w:ind w:left="284"/>
        <w:rPr>
          <w:rFonts w:ascii="Arial" w:hAnsi="Arial" w:cs="Arial"/>
          <w:b/>
          <w:bCs/>
          <w:color w:val="000000"/>
          <w:sz w:val="16"/>
          <w:szCs w:val="16"/>
        </w:rPr>
      </w:pPr>
      <w:r w:rsidRPr="00D76FB6">
        <w:rPr>
          <w:rFonts w:ascii="Arial" w:hAnsi="Arial" w:cs="Arial"/>
          <w:b/>
          <w:bCs/>
          <w:color w:val="000000"/>
          <w:sz w:val="16"/>
          <w:szCs w:val="16"/>
        </w:rPr>
        <w:lastRenderedPageBreak/>
        <w:t>PERSONAS APREHENDIDAS (ADULTOS)</w:t>
      </w:r>
    </w:p>
    <w:tbl>
      <w:tblPr>
        <w:tblStyle w:val="Tablaconcuadrcula"/>
        <w:tblW w:w="4865" w:type="pct"/>
        <w:jc w:val="center"/>
        <w:tblCellMar>
          <w:top w:w="28" w:type="dxa"/>
          <w:bottom w:w="28" w:type="dxa"/>
        </w:tblCellMar>
        <w:tblLook w:val="04A0" w:firstRow="1" w:lastRow="0" w:firstColumn="1" w:lastColumn="0" w:noHBand="0" w:noVBand="1"/>
      </w:tblPr>
      <w:tblGrid>
        <w:gridCol w:w="397"/>
        <w:gridCol w:w="7333"/>
        <w:gridCol w:w="1364"/>
      </w:tblGrid>
      <w:tr w:rsidR="00692EE5" w:rsidRPr="00D76FB6" w14:paraId="119FE9E8" w14:textId="77777777" w:rsidTr="00692EE5">
        <w:trPr>
          <w:trHeight w:val="289"/>
          <w:jc w:val="center"/>
        </w:trPr>
        <w:tc>
          <w:tcPr>
            <w:tcW w:w="218" w:type="pct"/>
            <w:vAlign w:val="center"/>
          </w:tcPr>
          <w:p w14:paraId="48DBE2BB" w14:textId="77777777" w:rsidR="00692EE5" w:rsidRPr="00D76FB6" w:rsidRDefault="00692EE5" w:rsidP="00692EE5">
            <w:pPr>
              <w:jc w:val="center"/>
              <w:rPr>
                <w:rFonts w:ascii="Arial" w:hAnsi="Arial" w:cs="Arial"/>
                <w:b/>
                <w:bCs/>
                <w:sz w:val="16"/>
                <w:szCs w:val="16"/>
              </w:rPr>
            </w:pPr>
            <w:proofErr w:type="spellStart"/>
            <w:r w:rsidRPr="00D76FB6">
              <w:rPr>
                <w:rFonts w:ascii="Arial" w:hAnsi="Arial" w:cs="Arial"/>
                <w:b/>
                <w:bCs/>
                <w:sz w:val="16"/>
                <w:szCs w:val="16"/>
              </w:rPr>
              <w:t>N°</w:t>
            </w:r>
            <w:proofErr w:type="spellEnd"/>
          </w:p>
        </w:tc>
        <w:tc>
          <w:tcPr>
            <w:tcW w:w="4032" w:type="pct"/>
            <w:vAlign w:val="center"/>
          </w:tcPr>
          <w:p w14:paraId="36960876" w14:textId="77777777" w:rsidR="00692EE5" w:rsidRPr="00D76FB6" w:rsidRDefault="00692EE5" w:rsidP="00692EE5">
            <w:pPr>
              <w:jc w:val="center"/>
              <w:rPr>
                <w:rFonts w:ascii="Arial" w:hAnsi="Arial" w:cs="Arial"/>
                <w:b/>
                <w:bCs/>
                <w:sz w:val="16"/>
                <w:szCs w:val="16"/>
              </w:rPr>
            </w:pPr>
            <w:r w:rsidRPr="00D76FB6">
              <w:rPr>
                <w:rFonts w:ascii="Arial" w:hAnsi="Arial" w:cs="Arial"/>
                <w:b/>
                <w:bCs/>
                <w:sz w:val="16"/>
                <w:szCs w:val="16"/>
              </w:rPr>
              <w:t>DETALLE</w:t>
            </w:r>
          </w:p>
        </w:tc>
        <w:tc>
          <w:tcPr>
            <w:tcW w:w="750" w:type="pct"/>
            <w:vAlign w:val="center"/>
          </w:tcPr>
          <w:p w14:paraId="34CF5941" w14:textId="77777777" w:rsidR="00692EE5" w:rsidRPr="00D76FB6" w:rsidRDefault="00692EE5" w:rsidP="00692EE5">
            <w:pPr>
              <w:jc w:val="center"/>
              <w:rPr>
                <w:rFonts w:ascii="Arial" w:hAnsi="Arial" w:cs="Arial"/>
                <w:b/>
                <w:bCs/>
                <w:sz w:val="16"/>
                <w:szCs w:val="16"/>
              </w:rPr>
            </w:pPr>
            <w:r w:rsidRPr="00D76FB6">
              <w:rPr>
                <w:rFonts w:ascii="Arial" w:hAnsi="Arial" w:cs="Arial"/>
                <w:b/>
                <w:bCs/>
                <w:sz w:val="16"/>
                <w:szCs w:val="16"/>
              </w:rPr>
              <w:t>CANTIDAD</w:t>
            </w:r>
          </w:p>
        </w:tc>
      </w:tr>
      <w:tr w:rsidR="00692EE5" w:rsidRPr="00D76FB6" w14:paraId="4728C7AB" w14:textId="77777777" w:rsidTr="00692EE5">
        <w:trPr>
          <w:trHeight w:val="289"/>
          <w:jc w:val="center"/>
        </w:trPr>
        <w:tc>
          <w:tcPr>
            <w:tcW w:w="5000" w:type="pct"/>
            <w:gridSpan w:val="3"/>
            <w:vAlign w:val="center"/>
          </w:tcPr>
          <w:p w14:paraId="3EDD3436" w14:textId="767542DE" w:rsidR="00692EE5" w:rsidRPr="00D76FB6" w:rsidRDefault="003F4EAA" w:rsidP="00692EE5">
            <w:pPr>
              <w:jc w:val="center"/>
              <w:rPr>
                <w:rFonts w:ascii="Arial" w:hAnsi="Arial" w:cs="Arial"/>
                <w:b/>
                <w:bCs/>
                <w:sz w:val="16"/>
                <w:szCs w:val="16"/>
              </w:rPr>
            </w:pPr>
            <w:r>
              <w:rPr>
                <w:rFonts w:ascii="Arial" w:hAnsi="Arial" w:cs="Arial"/>
                <w:b/>
                <w:bCs/>
                <w:sz w:val="16"/>
                <w:szCs w:val="16"/>
              </w:rPr>
              <w:t>SECTOR A</w:t>
            </w:r>
          </w:p>
        </w:tc>
      </w:tr>
      <w:tr w:rsidR="00692EE5" w:rsidRPr="00D76FB6" w14:paraId="4411F153" w14:textId="77777777" w:rsidTr="00692EE5">
        <w:trPr>
          <w:trHeight w:val="289"/>
          <w:jc w:val="center"/>
        </w:trPr>
        <w:tc>
          <w:tcPr>
            <w:tcW w:w="218" w:type="pct"/>
            <w:vAlign w:val="center"/>
          </w:tcPr>
          <w:p w14:paraId="0280D2FA" w14:textId="77777777" w:rsidR="00692EE5" w:rsidRPr="00D76FB6"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232A6ADB" w14:textId="77777777" w:rsidR="00692EE5" w:rsidRPr="00D76FB6" w:rsidRDefault="00692EE5" w:rsidP="00692EE5">
            <w:pPr>
              <w:jc w:val="center"/>
              <w:rPr>
                <w:rFonts w:ascii="Arial" w:hAnsi="Arial" w:cs="Arial"/>
                <w:b/>
                <w:bCs/>
                <w:sz w:val="16"/>
                <w:szCs w:val="16"/>
              </w:rPr>
            </w:pPr>
          </w:p>
        </w:tc>
        <w:tc>
          <w:tcPr>
            <w:tcW w:w="750" w:type="pct"/>
            <w:vAlign w:val="center"/>
          </w:tcPr>
          <w:p w14:paraId="2D522995" w14:textId="77777777" w:rsidR="00692EE5" w:rsidRPr="00D76FB6" w:rsidRDefault="00692EE5" w:rsidP="00692EE5">
            <w:pPr>
              <w:jc w:val="center"/>
              <w:rPr>
                <w:rFonts w:ascii="Arial" w:hAnsi="Arial" w:cs="Arial"/>
                <w:b/>
                <w:bCs/>
                <w:sz w:val="16"/>
                <w:szCs w:val="16"/>
              </w:rPr>
            </w:pPr>
          </w:p>
        </w:tc>
      </w:tr>
      <w:tr w:rsidR="00692EE5" w:rsidRPr="00D76FB6" w14:paraId="739DD67C" w14:textId="77777777" w:rsidTr="00692EE5">
        <w:trPr>
          <w:trHeight w:val="289"/>
          <w:jc w:val="center"/>
        </w:trPr>
        <w:tc>
          <w:tcPr>
            <w:tcW w:w="218" w:type="pct"/>
            <w:vAlign w:val="center"/>
          </w:tcPr>
          <w:p w14:paraId="7F63DFD4" w14:textId="77777777" w:rsidR="00692EE5" w:rsidRPr="00D76FB6"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358ED0B0" w14:textId="77777777" w:rsidR="00692EE5" w:rsidRPr="00D76FB6" w:rsidRDefault="00692EE5" w:rsidP="00692EE5">
            <w:pPr>
              <w:jc w:val="center"/>
              <w:rPr>
                <w:rFonts w:ascii="Arial" w:hAnsi="Arial" w:cs="Arial"/>
                <w:b/>
                <w:bCs/>
                <w:sz w:val="16"/>
                <w:szCs w:val="16"/>
              </w:rPr>
            </w:pPr>
          </w:p>
        </w:tc>
        <w:tc>
          <w:tcPr>
            <w:tcW w:w="750" w:type="pct"/>
            <w:vAlign w:val="center"/>
          </w:tcPr>
          <w:p w14:paraId="42E8AF67" w14:textId="77777777" w:rsidR="00692EE5" w:rsidRPr="00D76FB6" w:rsidRDefault="00692EE5" w:rsidP="00692EE5">
            <w:pPr>
              <w:jc w:val="center"/>
              <w:rPr>
                <w:rFonts w:ascii="Arial" w:hAnsi="Arial" w:cs="Arial"/>
                <w:b/>
                <w:bCs/>
                <w:sz w:val="16"/>
                <w:szCs w:val="16"/>
              </w:rPr>
            </w:pPr>
          </w:p>
        </w:tc>
      </w:tr>
      <w:tr w:rsidR="00692EE5" w:rsidRPr="00D76FB6" w14:paraId="50F9510F" w14:textId="77777777" w:rsidTr="00692EE5">
        <w:trPr>
          <w:trHeight w:val="289"/>
          <w:jc w:val="center"/>
        </w:trPr>
        <w:tc>
          <w:tcPr>
            <w:tcW w:w="218" w:type="pct"/>
            <w:vAlign w:val="center"/>
          </w:tcPr>
          <w:p w14:paraId="093A4B9C" w14:textId="77777777" w:rsidR="00692EE5" w:rsidRPr="00D76FB6" w:rsidRDefault="00692EE5" w:rsidP="00692EE5">
            <w:pPr>
              <w:jc w:val="center"/>
              <w:rPr>
                <w:rFonts w:ascii="Arial" w:hAnsi="Arial" w:cs="Arial"/>
                <w:b/>
                <w:bCs/>
                <w:sz w:val="16"/>
                <w:szCs w:val="16"/>
              </w:rPr>
            </w:pPr>
            <w:r>
              <w:rPr>
                <w:rFonts w:ascii="Arial" w:hAnsi="Arial" w:cs="Arial"/>
                <w:b/>
                <w:bCs/>
                <w:sz w:val="16"/>
                <w:szCs w:val="16"/>
              </w:rPr>
              <w:t>3</w:t>
            </w:r>
          </w:p>
        </w:tc>
        <w:tc>
          <w:tcPr>
            <w:tcW w:w="4032" w:type="pct"/>
            <w:vAlign w:val="center"/>
          </w:tcPr>
          <w:p w14:paraId="1C735D31" w14:textId="77777777" w:rsidR="00692EE5" w:rsidRPr="00D76FB6" w:rsidRDefault="00692EE5" w:rsidP="00692EE5">
            <w:pPr>
              <w:jc w:val="center"/>
              <w:rPr>
                <w:rFonts w:ascii="Arial" w:hAnsi="Arial" w:cs="Arial"/>
                <w:b/>
                <w:bCs/>
                <w:sz w:val="16"/>
                <w:szCs w:val="16"/>
              </w:rPr>
            </w:pPr>
          </w:p>
        </w:tc>
        <w:tc>
          <w:tcPr>
            <w:tcW w:w="750" w:type="pct"/>
            <w:vAlign w:val="center"/>
          </w:tcPr>
          <w:p w14:paraId="10CAD926" w14:textId="77777777" w:rsidR="00692EE5" w:rsidRPr="00D76FB6" w:rsidRDefault="00692EE5" w:rsidP="00692EE5">
            <w:pPr>
              <w:jc w:val="center"/>
              <w:rPr>
                <w:rFonts w:ascii="Arial" w:hAnsi="Arial" w:cs="Arial"/>
                <w:b/>
                <w:bCs/>
                <w:sz w:val="16"/>
                <w:szCs w:val="16"/>
              </w:rPr>
            </w:pPr>
          </w:p>
        </w:tc>
      </w:tr>
      <w:tr w:rsidR="00692EE5" w:rsidRPr="00D76FB6" w14:paraId="40E0362B" w14:textId="77777777" w:rsidTr="00692EE5">
        <w:trPr>
          <w:trHeight w:val="289"/>
          <w:jc w:val="center"/>
        </w:trPr>
        <w:tc>
          <w:tcPr>
            <w:tcW w:w="5000" w:type="pct"/>
            <w:gridSpan w:val="3"/>
            <w:vAlign w:val="center"/>
          </w:tcPr>
          <w:p w14:paraId="07A78684" w14:textId="1C9C5149" w:rsidR="00692EE5" w:rsidRPr="00D76FB6" w:rsidRDefault="003F4EAA" w:rsidP="00692EE5">
            <w:pPr>
              <w:jc w:val="center"/>
              <w:rPr>
                <w:rFonts w:ascii="Arial" w:hAnsi="Arial" w:cs="Arial"/>
                <w:b/>
                <w:bCs/>
                <w:sz w:val="16"/>
                <w:szCs w:val="16"/>
              </w:rPr>
            </w:pPr>
            <w:r>
              <w:rPr>
                <w:rFonts w:ascii="Arial" w:hAnsi="Arial" w:cs="Arial"/>
                <w:b/>
                <w:bCs/>
                <w:sz w:val="16"/>
                <w:szCs w:val="16"/>
              </w:rPr>
              <w:t>SECTOR A</w:t>
            </w:r>
          </w:p>
        </w:tc>
      </w:tr>
      <w:tr w:rsidR="00692EE5" w:rsidRPr="00D76FB6" w14:paraId="6393481A" w14:textId="77777777" w:rsidTr="00692EE5">
        <w:trPr>
          <w:trHeight w:val="289"/>
          <w:jc w:val="center"/>
        </w:trPr>
        <w:tc>
          <w:tcPr>
            <w:tcW w:w="218" w:type="pct"/>
            <w:vAlign w:val="center"/>
          </w:tcPr>
          <w:p w14:paraId="748ADCA5" w14:textId="77777777" w:rsidR="00692EE5" w:rsidRPr="00D76FB6"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0E3F9BA8" w14:textId="77777777" w:rsidR="00692EE5" w:rsidRPr="00D76FB6" w:rsidRDefault="00692EE5" w:rsidP="00692EE5">
            <w:pPr>
              <w:jc w:val="center"/>
              <w:rPr>
                <w:rFonts w:ascii="Arial" w:hAnsi="Arial" w:cs="Arial"/>
                <w:b/>
                <w:bCs/>
                <w:sz w:val="16"/>
                <w:szCs w:val="16"/>
              </w:rPr>
            </w:pPr>
          </w:p>
        </w:tc>
        <w:tc>
          <w:tcPr>
            <w:tcW w:w="750" w:type="pct"/>
            <w:vAlign w:val="center"/>
          </w:tcPr>
          <w:p w14:paraId="39433D4B" w14:textId="77777777" w:rsidR="00692EE5" w:rsidRPr="00D76FB6" w:rsidRDefault="00692EE5" w:rsidP="00692EE5">
            <w:pPr>
              <w:jc w:val="center"/>
              <w:rPr>
                <w:rFonts w:ascii="Arial" w:hAnsi="Arial" w:cs="Arial"/>
                <w:b/>
                <w:bCs/>
                <w:sz w:val="16"/>
                <w:szCs w:val="16"/>
              </w:rPr>
            </w:pPr>
          </w:p>
        </w:tc>
      </w:tr>
      <w:tr w:rsidR="00692EE5" w:rsidRPr="00D76FB6" w14:paraId="0D4E7F25" w14:textId="77777777" w:rsidTr="00692EE5">
        <w:trPr>
          <w:trHeight w:val="289"/>
          <w:jc w:val="center"/>
        </w:trPr>
        <w:tc>
          <w:tcPr>
            <w:tcW w:w="218" w:type="pct"/>
            <w:vAlign w:val="center"/>
          </w:tcPr>
          <w:p w14:paraId="2441EFD4" w14:textId="77777777" w:rsidR="00692EE5" w:rsidRPr="00D76FB6"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109A5E74" w14:textId="77777777" w:rsidR="00692EE5" w:rsidRPr="00D76FB6" w:rsidRDefault="00692EE5" w:rsidP="00692EE5">
            <w:pPr>
              <w:jc w:val="center"/>
              <w:rPr>
                <w:rFonts w:ascii="Arial" w:hAnsi="Arial" w:cs="Arial"/>
                <w:b/>
                <w:bCs/>
                <w:sz w:val="16"/>
                <w:szCs w:val="16"/>
              </w:rPr>
            </w:pPr>
          </w:p>
        </w:tc>
        <w:tc>
          <w:tcPr>
            <w:tcW w:w="750" w:type="pct"/>
            <w:vAlign w:val="center"/>
          </w:tcPr>
          <w:p w14:paraId="0D2631BB" w14:textId="77777777" w:rsidR="00692EE5" w:rsidRPr="00D76FB6" w:rsidRDefault="00692EE5" w:rsidP="00692EE5">
            <w:pPr>
              <w:jc w:val="center"/>
              <w:rPr>
                <w:rFonts w:ascii="Arial" w:hAnsi="Arial" w:cs="Arial"/>
                <w:b/>
                <w:bCs/>
                <w:sz w:val="16"/>
                <w:szCs w:val="16"/>
              </w:rPr>
            </w:pPr>
          </w:p>
        </w:tc>
      </w:tr>
      <w:tr w:rsidR="00692EE5" w:rsidRPr="00D76FB6" w14:paraId="6C32AEA0" w14:textId="77777777" w:rsidTr="00692EE5">
        <w:trPr>
          <w:trHeight w:val="289"/>
          <w:jc w:val="center"/>
        </w:trPr>
        <w:tc>
          <w:tcPr>
            <w:tcW w:w="218" w:type="pct"/>
            <w:vAlign w:val="center"/>
          </w:tcPr>
          <w:p w14:paraId="1770685D" w14:textId="77777777" w:rsidR="00692EE5" w:rsidRPr="00D76FB6" w:rsidRDefault="00692EE5" w:rsidP="00692EE5">
            <w:pPr>
              <w:jc w:val="center"/>
              <w:rPr>
                <w:rFonts w:ascii="Arial" w:hAnsi="Arial" w:cs="Arial"/>
                <w:b/>
                <w:bCs/>
                <w:sz w:val="16"/>
                <w:szCs w:val="16"/>
              </w:rPr>
            </w:pPr>
            <w:r>
              <w:rPr>
                <w:rFonts w:ascii="Arial" w:hAnsi="Arial" w:cs="Arial"/>
                <w:b/>
                <w:bCs/>
                <w:sz w:val="16"/>
                <w:szCs w:val="16"/>
              </w:rPr>
              <w:t>3</w:t>
            </w:r>
          </w:p>
        </w:tc>
        <w:tc>
          <w:tcPr>
            <w:tcW w:w="4032" w:type="pct"/>
            <w:vAlign w:val="center"/>
          </w:tcPr>
          <w:p w14:paraId="4E607AEC" w14:textId="77777777" w:rsidR="00692EE5" w:rsidRPr="00D76FB6" w:rsidRDefault="00692EE5" w:rsidP="00692EE5">
            <w:pPr>
              <w:jc w:val="center"/>
              <w:rPr>
                <w:rFonts w:ascii="Arial" w:hAnsi="Arial" w:cs="Arial"/>
                <w:b/>
                <w:bCs/>
                <w:sz w:val="16"/>
                <w:szCs w:val="16"/>
              </w:rPr>
            </w:pPr>
          </w:p>
        </w:tc>
        <w:tc>
          <w:tcPr>
            <w:tcW w:w="750" w:type="pct"/>
            <w:vAlign w:val="center"/>
          </w:tcPr>
          <w:p w14:paraId="66587FFB" w14:textId="77777777" w:rsidR="00692EE5" w:rsidRPr="00D76FB6" w:rsidRDefault="00692EE5" w:rsidP="00692EE5">
            <w:pPr>
              <w:jc w:val="center"/>
              <w:rPr>
                <w:rFonts w:ascii="Arial" w:hAnsi="Arial" w:cs="Arial"/>
                <w:b/>
                <w:bCs/>
                <w:sz w:val="16"/>
                <w:szCs w:val="16"/>
              </w:rPr>
            </w:pPr>
          </w:p>
        </w:tc>
      </w:tr>
      <w:tr w:rsidR="00692EE5" w:rsidRPr="00D76FB6" w14:paraId="2363A998" w14:textId="77777777" w:rsidTr="00692EE5">
        <w:trPr>
          <w:trHeight w:val="289"/>
          <w:jc w:val="center"/>
        </w:trPr>
        <w:tc>
          <w:tcPr>
            <w:tcW w:w="5000" w:type="pct"/>
            <w:gridSpan w:val="3"/>
            <w:vAlign w:val="center"/>
          </w:tcPr>
          <w:p w14:paraId="6F622649" w14:textId="5C02F4AB" w:rsidR="00692EE5" w:rsidRPr="00D76FB6" w:rsidRDefault="003F4EAA" w:rsidP="00692EE5">
            <w:pPr>
              <w:jc w:val="center"/>
              <w:rPr>
                <w:rFonts w:ascii="Arial" w:hAnsi="Arial" w:cs="Arial"/>
                <w:b/>
                <w:bCs/>
                <w:sz w:val="16"/>
                <w:szCs w:val="16"/>
              </w:rPr>
            </w:pPr>
            <w:r>
              <w:rPr>
                <w:rFonts w:ascii="Arial" w:hAnsi="Arial" w:cs="Arial"/>
                <w:b/>
                <w:bCs/>
                <w:sz w:val="16"/>
                <w:szCs w:val="16"/>
              </w:rPr>
              <w:t>SECTOR A</w:t>
            </w:r>
          </w:p>
        </w:tc>
      </w:tr>
      <w:tr w:rsidR="00692EE5" w:rsidRPr="00D76FB6" w14:paraId="683E84E0" w14:textId="77777777" w:rsidTr="00692EE5">
        <w:trPr>
          <w:trHeight w:val="289"/>
          <w:jc w:val="center"/>
        </w:trPr>
        <w:tc>
          <w:tcPr>
            <w:tcW w:w="218" w:type="pct"/>
            <w:vAlign w:val="center"/>
          </w:tcPr>
          <w:p w14:paraId="416DF56D" w14:textId="77777777" w:rsidR="00692EE5"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326D1BD5" w14:textId="77777777" w:rsidR="00692EE5" w:rsidRPr="00D76FB6" w:rsidRDefault="00692EE5" w:rsidP="00692EE5">
            <w:pPr>
              <w:jc w:val="center"/>
              <w:rPr>
                <w:rFonts w:ascii="Arial" w:hAnsi="Arial" w:cs="Arial"/>
                <w:b/>
                <w:bCs/>
                <w:sz w:val="16"/>
                <w:szCs w:val="16"/>
              </w:rPr>
            </w:pPr>
          </w:p>
        </w:tc>
        <w:tc>
          <w:tcPr>
            <w:tcW w:w="750" w:type="pct"/>
            <w:vAlign w:val="center"/>
          </w:tcPr>
          <w:p w14:paraId="1ED18DED" w14:textId="77777777" w:rsidR="00692EE5" w:rsidRPr="00D76FB6" w:rsidRDefault="00692EE5" w:rsidP="00692EE5">
            <w:pPr>
              <w:jc w:val="center"/>
              <w:rPr>
                <w:rFonts w:ascii="Arial" w:hAnsi="Arial" w:cs="Arial"/>
                <w:b/>
                <w:bCs/>
                <w:sz w:val="16"/>
                <w:szCs w:val="16"/>
              </w:rPr>
            </w:pPr>
          </w:p>
        </w:tc>
      </w:tr>
      <w:tr w:rsidR="00692EE5" w:rsidRPr="00D76FB6" w14:paraId="02BD58B6" w14:textId="77777777" w:rsidTr="00692EE5">
        <w:trPr>
          <w:trHeight w:val="289"/>
          <w:jc w:val="center"/>
        </w:trPr>
        <w:tc>
          <w:tcPr>
            <w:tcW w:w="218" w:type="pct"/>
            <w:vAlign w:val="center"/>
          </w:tcPr>
          <w:p w14:paraId="417C8607" w14:textId="77777777" w:rsidR="00692EE5"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612E8FA9" w14:textId="77777777" w:rsidR="00692EE5" w:rsidRPr="00D76FB6" w:rsidRDefault="00692EE5" w:rsidP="00692EE5">
            <w:pPr>
              <w:jc w:val="center"/>
              <w:rPr>
                <w:rFonts w:ascii="Arial" w:hAnsi="Arial" w:cs="Arial"/>
                <w:b/>
                <w:bCs/>
                <w:sz w:val="16"/>
                <w:szCs w:val="16"/>
              </w:rPr>
            </w:pPr>
          </w:p>
        </w:tc>
        <w:tc>
          <w:tcPr>
            <w:tcW w:w="750" w:type="pct"/>
            <w:vAlign w:val="center"/>
          </w:tcPr>
          <w:p w14:paraId="524A2D6C" w14:textId="77777777" w:rsidR="00692EE5" w:rsidRPr="00D76FB6" w:rsidRDefault="00692EE5" w:rsidP="00692EE5">
            <w:pPr>
              <w:jc w:val="center"/>
              <w:rPr>
                <w:rFonts w:ascii="Arial" w:hAnsi="Arial" w:cs="Arial"/>
                <w:b/>
                <w:bCs/>
                <w:sz w:val="16"/>
                <w:szCs w:val="16"/>
              </w:rPr>
            </w:pPr>
          </w:p>
        </w:tc>
      </w:tr>
      <w:tr w:rsidR="00692EE5" w:rsidRPr="00D76FB6" w14:paraId="6A305462" w14:textId="77777777" w:rsidTr="00692EE5">
        <w:trPr>
          <w:trHeight w:val="289"/>
          <w:jc w:val="center"/>
        </w:trPr>
        <w:tc>
          <w:tcPr>
            <w:tcW w:w="218" w:type="pct"/>
            <w:vAlign w:val="center"/>
          </w:tcPr>
          <w:p w14:paraId="3500F4BE" w14:textId="77777777" w:rsidR="00692EE5" w:rsidRDefault="00692EE5" w:rsidP="00692EE5">
            <w:pPr>
              <w:jc w:val="center"/>
              <w:rPr>
                <w:rFonts w:ascii="Arial" w:hAnsi="Arial" w:cs="Arial"/>
                <w:b/>
                <w:bCs/>
                <w:sz w:val="16"/>
                <w:szCs w:val="16"/>
              </w:rPr>
            </w:pPr>
            <w:r>
              <w:rPr>
                <w:rFonts w:ascii="Arial" w:hAnsi="Arial" w:cs="Arial"/>
                <w:b/>
                <w:bCs/>
                <w:sz w:val="16"/>
                <w:szCs w:val="16"/>
              </w:rPr>
              <w:t>3</w:t>
            </w:r>
          </w:p>
        </w:tc>
        <w:tc>
          <w:tcPr>
            <w:tcW w:w="4032" w:type="pct"/>
            <w:vAlign w:val="center"/>
          </w:tcPr>
          <w:p w14:paraId="00B9E077" w14:textId="77777777" w:rsidR="00692EE5" w:rsidRPr="00D76FB6" w:rsidRDefault="00692EE5" w:rsidP="00692EE5">
            <w:pPr>
              <w:jc w:val="center"/>
              <w:rPr>
                <w:rFonts w:ascii="Arial" w:hAnsi="Arial" w:cs="Arial"/>
                <w:b/>
                <w:bCs/>
                <w:sz w:val="16"/>
                <w:szCs w:val="16"/>
              </w:rPr>
            </w:pPr>
          </w:p>
        </w:tc>
        <w:tc>
          <w:tcPr>
            <w:tcW w:w="750" w:type="pct"/>
            <w:vAlign w:val="center"/>
          </w:tcPr>
          <w:p w14:paraId="75E4EBA0" w14:textId="77777777" w:rsidR="00692EE5" w:rsidRPr="00D76FB6" w:rsidRDefault="00692EE5" w:rsidP="00692EE5">
            <w:pPr>
              <w:jc w:val="center"/>
              <w:rPr>
                <w:rFonts w:ascii="Arial" w:hAnsi="Arial" w:cs="Arial"/>
                <w:b/>
                <w:bCs/>
                <w:sz w:val="16"/>
                <w:szCs w:val="16"/>
              </w:rPr>
            </w:pPr>
          </w:p>
        </w:tc>
      </w:tr>
      <w:tr w:rsidR="00692EE5" w:rsidRPr="00D76FB6" w14:paraId="44FFF2FF" w14:textId="77777777" w:rsidTr="00692EE5">
        <w:trPr>
          <w:trHeight w:val="289"/>
          <w:jc w:val="center"/>
        </w:trPr>
        <w:tc>
          <w:tcPr>
            <w:tcW w:w="5000" w:type="pct"/>
            <w:gridSpan w:val="3"/>
            <w:vAlign w:val="center"/>
          </w:tcPr>
          <w:p w14:paraId="5B221156" w14:textId="0EE20335" w:rsidR="00692EE5" w:rsidRPr="00D76FB6" w:rsidRDefault="003F4EAA" w:rsidP="00692EE5">
            <w:pPr>
              <w:jc w:val="center"/>
              <w:rPr>
                <w:rFonts w:ascii="Arial" w:hAnsi="Arial" w:cs="Arial"/>
                <w:b/>
                <w:bCs/>
                <w:sz w:val="16"/>
                <w:szCs w:val="16"/>
              </w:rPr>
            </w:pPr>
            <w:r>
              <w:rPr>
                <w:rFonts w:ascii="Arial" w:hAnsi="Arial" w:cs="Arial"/>
                <w:b/>
                <w:bCs/>
                <w:sz w:val="16"/>
                <w:szCs w:val="16"/>
              </w:rPr>
              <w:t>SECTOR A</w:t>
            </w:r>
          </w:p>
        </w:tc>
      </w:tr>
      <w:tr w:rsidR="00692EE5" w:rsidRPr="00D76FB6" w14:paraId="4654F9C1" w14:textId="77777777" w:rsidTr="00692EE5">
        <w:trPr>
          <w:trHeight w:val="289"/>
          <w:jc w:val="center"/>
        </w:trPr>
        <w:tc>
          <w:tcPr>
            <w:tcW w:w="218" w:type="pct"/>
            <w:vAlign w:val="center"/>
          </w:tcPr>
          <w:p w14:paraId="2A1A09EA" w14:textId="77777777" w:rsidR="00692EE5"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43FB115A" w14:textId="77777777" w:rsidR="00692EE5" w:rsidRPr="00D76FB6" w:rsidRDefault="00692EE5" w:rsidP="00692EE5">
            <w:pPr>
              <w:jc w:val="center"/>
              <w:rPr>
                <w:rFonts w:ascii="Arial" w:hAnsi="Arial" w:cs="Arial"/>
                <w:b/>
                <w:bCs/>
                <w:sz w:val="16"/>
                <w:szCs w:val="16"/>
              </w:rPr>
            </w:pPr>
          </w:p>
        </w:tc>
        <w:tc>
          <w:tcPr>
            <w:tcW w:w="750" w:type="pct"/>
            <w:vAlign w:val="center"/>
          </w:tcPr>
          <w:p w14:paraId="11D57E25" w14:textId="77777777" w:rsidR="00692EE5" w:rsidRPr="00D76FB6" w:rsidRDefault="00692EE5" w:rsidP="00692EE5">
            <w:pPr>
              <w:jc w:val="center"/>
              <w:rPr>
                <w:rFonts w:ascii="Arial" w:hAnsi="Arial" w:cs="Arial"/>
                <w:b/>
                <w:bCs/>
                <w:sz w:val="16"/>
                <w:szCs w:val="16"/>
              </w:rPr>
            </w:pPr>
          </w:p>
        </w:tc>
      </w:tr>
      <w:tr w:rsidR="00692EE5" w:rsidRPr="00D76FB6" w14:paraId="7FFA8592" w14:textId="77777777" w:rsidTr="00692EE5">
        <w:trPr>
          <w:trHeight w:val="289"/>
          <w:jc w:val="center"/>
        </w:trPr>
        <w:tc>
          <w:tcPr>
            <w:tcW w:w="218" w:type="pct"/>
            <w:vAlign w:val="center"/>
          </w:tcPr>
          <w:p w14:paraId="44FE3050" w14:textId="77777777" w:rsidR="00692EE5"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669046AD" w14:textId="77777777" w:rsidR="00692EE5" w:rsidRPr="00D76FB6" w:rsidRDefault="00692EE5" w:rsidP="00692EE5">
            <w:pPr>
              <w:jc w:val="center"/>
              <w:rPr>
                <w:rFonts w:ascii="Arial" w:hAnsi="Arial" w:cs="Arial"/>
                <w:b/>
                <w:bCs/>
                <w:sz w:val="16"/>
                <w:szCs w:val="16"/>
              </w:rPr>
            </w:pPr>
          </w:p>
        </w:tc>
        <w:tc>
          <w:tcPr>
            <w:tcW w:w="750" w:type="pct"/>
            <w:vAlign w:val="center"/>
          </w:tcPr>
          <w:p w14:paraId="47F43DFA" w14:textId="77777777" w:rsidR="00692EE5" w:rsidRPr="00D76FB6" w:rsidRDefault="00692EE5" w:rsidP="00692EE5">
            <w:pPr>
              <w:jc w:val="center"/>
              <w:rPr>
                <w:rFonts w:ascii="Arial" w:hAnsi="Arial" w:cs="Arial"/>
                <w:b/>
                <w:bCs/>
                <w:sz w:val="16"/>
                <w:szCs w:val="16"/>
              </w:rPr>
            </w:pPr>
          </w:p>
        </w:tc>
      </w:tr>
      <w:tr w:rsidR="00692EE5" w:rsidRPr="00D76FB6" w14:paraId="4D229C41" w14:textId="77777777" w:rsidTr="00692EE5">
        <w:trPr>
          <w:trHeight w:val="289"/>
          <w:jc w:val="center"/>
        </w:trPr>
        <w:tc>
          <w:tcPr>
            <w:tcW w:w="5000" w:type="pct"/>
            <w:gridSpan w:val="3"/>
            <w:vAlign w:val="center"/>
          </w:tcPr>
          <w:p w14:paraId="48E32581" w14:textId="787C0403" w:rsidR="00692EE5" w:rsidRPr="00D76FB6" w:rsidRDefault="003F4EAA" w:rsidP="00692EE5">
            <w:pPr>
              <w:jc w:val="center"/>
              <w:rPr>
                <w:rFonts w:ascii="Arial" w:hAnsi="Arial" w:cs="Arial"/>
                <w:b/>
                <w:bCs/>
                <w:sz w:val="16"/>
                <w:szCs w:val="16"/>
              </w:rPr>
            </w:pPr>
            <w:r>
              <w:rPr>
                <w:rFonts w:ascii="Arial" w:hAnsi="Arial" w:cs="Arial"/>
                <w:b/>
                <w:bCs/>
                <w:sz w:val="16"/>
                <w:szCs w:val="16"/>
              </w:rPr>
              <w:t>SECTOR C</w:t>
            </w:r>
          </w:p>
        </w:tc>
      </w:tr>
      <w:tr w:rsidR="00692EE5" w:rsidRPr="00D76FB6" w14:paraId="077369AE" w14:textId="77777777" w:rsidTr="00692EE5">
        <w:trPr>
          <w:trHeight w:val="289"/>
          <w:jc w:val="center"/>
        </w:trPr>
        <w:tc>
          <w:tcPr>
            <w:tcW w:w="218" w:type="pct"/>
            <w:vAlign w:val="center"/>
          </w:tcPr>
          <w:p w14:paraId="43D15403" w14:textId="77777777" w:rsidR="00692EE5"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5090CE3B" w14:textId="77777777" w:rsidR="00692EE5" w:rsidRPr="00D76FB6" w:rsidRDefault="00692EE5" w:rsidP="00692EE5">
            <w:pPr>
              <w:jc w:val="center"/>
              <w:rPr>
                <w:rFonts w:ascii="Arial" w:hAnsi="Arial" w:cs="Arial"/>
                <w:b/>
                <w:bCs/>
                <w:sz w:val="16"/>
                <w:szCs w:val="16"/>
              </w:rPr>
            </w:pPr>
          </w:p>
        </w:tc>
        <w:tc>
          <w:tcPr>
            <w:tcW w:w="750" w:type="pct"/>
            <w:vAlign w:val="center"/>
          </w:tcPr>
          <w:p w14:paraId="5E4490C9" w14:textId="77777777" w:rsidR="00692EE5" w:rsidRPr="00D76FB6" w:rsidRDefault="00692EE5" w:rsidP="00692EE5">
            <w:pPr>
              <w:jc w:val="center"/>
              <w:rPr>
                <w:rFonts w:ascii="Arial" w:hAnsi="Arial" w:cs="Arial"/>
                <w:b/>
                <w:bCs/>
                <w:sz w:val="16"/>
                <w:szCs w:val="16"/>
              </w:rPr>
            </w:pPr>
          </w:p>
        </w:tc>
      </w:tr>
      <w:tr w:rsidR="00692EE5" w:rsidRPr="00D76FB6" w14:paraId="1876A9CD" w14:textId="77777777" w:rsidTr="00692EE5">
        <w:trPr>
          <w:trHeight w:val="289"/>
          <w:jc w:val="center"/>
        </w:trPr>
        <w:tc>
          <w:tcPr>
            <w:tcW w:w="218" w:type="pct"/>
            <w:vAlign w:val="center"/>
          </w:tcPr>
          <w:p w14:paraId="71A9F8F2" w14:textId="77777777" w:rsidR="00692EE5"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20C059B9" w14:textId="77777777" w:rsidR="00692EE5" w:rsidRPr="00D76FB6" w:rsidRDefault="00692EE5" w:rsidP="00692EE5">
            <w:pPr>
              <w:jc w:val="center"/>
              <w:rPr>
                <w:rFonts w:ascii="Arial" w:hAnsi="Arial" w:cs="Arial"/>
                <w:b/>
                <w:bCs/>
                <w:sz w:val="16"/>
                <w:szCs w:val="16"/>
              </w:rPr>
            </w:pPr>
          </w:p>
        </w:tc>
        <w:tc>
          <w:tcPr>
            <w:tcW w:w="750" w:type="pct"/>
            <w:vAlign w:val="center"/>
          </w:tcPr>
          <w:p w14:paraId="0E3EC0C9" w14:textId="77777777" w:rsidR="00692EE5" w:rsidRPr="00D76FB6" w:rsidRDefault="00692EE5" w:rsidP="00692EE5">
            <w:pPr>
              <w:jc w:val="center"/>
              <w:rPr>
                <w:rFonts w:ascii="Arial" w:hAnsi="Arial" w:cs="Arial"/>
                <w:b/>
                <w:bCs/>
                <w:sz w:val="16"/>
                <w:szCs w:val="16"/>
              </w:rPr>
            </w:pPr>
          </w:p>
        </w:tc>
      </w:tr>
      <w:tr w:rsidR="00692EE5" w:rsidRPr="00D76FB6" w14:paraId="52D8A523" w14:textId="77777777" w:rsidTr="00692EE5">
        <w:trPr>
          <w:trHeight w:val="289"/>
          <w:jc w:val="center"/>
        </w:trPr>
        <w:tc>
          <w:tcPr>
            <w:tcW w:w="218" w:type="pct"/>
            <w:vAlign w:val="center"/>
          </w:tcPr>
          <w:p w14:paraId="1B5CDB97" w14:textId="77777777" w:rsidR="00692EE5" w:rsidRDefault="00692EE5" w:rsidP="00692EE5">
            <w:pPr>
              <w:jc w:val="center"/>
              <w:rPr>
                <w:rFonts w:ascii="Arial" w:hAnsi="Arial" w:cs="Arial"/>
                <w:b/>
                <w:bCs/>
                <w:sz w:val="16"/>
                <w:szCs w:val="16"/>
              </w:rPr>
            </w:pPr>
            <w:r>
              <w:rPr>
                <w:rFonts w:ascii="Arial" w:hAnsi="Arial" w:cs="Arial"/>
                <w:b/>
                <w:bCs/>
                <w:sz w:val="16"/>
                <w:szCs w:val="16"/>
              </w:rPr>
              <w:t>3</w:t>
            </w:r>
          </w:p>
        </w:tc>
        <w:tc>
          <w:tcPr>
            <w:tcW w:w="4032" w:type="pct"/>
            <w:vAlign w:val="center"/>
          </w:tcPr>
          <w:p w14:paraId="5460F996" w14:textId="77777777" w:rsidR="00692EE5" w:rsidRPr="00D76FB6" w:rsidRDefault="00692EE5" w:rsidP="00692EE5">
            <w:pPr>
              <w:jc w:val="center"/>
              <w:rPr>
                <w:rFonts w:ascii="Arial" w:hAnsi="Arial" w:cs="Arial"/>
                <w:b/>
                <w:bCs/>
                <w:sz w:val="16"/>
                <w:szCs w:val="16"/>
              </w:rPr>
            </w:pPr>
          </w:p>
        </w:tc>
        <w:tc>
          <w:tcPr>
            <w:tcW w:w="750" w:type="pct"/>
            <w:vAlign w:val="center"/>
          </w:tcPr>
          <w:p w14:paraId="2753BF25" w14:textId="77777777" w:rsidR="00692EE5" w:rsidRPr="00D76FB6" w:rsidRDefault="00692EE5" w:rsidP="00692EE5">
            <w:pPr>
              <w:jc w:val="center"/>
              <w:rPr>
                <w:rFonts w:ascii="Arial" w:hAnsi="Arial" w:cs="Arial"/>
                <w:b/>
                <w:bCs/>
                <w:sz w:val="16"/>
                <w:szCs w:val="16"/>
              </w:rPr>
            </w:pPr>
          </w:p>
        </w:tc>
      </w:tr>
      <w:tr w:rsidR="00692EE5" w:rsidRPr="00D76FB6" w14:paraId="3C9EF6AF" w14:textId="77777777" w:rsidTr="00692EE5">
        <w:trPr>
          <w:trHeight w:val="289"/>
          <w:jc w:val="center"/>
        </w:trPr>
        <w:tc>
          <w:tcPr>
            <w:tcW w:w="5000" w:type="pct"/>
            <w:gridSpan w:val="3"/>
            <w:vAlign w:val="center"/>
          </w:tcPr>
          <w:p w14:paraId="5C44207B" w14:textId="6A3101AD" w:rsidR="00692EE5" w:rsidRPr="00D76FB6" w:rsidRDefault="003F4EAA" w:rsidP="00692EE5">
            <w:pPr>
              <w:jc w:val="center"/>
              <w:rPr>
                <w:rFonts w:ascii="Arial" w:hAnsi="Arial" w:cs="Arial"/>
                <w:b/>
                <w:bCs/>
                <w:sz w:val="16"/>
                <w:szCs w:val="16"/>
              </w:rPr>
            </w:pPr>
            <w:r>
              <w:rPr>
                <w:rFonts w:ascii="Arial" w:hAnsi="Arial" w:cs="Arial"/>
                <w:b/>
                <w:bCs/>
                <w:sz w:val="16"/>
                <w:szCs w:val="16"/>
              </w:rPr>
              <w:t>SECTOR C</w:t>
            </w:r>
          </w:p>
        </w:tc>
      </w:tr>
      <w:tr w:rsidR="00692EE5" w:rsidRPr="00D76FB6" w14:paraId="561D0ED6" w14:textId="77777777" w:rsidTr="00692EE5">
        <w:trPr>
          <w:trHeight w:val="289"/>
          <w:jc w:val="center"/>
        </w:trPr>
        <w:tc>
          <w:tcPr>
            <w:tcW w:w="218" w:type="pct"/>
            <w:vAlign w:val="center"/>
          </w:tcPr>
          <w:p w14:paraId="396A75E9" w14:textId="77777777" w:rsidR="00692EE5"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443A396C" w14:textId="77777777" w:rsidR="00692EE5" w:rsidRPr="00D76FB6" w:rsidRDefault="00692EE5" w:rsidP="00692EE5">
            <w:pPr>
              <w:jc w:val="center"/>
              <w:rPr>
                <w:rFonts w:ascii="Arial" w:hAnsi="Arial" w:cs="Arial"/>
                <w:b/>
                <w:bCs/>
                <w:sz w:val="16"/>
                <w:szCs w:val="16"/>
              </w:rPr>
            </w:pPr>
          </w:p>
        </w:tc>
        <w:tc>
          <w:tcPr>
            <w:tcW w:w="750" w:type="pct"/>
            <w:vAlign w:val="center"/>
          </w:tcPr>
          <w:p w14:paraId="08B9AC8B" w14:textId="77777777" w:rsidR="00692EE5" w:rsidRPr="00D76FB6" w:rsidRDefault="00692EE5" w:rsidP="00692EE5">
            <w:pPr>
              <w:jc w:val="center"/>
              <w:rPr>
                <w:rFonts w:ascii="Arial" w:hAnsi="Arial" w:cs="Arial"/>
                <w:b/>
                <w:bCs/>
                <w:sz w:val="16"/>
                <w:szCs w:val="16"/>
              </w:rPr>
            </w:pPr>
          </w:p>
        </w:tc>
      </w:tr>
      <w:tr w:rsidR="00692EE5" w:rsidRPr="00D76FB6" w14:paraId="2F57B87D" w14:textId="77777777" w:rsidTr="00692EE5">
        <w:trPr>
          <w:trHeight w:val="289"/>
          <w:jc w:val="center"/>
        </w:trPr>
        <w:tc>
          <w:tcPr>
            <w:tcW w:w="218" w:type="pct"/>
            <w:vAlign w:val="center"/>
          </w:tcPr>
          <w:p w14:paraId="33CF0661" w14:textId="77777777" w:rsidR="00692EE5"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28347A87" w14:textId="77777777" w:rsidR="00692EE5" w:rsidRPr="00D76FB6" w:rsidRDefault="00692EE5" w:rsidP="00692EE5">
            <w:pPr>
              <w:jc w:val="center"/>
              <w:rPr>
                <w:rFonts w:ascii="Arial" w:hAnsi="Arial" w:cs="Arial"/>
                <w:b/>
                <w:bCs/>
                <w:sz w:val="16"/>
                <w:szCs w:val="16"/>
              </w:rPr>
            </w:pPr>
          </w:p>
        </w:tc>
        <w:tc>
          <w:tcPr>
            <w:tcW w:w="750" w:type="pct"/>
            <w:vAlign w:val="center"/>
          </w:tcPr>
          <w:p w14:paraId="004D44DE" w14:textId="77777777" w:rsidR="00692EE5" w:rsidRPr="00D76FB6" w:rsidRDefault="00692EE5" w:rsidP="00692EE5">
            <w:pPr>
              <w:jc w:val="center"/>
              <w:rPr>
                <w:rFonts w:ascii="Arial" w:hAnsi="Arial" w:cs="Arial"/>
                <w:b/>
                <w:bCs/>
                <w:sz w:val="16"/>
                <w:szCs w:val="16"/>
              </w:rPr>
            </w:pPr>
          </w:p>
        </w:tc>
      </w:tr>
      <w:tr w:rsidR="00692EE5" w:rsidRPr="00D76FB6" w14:paraId="1BA2EFB8" w14:textId="77777777" w:rsidTr="00692EE5">
        <w:trPr>
          <w:trHeight w:val="289"/>
          <w:jc w:val="center"/>
        </w:trPr>
        <w:tc>
          <w:tcPr>
            <w:tcW w:w="218" w:type="pct"/>
            <w:vAlign w:val="center"/>
          </w:tcPr>
          <w:p w14:paraId="534D63F5" w14:textId="77777777" w:rsidR="00692EE5" w:rsidRDefault="00692EE5" w:rsidP="00692EE5">
            <w:pPr>
              <w:jc w:val="center"/>
              <w:rPr>
                <w:rFonts w:ascii="Arial" w:hAnsi="Arial" w:cs="Arial"/>
                <w:b/>
                <w:bCs/>
                <w:sz w:val="16"/>
                <w:szCs w:val="16"/>
              </w:rPr>
            </w:pPr>
            <w:r>
              <w:rPr>
                <w:rFonts w:ascii="Arial" w:hAnsi="Arial" w:cs="Arial"/>
                <w:b/>
                <w:bCs/>
                <w:sz w:val="16"/>
                <w:szCs w:val="16"/>
              </w:rPr>
              <w:t>3</w:t>
            </w:r>
          </w:p>
        </w:tc>
        <w:tc>
          <w:tcPr>
            <w:tcW w:w="4032" w:type="pct"/>
            <w:vAlign w:val="center"/>
          </w:tcPr>
          <w:p w14:paraId="5B00A058" w14:textId="77777777" w:rsidR="00692EE5" w:rsidRPr="00D76FB6" w:rsidRDefault="00692EE5" w:rsidP="00692EE5">
            <w:pPr>
              <w:jc w:val="center"/>
              <w:rPr>
                <w:rFonts w:ascii="Arial" w:hAnsi="Arial" w:cs="Arial"/>
                <w:b/>
                <w:bCs/>
                <w:sz w:val="16"/>
                <w:szCs w:val="16"/>
              </w:rPr>
            </w:pPr>
          </w:p>
        </w:tc>
        <w:tc>
          <w:tcPr>
            <w:tcW w:w="750" w:type="pct"/>
            <w:vAlign w:val="center"/>
          </w:tcPr>
          <w:p w14:paraId="421430DA" w14:textId="77777777" w:rsidR="00692EE5" w:rsidRPr="00D76FB6" w:rsidRDefault="00692EE5" w:rsidP="00692EE5">
            <w:pPr>
              <w:jc w:val="center"/>
              <w:rPr>
                <w:rFonts w:ascii="Arial" w:hAnsi="Arial" w:cs="Arial"/>
                <w:b/>
                <w:bCs/>
                <w:sz w:val="16"/>
                <w:szCs w:val="16"/>
              </w:rPr>
            </w:pPr>
          </w:p>
        </w:tc>
      </w:tr>
      <w:tr w:rsidR="00692EE5" w:rsidRPr="00D76FB6" w14:paraId="40DE37B4" w14:textId="77777777" w:rsidTr="00692EE5">
        <w:trPr>
          <w:trHeight w:val="289"/>
          <w:jc w:val="center"/>
        </w:trPr>
        <w:tc>
          <w:tcPr>
            <w:tcW w:w="5000" w:type="pct"/>
            <w:gridSpan w:val="3"/>
            <w:vAlign w:val="center"/>
          </w:tcPr>
          <w:p w14:paraId="54D3151F" w14:textId="707B0B1B" w:rsidR="00692EE5" w:rsidRPr="00D76FB6" w:rsidRDefault="003F4EAA" w:rsidP="00692EE5">
            <w:pPr>
              <w:jc w:val="center"/>
              <w:rPr>
                <w:rFonts w:ascii="Arial" w:hAnsi="Arial" w:cs="Arial"/>
                <w:b/>
                <w:bCs/>
                <w:sz w:val="16"/>
                <w:szCs w:val="16"/>
              </w:rPr>
            </w:pPr>
            <w:r>
              <w:rPr>
                <w:rFonts w:ascii="Arial" w:hAnsi="Arial" w:cs="Arial"/>
                <w:b/>
                <w:bCs/>
                <w:sz w:val="16"/>
                <w:szCs w:val="16"/>
              </w:rPr>
              <w:t>SECTOR C</w:t>
            </w:r>
          </w:p>
        </w:tc>
      </w:tr>
      <w:tr w:rsidR="00692EE5" w:rsidRPr="00D76FB6" w14:paraId="1CBFFB29" w14:textId="77777777" w:rsidTr="00692EE5">
        <w:trPr>
          <w:trHeight w:val="289"/>
          <w:jc w:val="center"/>
        </w:trPr>
        <w:tc>
          <w:tcPr>
            <w:tcW w:w="218" w:type="pct"/>
            <w:vAlign w:val="center"/>
          </w:tcPr>
          <w:p w14:paraId="280BCE62" w14:textId="77777777" w:rsidR="00692EE5"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67F93ED8" w14:textId="77777777" w:rsidR="00692EE5" w:rsidRPr="00D76FB6" w:rsidRDefault="00692EE5" w:rsidP="00692EE5">
            <w:pPr>
              <w:jc w:val="center"/>
              <w:rPr>
                <w:rFonts w:ascii="Arial" w:hAnsi="Arial" w:cs="Arial"/>
                <w:b/>
                <w:bCs/>
                <w:sz w:val="16"/>
                <w:szCs w:val="16"/>
              </w:rPr>
            </w:pPr>
          </w:p>
        </w:tc>
        <w:tc>
          <w:tcPr>
            <w:tcW w:w="750" w:type="pct"/>
            <w:vAlign w:val="center"/>
          </w:tcPr>
          <w:p w14:paraId="5FECDBFA" w14:textId="77777777" w:rsidR="00692EE5" w:rsidRPr="00D76FB6" w:rsidRDefault="00692EE5" w:rsidP="00692EE5">
            <w:pPr>
              <w:jc w:val="center"/>
              <w:rPr>
                <w:rFonts w:ascii="Arial" w:hAnsi="Arial" w:cs="Arial"/>
                <w:b/>
                <w:bCs/>
                <w:sz w:val="16"/>
                <w:szCs w:val="16"/>
              </w:rPr>
            </w:pPr>
          </w:p>
        </w:tc>
      </w:tr>
      <w:tr w:rsidR="00692EE5" w:rsidRPr="00D76FB6" w14:paraId="6E2BA717" w14:textId="77777777" w:rsidTr="00692EE5">
        <w:trPr>
          <w:trHeight w:val="289"/>
          <w:jc w:val="center"/>
        </w:trPr>
        <w:tc>
          <w:tcPr>
            <w:tcW w:w="218" w:type="pct"/>
            <w:vAlign w:val="center"/>
          </w:tcPr>
          <w:p w14:paraId="0C13189B" w14:textId="77777777" w:rsidR="00692EE5"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53A3BB70" w14:textId="77777777" w:rsidR="00692EE5" w:rsidRPr="00D76FB6" w:rsidRDefault="00692EE5" w:rsidP="00692EE5">
            <w:pPr>
              <w:jc w:val="center"/>
              <w:rPr>
                <w:rFonts w:ascii="Arial" w:hAnsi="Arial" w:cs="Arial"/>
                <w:b/>
                <w:bCs/>
                <w:sz w:val="16"/>
                <w:szCs w:val="16"/>
              </w:rPr>
            </w:pPr>
          </w:p>
        </w:tc>
        <w:tc>
          <w:tcPr>
            <w:tcW w:w="750" w:type="pct"/>
            <w:vAlign w:val="center"/>
          </w:tcPr>
          <w:p w14:paraId="4B5A9C51" w14:textId="77777777" w:rsidR="00692EE5" w:rsidRPr="00D76FB6" w:rsidRDefault="00692EE5" w:rsidP="00692EE5">
            <w:pPr>
              <w:jc w:val="center"/>
              <w:rPr>
                <w:rFonts w:ascii="Arial" w:hAnsi="Arial" w:cs="Arial"/>
                <w:b/>
                <w:bCs/>
                <w:sz w:val="16"/>
                <w:szCs w:val="16"/>
              </w:rPr>
            </w:pPr>
          </w:p>
        </w:tc>
      </w:tr>
      <w:tr w:rsidR="00692EE5" w:rsidRPr="00D76FB6" w14:paraId="7BA1DF66" w14:textId="77777777" w:rsidTr="00692EE5">
        <w:trPr>
          <w:trHeight w:val="289"/>
          <w:jc w:val="center"/>
        </w:trPr>
        <w:tc>
          <w:tcPr>
            <w:tcW w:w="218" w:type="pct"/>
            <w:vAlign w:val="center"/>
          </w:tcPr>
          <w:p w14:paraId="1BB60B21" w14:textId="77777777" w:rsidR="00692EE5" w:rsidRDefault="00692EE5" w:rsidP="00692EE5">
            <w:pPr>
              <w:jc w:val="center"/>
              <w:rPr>
                <w:rFonts w:ascii="Arial" w:hAnsi="Arial" w:cs="Arial"/>
                <w:b/>
                <w:bCs/>
                <w:sz w:val="16"/>
                <w:szCs w:val="16"/>
              </w:rPr>
            </w:pPr>
            <w:r>
              <w:rPr>
                <w:rFonts w:ascii="Arial" w:hAnsi="Arial" w:cs="Arial"/>
                <w:b/>
                <w:bCs/>
                <w:sz w:val="16"/>
                <w:szCs w:val="16"/>
              </w:rPr>
              <w:t>3</w:t>
            </w:r>
          </w:p>
        </w:tc>
        <w:tc>
          <w:tcPr>
            <w:tcW w:w="4032" w:type="pct"/>
            <w:vAlign w:val="center"/>
          </w:tcPr>
          <w:p w14:paraId="31D5A883" w14:textId="77777777" w:rsidR="00692EE5" w:rsidRPr="00D76FB6" w:rsidRDefault="00692EE5" w:rsidP="00692EE5">
            <w:pPr>
              <w:jc w:val="center"/>
              <w:rPr>
                <w:rFonts w:ascii="Arial" w:hAnsi="Arial" w:cs="Arial"/>
                <w:b/>
                <w:bCs/>
                <w:sz w:val="16"/>
                <w:szCs w:val="16"/>
              </w:rPr>
            </w:pPr>
          </w:p>
        </w:tc>
        <w:tc>
          <w:tcPr>
            <w:tcW w:w="750" w:type="pct"/>
            <w:vAlign w:val="center"/>
          </w:tcPr>
          <w:p w14:paraId="6CAE73EB" w14:textId="77777777" w:rsidR="00692EE5" w:rsidRPr="00D76FB6" w:rsidRDefault="00692EE5" w:rsidP="00692EE5">
            <w:pPr>
              <w:jc w:val="center"/>
              <w:rPr>
                <w:rFonts w:ascii="Arial" w:hAnsi="Arial" w:cs="Arial"/>
                <w:b/>
                <w:bCs/>
                <w:sz w:val="16"/>
                <w:szCs w:val="16"/>
              </w:rPr>
            </w:pPr>
          </w:p>
        </w:tc>
      </w:tr>
      <w:tr w:rsidR="00692EE5" w:rsidRPr="00D76FB6" w14:paraId="1D3BC2B9" w14:textId="77777777" w:rsidTr="00692EE5">
        <w:trPr>
          <w:trHeight w:val="289"/>
          <w:jc w:val="center"/>
        </w:trPr>
        <w:tc>
          <w:tcPr>
            <w:tcW w:w="5000" w:type="pct"/>
            <w:gridSpan w:val="3"/>
            <w:vAlign w:val="center"/>
          </w:tcPr>
          <w:p w14:paraId="0C0454F4" w14:textId="21723183" w:rsidR="00692EE5" w:rsidRPr="00D76FB6" w:rsidRDefault="003F4EAA" w:rsidP="00692EE5">
            <w:pPr>
              <w:jc w:val="center"/>
              <w:rPr>
                <w:rFonts w:ascii="Arial" w:hAnsi="Arial" w:cs="Arial"/>
                <w:b/>
                <w:bCs/>
                <w:sz w:val="16"/>
                <w:szCs w:val="16"/>
              </w:rPr>
            </w:pPr>
            <w:r>
              <w:rPr>
                <w:rFonts w:ascii="Arial" w:hAnsi="Arial" w:cs="Arial"/>
                <w:b/>
                <w:bCs/>
                <w:sz w:val="16"/>
                <w:szCs w:val="16"/>
              </w:rPr>
              <w:t>SECTOR C</w:t>
            </w:r>
          </w:p>
        </w:tc>
      </w:tr>
      <w:tr w:rsidR="00692EE5" w:rsidRPr="00D76FB6" w14:paraId="112A2EA0" w14:textId="77777777" w:rsidTr="00692EE5">
        <w:trPr>
          <w:trHeight w:val="289"/>
          <w:jc w:val="center"/>
        </w:trPr>
        <w:tc>
          <w:tcPr>
            <w:tcW w:w="218" w:type="pct"/>
            <w:vAlign w:val="center"/>
          </w:tcPr>
          <w:p w14:paraId="18AA01E2" w14:textId="77777777" w:rsidR="00692EE5"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4D170A4D" w14:textId="77777777" w:rsidR="00692EE5" w:rsidRPr="00D76FB6" w:rsidRDefault="00692EE5" w:rsidP="00692EE5">
            <w:pPr>
              <w:jc w:val="center"/>
              <w:rPr>
                <w:rFonts w:ascii="Arial" w:hAnsi="Arial" w:cs="Arial"/>
                <w:b/>
                <w:bCs/>
                <w:sz w:val="16"/>
                <w:szCs w:val="16"/>
              </w:rPr>
            </w:pPr>
          </w:p>
        </w:tc>
        <w:tc>
          <w:tcPr>
            <w:tcW w:w="750" w:type="pct"/>
            <w:vAlign w:val="center"/>
          </w:tcPr>
          <w:p w14:paraId="07F30597" w14:textId="77777777" w:rsidR="00692EE5" w:rsidRPr="00D76FB6" w:rsidRDefault="00692EE5" w:rsidP="00692EE5">
            <w:pPr>
              <w:jc w:val="center"/>
              <w:rPr>
                <w:rFonts w:ascii="Arial" w:hAnsi="Arial" w:cs="Arial"/>
                <w:b/>
                <w:bCs/>
                <w:sz w:val="16"/>
                <w:szCs w:val="16"/>
              </w:rPr>
            </w:pPr>
          </w:p>
        </w:tc>
      </w:tr>
      <w:tr w:rsidR="00692EE5" w:rsidRPr="00D76FB6" w14:paraId="1BCA4DDA" w14:textId="77777777" w:rsidTr="00692EE5">
        <w:trPr>
          <w:trHeight w:val="289"/>
          <w:jc w:val="center"/>
        </w:trPr>
        <w:tc>
          <w:tcPr>
            <w:tcW w:w="218" w:type="pct"/>
            <w:vAlign w:val="center"/>
          </w:tcPr>
          <w:p w14:paraId="1A4B6F84" w14:textId="77777777" w:rsidR="00692EE5"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5B01E80E" w14:textId="77777777" w:rsidR="00692EE5" w:rsidRPr="00D76FB6" w:rsidRDefault="00692EE5" w:rsidP="00692EE5">
            <w:pPr>
              <w:jc w:val="center"/>
              <w:rPr>
                <w:rFonts w:ascii="Arial" w:hAnsi="Arial" w:cs="Arial"/>
                <w:b/>
                <w:bCs/>
                <w:sz w:val="16"/>
                <w:szCs w:val="16"/>
              </w:rPr>
            </w:pPr>
          </w:p>
        </w:tc>
        <w:tc>
          <w:tcPr>
            <w:tcW w:w="750" w:type="pct"/>
            <w:vAlign w:val="center"/>
          </w:tcPr>
          <w:p w14:paraId="73303767" w14:textId="77777777" w:rsidR="00692EE5" w:rsidRPr="00D76FB6" w:rsidRDefault="00692EE5" w:rsidP="00692EE5">
            <w:pPr>
              <w:jc w:val="center"/>
              <w:rPr>
                <w:rFonts w:ascii="Arial" w:hAnsi="Arial" w:cs="Arial"/>
                <w:b/>
                <w:bCs/>
                <w:sz w:val="16"/>
                <w:szCs w:val="16"/>
              </w:rPr>
            </w:pPr>
          </w:p>
        </w:tc>
      </w:tr>
      <w:tr w:rsidR="00692EE5" w:rsidRPr="00D76FB6" w14:paraId="5EE49603" w14:textId="77777777" w:rsidTr="00692EE5">
        <w:trPr>
          <w:trHeight w:val="289"/>
          <w:jc w:val="center"/>
        </w:trPr>
        <w:tc>
          <w:tcPr>
            <w:tcW w:w="218" w:type="pct"/>
            <w:vAlign w:val="center"/>
          </w:tcPr>
          <w:p w14:paraId="3B19592C" w14:textId="77777777" w:rsidR="00692EE5" w:rsidRDefault="00692EE5" w:rsidP="00692EE5">
            <w:pPr>
              <w:jc w:val="center"/>
              <w:rPr>
                <w:rFonts w:ascii="Arial" w:hAnsi="Arial" w:cs="Arial"/>
                <w:b/>
                <w:bCs/>
                <w:sz w:val="16"/>
                <w:szCs w:val="16"/>
              </w:rPr>
            </w:pPr>
            <w:r>
              <w:rPr>
                <w:rFonts w:ascii="Arial" w:hAnsi="Arial" w:cs="Arial"/>
                <w:b/>
                <w:bCs/>
                <w:sz w:val="16"/>
                <w:szCs w:val="16"/>
              </w:rPr>
              <w:t>3</w:t>
            </w:r>
          </w:p>
        </w:tc>
        <w:tc>
          <w:tcPr>
            <w:tcW w:w="4032" w:type="pct"/>
            <w:vAlign w:val="center"/>
          </w:tcPr>
          <w:p w14:paraId="567EB092" w14:textId="77777777" w:rsidR="00692EE5" w:rsidRPr="00D76FB6" w:rsidRDefault="00692EE5" w:rsidP="00692EE5">
            <w:pPr>
              <w:jc w:val="center"/>
              <w:rPr>
                <w:rFonts w:ascii="Arial" w:hAnsi="Arial" w:cs="Arial"/>
                <w:b/>
                <w:bCs/>
                <w:sz w:val="16"/>
                <w:szCs w:val="16"/>
              </w:rPr>
            </w:pPr>
          </w:p>
        </w:tc>
        <w:tc>
          <w:tcPr>
            <w:tcW w:w="750" w:type="pct"/>
            <w:vAlign w:val="center"/>
          </w:tcPr>
          <w:p w14:paraId="5548A4BC" w14:textId="77777777" w:rsidR="00692EE5" w:rsidRPr="00D76FB6" w:rsidRDefault="00692EE5" w:rsidP="00692EE5">
            <w:pPr>
              <w:jc w:val="center"/>
              <w:rPr>
                <w:rFonts w:ascii="Arial" w:hAnsi="Arial" w:cs="Arial"/>
                <w:b/>
                <w:bCs/>
                <w:sz w:val="16"/>
                <w:szCs w:val="16"/>
              </w:rPr>
            </w:pPr>
          </w:p>
        </w:tc>
      </w:tr>
      <w:tr w:rsidR="00692EE5" w:rsidRPr="00D76FB6" w14:paraId="1B19A95F" w14:textId="77777777" w:rsidTr="00692EE5">
        <w:trPr>
          <w:trHeight w:val="289"/>
          <w:jc w:val="center"/>
        </w:trPr>
        <w:tc>
          <w:tcPr>
            <w:tcW w:w="5000" w:type="pct"/>
            <w:gridSpan w:val="3"/>
            <w:vAlign w:val="center"/>
          </w:tcPr>
          <w:p w14:paraId="025BE981" w14:textId="0E10C3C5" w:rsidR="00692EE5" w:rsidRPr="00D76FB6" w:rsidRDefault="003F4EAA" w:rsidP="00692EE5">
            <w:pPr>
              <w:jc w:val="center"/>
              <w:rPr>
                <w:rFonts w:ascii="Arial" w:hAnsi="Arial" w:cs="Arial"/>
                <w:b/>
                <w:bCs/>
                <w:sz w:val="16"/>
                <w:szCs w:val="16"/>
              </w:rPr>
            </w:pPr>
            <w:r>
              <w:rPr>
                <w:rFonts w:ascii="Arial" w:hAnsi="Arial" w:cs="Arial"/>
                <w:b/>
                <w:bCs/>
                <w:sz w:val="16"/>
                <w:szCs w:val="16"/>
              </w:rPr>
              <w:t>SECTOR B</w:t>
            </w:r>
          </w:p>
        </w:tc>
      </w:tr>
      <w:tr w:rsidR="00692EE5" w:rsidRPr="00D76FB6" w14:paraId="728D3999" w14:textId="77777777" w:rsidTr="00692EE5">
        <w:trPr>
          <w:trHeight w:val="289"/>
          <w:jc w:val="center"/>
        </w:trPr>
        <w:tc>
          <w:tcPr>
            <w:tcW w:w="218" w:type="pct"/>
            <w:vAlign w:val="center"/>
          </w:tcPr>
          <w:p w14:paraId="42835B22" w14:textId="77777777" w:rsidR="00692EE5"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444C0BFB" w14:textId="77777777" w:rsidR="00692EE5" w:rsidRPr="00D76FB6" w:rsidRDefault="00692EE5" w:rsidP="00692EE5">
            <w:pPr>
              <w:jc w:val="center"/>
              <w:rPr>
                <w:rFonts w:ascii="Arial" w:hAnsi="Arial" w:cs="Arial"/>
                <w:b/>
                <w:bCs/>
                <w:sz w:val="16"/>
                <w:szCs w:val="16"/>
              </w:rPr>
            </w:pPr>
          </w:p>
        </w:tc>
        <w:tc>
          <w:tcPr>
            <w:tcW w:w="750" w:type="pct"/>
            <w:vAlign w:val="center"/>
          </w:tcPr>
          <w:p w14:paraId="347473DA" w14:textId="77777777" w:rsidR="00692EE5" w:rsidRPr="00D76FB6" w:rsidRDefault="00692EE5" w:rsidP="00692EE5">
            <w:pPr>
              <w:jc w:val="center"/>
              <w:rPr>
                <w:rFonts w:ascii="Arial" w:hAnsi="Arial" w:cs="Arial"/>
                <w:b/>
                <w:bCs/>
                <w:sz w:val="16"/>
                <w:szCs w:val="16"/>
              </w:rPr>
            </w:pPr>
          </w:p>
        </w:tc>
      </w:tr>
      <w:tr w:rsidR="00692EE5" w:rsidRPr="00D76FB6" w14:paraId="7E580C45" w14:textId="77777777" w:rsidTr="00692EE5">
        <w:trPr>
          <w:trHeight w:val="289"/>
          <w:jc w:val="center"/>
        </w:trPr>
        <w:tc>
          <w:tcPr>
            <w:tcW w:w="218" w:type="pct"/>
            <w:vAlign w:val="center"/>
          </w:tcPr>
          <w:p w14:paraId="2EE7A6C2" w14:textId="77777777" w:rsidR="00692EE5"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07F523D7" w14:textId="77777777" w:rsidR="00692EE5" w:rsidRPr="00D76FB6" w:rsidRDefault="00692EE5" w:rsidP="00692EE5">
            <w:pPr>
              <w:jc w:val="center"/>
              <w:rPr>
                <w:rFonts w:ascii="Arial" w:hAnsi="Arial" w:cs="Arial"/>
                <w:b/>
                <w:bCs/>
                <w:sz w:val="16"/>
                <w:szCs w:val="16"/>
              </w:rPr>
            </w:pPr>
          </w:p>
        </w:tc>
        <w:tc>
          <w:tcPr>
            <w:tcW w:w="750" w:type="pct"/>
            <w:vAlign w:val="center"/>
          </w:tcPr>
          <w:p w14:paraId="626CADE5" w14:textId="77777777" w:rsidR="00692EE5" w:rsidRPr="00D76FB6" w:rsidRDefault="00692EE5" w:rsidP="00692EE5">
            <w:pPr>
              <w:jc w:val="center"/>
              <w:rPr>
                <w:rFonts w:ascii="Arial" w:hAnsi="Arial" w:cs="Arial"/>
                <w:b/>
                <w:bCs/>
                <w:sz w:val="16"/>
                <w:szCs w:val="16"/>
              </w:rPr>
            </w:pPr>
          </w:p>
        </w:tc>
      </w:tr>
      <w:tr w:rsidR="00692EE5" w:rsidRPr="00D76FB6" w14:paraId="4DEB5BD1" w14:textId="77777777" w:rsidTr="00692EE5">
        <w:trPr>
          <w:trHeight w:val="289"/>
          <w:jc w:val="center"/>
        </w:trPr>
        <w:tc>
          <w:tcPr>
            <w:tcW w:w="218" w:type="pct"/>
            <w:vAlign w:val="center"/>
          </w:tcPr>
          <w:p w14:paraId="12DBAA5B" w14:textId="77777777" w:rsidR="00692EE5" w:rsidRDefault="00692EE5" w:rsidP="00692EE5">
            <w:pPr>
              <w:jc w:val="center"/>
              <w:rPr>
                <w:rFonts w:ascii="Arial" w:hAnsi="Arial" w:cs="Arial"/>
                <w:b/>
                <w:bCs/>
                <w:sz w:val="16"/>
                <w:szCs w:val="16"/>
              </w:rPr>
            </w:pPr>
            <w:r>
              <w:rPr>
                <w:rFonts w:ascii="Arial" w:hAnsi="Arial" w:cs="Arial"/>
                <w:b/>
                <w:bCs/>
                <w:sz w:val="16"/>
                <w:szCs w:val="16"/>
              </w:rPr>
              <w:t>3</w:t>
            </w:r>
          </w:p>
        </w:tc>
        <w:tc>
          <w:tcPr>
            <w:tcW w:w="4032" w:type="pct"/>
            <w:vAlign w:val="center"/>
          </w:tcPr>
          <w:p w14:paraId="10231F22" w14:textId="77777777" w:rsidR="00692EE5" w:rsidRPr="00D76FB6" w:rsidRDefault="00692EE5" w:rsidP="00692EE5">
            <w:pPr>
              <w:jc w:val="center"/>
              <w:rPr>
                <w:rFonts w:ascii="Arial" w:hAnsi="Arial" w:cs="Arial"/>
                <w:b/>
                <w:bCs/>
                <w:sz w:val="16"/>
                <w:szCs w:val="16"/>
              </w:rPr>
            </w:pPr>
          </w:p>
        </w:tc>
        <w:tc>
          <w:tcPr>
            <w:tcW w:w="750" w:type="pct"/>
            <w:vAlign w:val="center"/>
          </w:tcPr>
          <w:p w14:paraId="2E6E0610" w14:textId="77777777" w:rsidR="00692EE5" w:rsidRPr="00D76FB6" w:rsidRDefault="00692EE5" w:rsidP="00692EE5">
            <w:pPr>
              <w:jc w:val="center"/>
              <w:rPr>
                <w:rFonts w:ascii="Arial" w:hAnsi="Arial" w:cs="Arial"/>
                <w:b/>
                <w:bCs/>
                <w:sz w:val="16"/>
                <w:szCs w:val="16"/>
              </w:rPr>
            </w:pPr>
          </w:p>
        </w:tc>
      </w:tr>
      <w:tr w:rsidR="00692EE5" w:rsidRPr="00D76FB6" w14:paraId="60C47E04" w14:textId="77777777" w:rsidTr="00692EE5">
        <w:trPr>
          <w:trHeight w:val="289"/>
          <w:jc w:val="center"/>
        </w:trPr>
        <w:tc>
          <w:tcPr>
            <w:tcW w:w="5000" w:type="pct"/>
            <w:gridSpan w:val="3"/>
            <w:vAlign w:val="center"/>
          </w:tcPr>
          <w:p w14:paraId="592E501E" w14:textId="2C0EA072" w:rsidR="00692EE5" w:rsidRPr="00D76FB6" w:rsidRDefault="003F4EAA" w:rsidP="00692EE5">
            <w:pPr>
              <w:jc w:val="center"/>
              <w:rPr>
                <w:rFonts w:ascii="Arial" w:hAnsi="Arial" w:cs="Arial"/>
                <w:b/>
                <w:bCs/>
                <w:sz w:val="16"/>
                <w:szCs w:val="16"/>
              </w:rPr>
            </w:pPr>
            <w:r>
              <w:rPr>
                <w:rFonts w:ascii="Arial" w:hAnsi="Arial" w:cs="Arial"/>
                <w:b/>
                <w:bCs/>
                <w:sz w:val="16"/>
                <w:szCs w:val="16"/>
              </w:rPr>
              <w:t>SECTOR B</w:t>
            </w:r>
          </w:p>
        </w:tc>
      </w:tr>
      <w:tr w:rsidR="00692EE5" w:rsidRPr="00D76FB6" w14:paraId="2F63A8BE" w14:textId="77777777" w:rsidTr="00692EE5">
        <w:trPr>
          <w:trHeight w:val="289"/>
          <w:jc w:val="center"/>
        </w:trPr>
        <w:tc>
          <w:tcPr>
            <w:tcW w:w="218" w:type="pct"/>
            <w:vAlign w:val="center"/>
          </w:tcPr>
          <w:p w14:paraId="6D23479A" w14:textId="77777777" w:rsidR="00692EE5"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7D7ECB37" w14:textId="77777777" w:rsidR="00692EE5" w:rsidRPr="00D76FB6" w:rsidRDefault="00692EE5" w:rsidP="00692EE5">
            <w:pPr>
              <w:jc w:val="center"/>
              <w:rPr>
                <w:rFonts w:ascii="Arial" w:hAnsi="Arial" w:cs="Arial"/>
                <w:b/>
                <w:bCs/>
                <w:sz w:val="16"/>
                <w:szCs w:val="16"/>
              </w:rPr>
            </w:pPr>
          </w:p>
        </w:tc>
        <w:tc>
          <w:tcPr>
            <w:tcW w:w="750" w:type="pct"/>
            <w:vAlign w:val="center"/>
          </w:tcPr>
          <w:p w14:paraId="0446E8F5" w14:textId="77777777" w:rsidR="00692EE5" w:rsidRPr="00D76FB6" w:rsidRDefault="00692EE5" w:rsidP="00692EE5">
            <w:pPr>
              <w:jc w:val="center"/>
              <w:rPr>
                <w:rFonts w:ascii="Arial" w:hAnsi="Arial" w:cs="Arial"/>
                <w:b/>
                <w:bCs/>
                <w:sz w:val="16"/>
                <w:szCs w:val="16"/>
              </w:rPr>
            </w:pPr>
          </w:p>
        </w:tc>
      </w:tr>
      <w:tr w:rsidR="00692EE5" w:rsidRPr="00D76FB6" w14:paraId="24BB2426" w14:textId="77777777" w:rsidTr="00692EE5">
        <w:trPr>
          <w:trHeight w:val="289"/>
          <w:jc w:val="center"/>
        </w:trPr>
        <w:tc>
          <w:tcPr>
            <w:tcW w:w="218" w:type="pct"/>
            <w:vAlign w:val="center"/>
          </w:tcPr>
          <w:p w14:paraId="1D4D3B2C" w14:textId="77777777" w:rsidR="00692EE5"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36E3B8AA" w14:textId="77777777" w:rsidR="00692EE5" w:rsidRPr="00D76FB6" w:rsidRDefault="00692EE5" w:rsidP="00692EE5">
            <w:pPr>
              <w:jc w:val="center"/>
              <w:rPr>
                <w:rFonts w:ascii="Arial" w:hAnsi="Arial" w:cs="Arial"/>
                <w:b/>
                <w:bCs/>
                <w:sz w:val="16"/>
                <w:szCs w:val="16"/>
              </w:rPr>
            </w:pPr>
          </w:p>
        </w:tc>
        <w:tc>
          <w:tcPr>
            <w:tcW w:w="750" w:type="pct"/>
            <w:vAlign w:val="center"/>
          </w:tcPr>
          <w:p w14:paraId="593015A4" w14:textId="77777777" w:rsidR="00692EE5" w:rsidRPr="00D76FB6" w:rsidRDefault="00692EE5" w:rsidP="00692EE5">
            <w:pPr>
              <w:jc w:val="center"/>
              <w:rPr>
                <w:rFonts w:ascii="Arial" w:hAnsi="Arial" w:cs="Arial"/>
                <w:b/>
                <w:bCs/>
                <w:sz w:val="16"/>
                <w:szCs w:val="16"/>
              </w:rPr>
            </w:pPr>
          </w:p>
        </w:tc>
      </w:tr>
      <w:tr w:rsidR="00692EE5" w:rsidRPr="00D76FB6" w14:paraId="6CEC1A0F" w14:textId="77777777" w:rsidTr="00692EE5">
        <w:trPr>
          <w:trHeight w:val="289"/>
          <w:jc w:val="center"/>
        </w:trPr>
        <w:tc>
          <w:tcPr>
            <w:tcW w:w="218" w:type="pct"/>
            <w:vAlign w:val="center"/>
          </w:tcPr>
          <w:p w14:paraId="3A668B0A" w14:textId="77777777" w:rsidR="00692EE5" w:rsidRDefault="00692EE5" w:rsidP="00692EE5">
            <w:pPr>
              <w:jc w:val="center"/>
              <w:rPr>
                <w:rFonts w:ascii="Arial" w:hAnsi="Arial" w:cs="Arial"/>
                <w:b/>
                <w:bCs/>
                <w:sz w:val="16"/>
                <w:szCs w:val="16"/>
              </w:rPr>
            </w:pPr>
            <w:r>
              <w:rPr>
                <w:rFonts w:ascii="Arial" w:hAnsi="Arial" w:cs="Arial"/>
                <w:b/>
                <w:bCs/>
                <w:sz w:val="16"/>
                <w:szCs w:val="16"/>
              </w:rPr>
              <w:t>3</w:t>
            </w:r>
          </w:p>
        </w:tc>
        <w:tc>
          <w:tcPr>
            <w:tcW w:w="4032" w:type="pct"/>
            <w:vAlign w:val="center"/>
          </w:tcPr>
          <w:p w14:paraId="0AF0D22E" w14:textId="77777777" w:rsidR="00692EE5" w:rsidRPr="00D76FB6" w:rsidRDefault="00692EE5" w:rsidP="00692EE5">
            <w:pPr>
              <w:jc w:val="center"/>
              <w:rPr>
                <w:rFonts w:ascii="Arial" w:hAnsi="Arial" w:cs="Arial"/>
                <w:b/>
                <w:bCs/>
                <w:sz w:val="16"/>
                <w:szCs w:val="16"/>
              </w:rPr>
            </w:pPr>
          </w:p>
        </w:tc>
        <w:tc>
          <w:tcPr>
            <w:tcW w:w="750" w:type="pct"/>
            <w:vAlign w:val="center"/>
          </w:tcPr>
          <w:p w14:paraId="53BBF67E" w14:textId="77777777" w:rsidR="00692EE5" w:rsidRPr="00D76FB6" w:rsidRDefault="00692EE5" w:rsidP="00692EE5">
            <w:pPr>
              <w:jc w:val="center"/>
              <w:rPr>
                <w:rFonts w:ascii="Arial" w:hAnsi="Arial" w:cs="Arial"/>
                <w:b/>
                <w:bCs/>
                <w:sz w:val="16"/>
                <w:szCs w:val="16"/>
              </w:rPr>
            </w:pPr>
          </w:p>
        </w:tc>
      </w:tr>
      <w:tr w:rsidR="00692EE5" w:rsidRPr="00D76FB6" w14:paraId="6CE70D7C" w14:textId="77777777" w:rsidTr="00692EE5">
        <w:trPr>
          <w:trHeight w:val="289"/>
          <w:jc w:val="center"/>
        </w:trPr>
        <w:tc>
          <w:tcPr>
            <w:tcW w:w="5000" w:type="pct"/>
            <w:gridSpan w:val="3"/>
            <w:vAlign w:val="center"/>
          </w:tcPr>
          <w:p w14:paraId="38B0ACEF" w14:textId="757103BB" w:rsidR="00692EE5" w:rsidRPr="00D76FB6" w:rsidRDefault="003F4EAA" w:rsidP="00692EE5">
            <w:pPr>
              <w:jc w:val="center"/>
              <w:rPr>
                <w:rFonts w:ascii="Arial" w:hAnsi="Arial" w:cs="Arial"/>
                <w:b/>
                <w:bCs/>
                <w:sz w:val="16"/>
                <w:szCs w:val="16"/>
              </w:rPr>
            </w:pPr>
            <w:r>
              <w:rPr>
                <w:rFonts w:ascii="Arial" w:hAnsi="Arial" w:cs="Arial"/>
                <w:b/>
                <w:bCs/>
                <w:sz w:val="16"/>
                <w:szCs w:val="16"/>
              </w:rPr>
              <w:lastRenderedPageBreak/>
              <w:t>SECTOR B</w:t>
            </w:r>
          </w:p>
        </w:tc>
      </w:tr>
      <w:tr w:rsidR="00692EE5" w:rsidRPr="00D76FB6" w14:paraId="4D4E4D3B" w14:textId="77777777" w:rsidTr="00692EE5">
        <w:trPr>
          <w:trHeight w:val="289"/>
          <w:jc w:val="center"/>
        </w:trPr>
        <w:tc>
          <w:tcPr>
            <w:tcW w:w="218" w:type="pct"/>
            <w:vAlign w:val="center"/>
          </w:tcPr>
          <w:p w14:paraId="76FD44E1" w14:textId="77777777" w:rsidR="00692EE5"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6D486F3C" w14:textId="77777777" w:rsidR="00692EE5" w:rsidRPr="00D76FB6" w:rsidRDefault="00692EE5" w:rsidP="00692EE5">
            <w:pPr>
              <w:jc w:val="center"/>
              <w:rPr>
                <w:rFonts w:ascii="Arial" w:hAnsi="Arial" w:cs="Arial"/>
                <w:b/>
                <w:bCs/>
                <w:sz w:val="16"/>
                <w:szCs w:val="16"/>
              </w:rPr>
            </w:pPr>
          </w:p>
        </w:tc>
        <w:tc>
          <w:tcPr>
            <w:tcW w:w="750" w:type="pct"/>
            <w:vAlign w:val="center"/>
          </w:tcPr>
          <w:p w14:paraId="0EE0489C" w14:textId="77777777" w:rsidR="00692EE5" w:rsidRPr="00D76FB6" w:rsidRDefault="00692EE5" w:rsidP="00692EE5">
            <w:pPr>
              <w:jc w:val="center"/>
              <w:rPr>
                <w:rFonts w:ascii="Arial" w:hAnsi="Arial" w:cs="Arial"/>
                <w:b/>
                <w:bCs/>
                <w:sz w:val="16"/>
                <w:szCs w:val="16"/>
              </w:rPr>
            </w:pPr>
          </w:p>
        </w:tc>
      </w:tr>
      <w:tr w:rsidR="00692EE5" w:rsidRPr="00D76FB6" w14:paraId="466683DA" w14:textId="77777777" w:rsidTr="00692EE5">
        <w:trPr>
          <w:trHeight w:val="289"/>
          <w:jc w:val="center"/>
        </w:trPr>
        <w:tc>
          <w:tcPr>
            <w:tcW w:w="218" w:type="pct"/>
            <w:vAlign w:val="center"/>
          </w:tcPr>
          <w:p w14:paraId="4FF5B1FD" w14:textId="77777777" w:rsidR="00692EE5"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1FBA23C9" w14:textId="77777777" w:rsidR="00692EE5" w:rsidRPr="00D76FB6" w:rsidRDefault="00692EE5" w:rsidP="00692EE5">
            <w:pPr>
              <w:jc w:val="center"/>
              <w:rPr>
                <w:rFonts w:ascii="Arial" w:hAnsi="Arial" w:cs="Arial"/>
                <w:b/>
                <w:bCs/>
                <w:sz w:val="16"/>
                <w:szCs w:val="16"/>
              </w:rPr>
            </w:pPr>
          </w:p>
        </w:tc>
        <w:tc>
          <w:tcPr>
            <w:tcW w:w="750" w:type="pct"/>
            <w:vAlign w:val="center"/>
          </w:tcPr>
          <w:p w14:paraId="42FB8693" w14:textId="77777777" w:rsidR="00692EE5" w:rsidRPr="00D76FB6" w:rsidRDefault="00692EE5" w:rsidP="00692EE5">
            <w:pPr>
              <w:jc w:val="center"/>
              <w:rPr>
                <w:rFonts w:ascii="Arial" w:hAnsi="Arial" w:cs="Arial"/>
                <w:b/>
                <w:bCs/>
                <w:sz w:val="16"/>
                <w:szCs w:val="16"/>
              </w:rPr>
            </w:pPr>
          </w:p>
        </w:tc>
      </w:tr>
      <w:tr w:rsidR="00692EE5" w:rsidRPr="00D76FB6" w14:paraId="44F1523A" w14:textId="77777777" w:rsidTr="00692EE5">
        <w:trPr>
          <w:trHeight w:val="289"/>
          <w:jc w:val="center"/>
        </w:trPr>
        <w:tc>
          <w:tcPr>
            <w:tcW w:w="218" w:type="pct"/>
            <w:vAlign w:val="center"/>
          </w:tcPr>
          <w:p w14:paraId="65DD22DA" w14:textId="77777777" w:rsidR="00692EE5" w:rsidRDefault="00692EE5" w:rsidP="00692EE5">
            <w:pPr>
              <w:jc w:val="center"/>
              <w:rPr>
                <w:rFonts w:ascii="Arial" w:hAnsi="Arial" w:cs="Arial"/>
                <w:b/>
                <w:bCs/>
                <w:sz w:val="16"/>
                <w:szCs w:val="16"/>
              </w:rPr>
            </w:pPr>
            <w:r>
              <w:rPr>
                <w:rFonts w:ascii="Arial" w:hAnsi="Arial" w:cs="Arial"/>
                <w:b/>
                <w:bCs/>
                <w:sz w:val="16"/>
                <w:szCs w:val="16"/>
              </w:rPr>
              <w:t>3</w:t>
            </w:r>
          </w:p>
        </w:tc>
        <w:tc>
          <w:tcPr>
            <w:tcW w:w="4032" w:type="pct"/>
            <w:vAlign w:val="center"/>
          </w:tcPr>
          <w:p w14:paraId="6F8EEB2C" w14:textId="77777777" w:rsidR="00692EE5" w:rsidRPr="00D76FB6" w:rsidRDefault="00692EE5" w:rsidP="00692EE5">
            <w:pPr>
              <w:jc w:val="center"/>
              <w:rPr>
                <w:rFonts w:ascii="Arial" w:hAnsi="Arial" w:cs="Arial"/>
                <w:b/>
                <w:bCs/>
                <w:sz w:val="16"/>
                <w:szCs w:val="16"/>
              </w:rPr>
            </w:pPr>
          </w:p>
        </w:tc>
        <w:tc>
          <w:tcPr>
            <w:tcW w:w="750" w:type="pct"/>
            <w:vAlign w:val="center"/>
          </w:tcPr>
          <w:p w14:paraId="58E0D8FD" w14:textId="77777777" w:rsidR="00692EE5" w:rsidRPr="00D76FB6" w:rsidRDefault="00692EE5" w:rsidP="00692EE5">
            <w:pPr>
              <w:jc w:val="center"/>
              <w:rPr>
                <w:rFonts w:ascii="Arial" w:hAnsi="Arial" w:cs="Arial"/>
                <w:b/>
                <w:bCs/>
                <w:sz w:val="16"/>
                <w:szCs w:val="16"/>
              </w:rPr>
            </w:pPr>
          </w:p>
        </w:tc>
      </w:tr>
      <w:tr w:rsidR="00692EE5" w:rsidRPr="00D76FB6" w14:paraId="1F1D4DD3" w14:textId="77777777" w:rsidTr="00692EE5">
        <w:trPr>
          <w:trHeight w:val="289"/>
          <w:jc w:val="center"/>
        </w:trPr>
        <w:tc>
          <w:tcPr>
            <w:tcW w:w="5000" w:type="pct"/>
            <w:gridSpan w:val="3"/>
            <w:vAlign w:val="center"/>
          </w:tcPr>
          <w:p w14:paraId="78EC5F9F" w14:textId="07BA0A35" w:rsidR="00692EE5" w:rsidRPr="00D76FB6" w:rsidRDefault="003F4EAA" w:rsidP="00692EE5">
            <w:pPr>
              <w:jc w:val="center"/>
              <w:rPr>
                <w:rFonts w:ascii="Arial" w:hAnsi="Arial" w:cs="Arial"/>
                <w:b/>
                <w:bCs/>
                <w:sz w:val="16"/>
                <w:szCs w:val="16"/>
              </w:rPr>
            </w:pPr>
            <w:r>
              <w:rPr>
                <w:rFonts w:ascii="Arial" w:hAnsi="Arial" w:cs="Arial"/>
                <w:b/>
                <w:bCs/>
                <w:sz w:val="16"/>
                <w:szCs w:val="16"/>
              </w:rPr>
              <w:t>SECTOR B</w:t>
            </w:r>
          </w:p>
        </w:tc>
      </w:tr>
      <w:tr w:rsidR="00692EE5" w:rsidRPr="00D76FB6" w14:paraId="324B5C89" w14:textId="77777777" w:rsidTr="00692EE5">
        <w:trPr>
          <w:trHeight w:val="289"/>
          <w:jc w:val="center"/>
        </w:trPr>
        <w:tc>
          <w:tcPr>
            <w:tcW w:w="218" w:type="pct"/>
            <w:vAlign w:val="center"/>
          </w:tcPr>
          <w:p w14:paraId="423F6341" w14:textId="77777777" w:rsidR="00692EE5"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14CF9905" w14:textId="54616509" w:rsidR="00692EE5" w:rsidRPr="00D76FB6" w:rsidRDefault="00692EE5" w:rsidP="00692EE5">
            <w:pPr>
              <w:jc w:val="center"/>
              <w:rPr>
                <w:rFonts w:ascii="Arial" w:hAnsi="Arial" w:cs="Arial"/>
                <w:b/>
                <w:bCs/>
                <w:sz w:val="16"/>
                <w:szCs w:val="16"/>
              </w:rPr>
            </w:pPr>
          </w:p>
        </w:tc>
        <w:tc>
          <w:tcPr>
            <w:tcW w:w="750" w:type="pct"/>
            <w:vAlign w:val="center"/>
          </w:tcPr>
          <w:p w14:paraId="7B2E1793" w14:textId="77777777" w:rsidR="00692EE5" w:rsidRPr="00D76FB6" w:rsidRDefault="00692EE5" w:rsidP="00692EE5">
            <w:pPr>
              <w:jc w:val="center"/>
              <w:rPr>
                <w:rFonts w:ascii="Arial" w:hAnsi="Arial" w:cs="Arial"/>
                <w:b/>
                <w:bCs/>
                <w:sz w:val="16"/>
                <w:szCs w:val="16"/>
              </w:rPr>
            </w:pPr>
          </w:p>
        </w:tc>
      </w:tr>
      <w:tr w:rsidR="00692EE5" w:rsidRPr="00D76FB6" w14:paraId="1B20A7C3" w14:textId="77777777" w:rsidTr="00692EE5">
        <w:trPr>
          <w:trHeight w:val="289"/>
          <w:jc w:val="center"/>
        </w:trPr>
        <w:tc>
          <w:tcPr>
            <w:tcW w:w="218" w:type="pct"/>
            <w:vAlign w:val="center"/>
          </w:tcPr>
          <w:p w14:paraId="1029D09C" w14:textId="77777777" w:rsidR="00692EE5"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2F34A62C" w14:textId="77777777" w:rsidR="00692EE5" w:rsidRPr="00D76FB6" w:rsidRDefault="00692EE5" w:rsidP="00692EE5">
            <w:pPr>
              <w:jc w:val="center"/>
              <w:rPr>
                <w:rFonts w:ascii="Arial" w:hAnsi="Arial" w:cs="Arial"/>
                <w:b/>
                <w:bCs/>
                <w:sz w:val="16"/>
                <w:szCs w:val="16"/>
              </w:rPr>
            </w:pPr>
          </w:p>
        </w:tc>
        <w:tc>
          <w:tcPr>
            <w:tcW w:w="750" w:type="pct"/>
            <w:vAlign w:val="center"/>
          </w:tcPr>
          <w:p w14:paraId="11D7B3FD" w14:textId="77777777" w:rsidR="00692EE5" w:rsidRPr="00D76FB6" w:rsidRDefault="00692EE5" w:rsidP="00692EE5">
            <w:pPr>
              <w:jc w:val="center"/>
              <w:rPr>
                <w:rFonts w:ascii="Arial" w:hAnsi="Arial" w:cs="Arial"/>
                <w:b/>
                <w:bCs/>
                <w:sz w:val="16"/>
                <w:szCs w:val="16"/>
              </w:rPr>
            </w:pPr>
          </w:p>
        </w:tc>
      </w:tr>
      <w:tr w:rsidR="00692EE5" w:rsidRPr="00D76FB6" w14:paraId="18443421" w14:textId="77777777" w:rsidTr="00692EE5">
        <w:trPr>
          <w:trHeight w:val="289"/>
          <w:jc w:val="center"/>
        </w:trPr>
        <w:tc>
          <w:tcPr>
            <w:tcW w:w="218" w:type="pct"/>
            <w:vAlign w:val="center"/>
          </w:tcPr>
          <w:p w14:paraId="4ED095D1" w14:textId="77777777" w:rsidR="00692EE5" w:rsidRDefault="00692EE5" w:rsidP="00692EE5">
            <w:pPr>
              <w:jc w:val="center"/>
              <w:rPr>
                <w:rFonts w:ascii="Arial" w:hAnsi="Arial" w:cs="Arial"/>
                <w:b/>
                <w:bCs/>
                <w:sz w:val="16"/>
                <w:szCs w:val="16"/>
              </w:rPr>
            </w:pPr>
            <w:r>
              <w:rPr>
                <w:rFonts w:ascii="Arial" w:hAnsi="Arial" w:cs="Arial"/>
                <w:b/>
                <w:bCs/>
                <w:sz w:val="16"/>
                <w:szCs w:val="16"/>
              </w:rPr>
              <w:t>3</w:t>
            </w:r>
          </w:p>
        </w:tc>
        <w:tc>
          <w:tcPr>
            <w:tcW w:w="4032" w:type="pct"/>
            <w:vAlign w:val="center"/>
          </w:tcPr>
          <w:p w14:paraId="331052AF" w14:textId="77777777" w:rsidR="00692EE5" w:rsidRPr="00D76FB6" w:rsidRDefault="00692EE5" w:rsidP="00692EE5">
            <w:pPr>
              <w:jc w:val="center"/>
              <w:rPr>
                <w:rFonts w:ascii="Arial" w:hAnsi="Arial" w:cs="Arial"/>
                <w:b/>
                <w:bCs/>
                <w:sz w:val="16"/>
                <w:szCs w:val="16"/>
              </w:rPr>
            </w:pPr>
          </w:p>
        </w:tc>
        <w:tc>
          <w:tcPr>
            <w:tcW w:w="750" w:type="pct"/>
            <w:vAlign w:val="center"/>
          </w:tcPr>
          <w:p w14:paraId="1440E2A9" w14:textId="77777777" w:rsidR="00692EE5" w:rsidRPr="00D76FB6" w:rsidRDefault="00692EE5" w:rsidP="00692EE5">
            <w:pPr>
              <w:jc w:val="center"/>
              <w:rPr>
                <w:rFonts w:ascii="Arial" w:hAnsi="Arial" w:cs="Arial"/>
                <w:b/>
                <w:bCs/>
                <w:sz w:val="16"/>
                <w:szCs w:val="16"/>
              </w:rPr>
            </w:pPr>
          </w:p>
        </w:tc>
      </w:tr>
    </w:tbl>
    <w:p w14:paraId="4F16A566" w14:textId="77777777" w:rsidR="00911A79" w:rsidRPr="00D76FB6" w:rsidRDefault="00911A79" w:rsidP="00911A79">
      <w:pPr>
        <w:jc w:val="both"/>
        <w:rPr>
          <w:rFonts w:ascii="Arial" w:hAnsi="Arial" w:cs="Arial"/>
          <w:sz w:val="16"/>
          <w:szCs w:val="16"/>
        </w:rPr>
      </w:pPr>
    </w:p>
    <w:p w14:paraId="32D41372" w14:textId="77777777" w:rsidR="00911A79" w:rsidRDefault="00911A79" w:rsidP="00911A79">
      <w:pPr>
        <w:widowControl w:val="0"/>
        <w:spacing w:before="207"/>
        <w:ind w:left="284"/>
        <w:rPr>
          <w:rFonts w:ascii="Arial" w:hAnsi="Arial" w:cs="Arial"/>
          <w:b/>
          <w:bCs/>
          <w:color w:val="000000"/>
          <w:sz w:val="16"/>
          <w:szCs w:val="16"/>
        </w:rPr>
      </w:pPr>
      <w:r w:rsidRPr="00D76FB6">
        <w:rPr>
          <w:rFonts w:ascii="Arial" w:hAnsi="Arial" w:cs="Arial"/>
          <w:b/>
          <w:bCs/>
          <w:color w:val="000000"/>
          <w:sz w:val="16"/>
          <w:szCs w:val="16"/>
        </w:rPr>
        <w:t>PERSONAS AISLADAS (MENORES DE EDAD)</w:t>
      </w:r>
    </w:p>
    <w:tbl>
      <w:tblPr>
        <w:tblStyle w:val="Tablaconcuadrcula"/>
        <w:tblW w:w="4865" w:type="pct"/>
        <w:jc w:val="center"/>
        <w:tblCellMar>
          <w:top w:w="28" w:type="dxa"/>
          <w:bottom w:w="28" w:type="dxa"/>
        </w:tblCellMar>
        <w:tblLook w:val="04A0" w:firstRow="1" w:lastRow="0" w:firstColumn="1" w:lastColumn="0" w:noHBand="0" w:noVBand="1"/>
      </w:tblPr>
      <w:tblGrid>
        <w:gridCol w:w="397"/>
        <w:gridCol w:w="7333"/>
        <w:gridCol w:w="1364"/>
      </w:tblGrid>
      <w:tr w:rsidR="00692EE5" w:rsidRPr="00D76FB6" w14:paraId="79D43393" w14:textId="77777777" w:rsidTr="00692EE5">
        <w:trPr>
          <w:trHeight w:val="289"/>
          <w:jc w:val="center"/>
        </w:trPr>
        <w:tc>
          <w:tcPr>
            <w:tcW w:w="218" w:type="pct"/>
            <w:vAlign w:val="center"/>
          </w:tcPr>
          <w:p w14:paraId="16B36D60" w14:textId="77777777" w:rsidR="00692EE5" w:rsidRPr="00D76FB6" w:rsidRDefault="00692EE5" w:rsidP="00692EE5">
            <w:pPr>
              <w:jc w:val="center"/>
              <w:rPr>
                <w:rFonts w:ascii="Arial" w:hAnsi="Arial" w:cs="Arial"/>
                <w:b/>
                <w:bCs/>
                <w:sz w:val="16"/>
                <w:szCs w:val="16"/>
              </w:rPr>
            </w:pPr>
            <w:proofErr w:type="spellStart"/>
            <w:r w:rsidRPr="00D76FB6">
              <w:rPr>
                <w:rFonts w:ascii="Arial" w:hAnsi="Arial" w:cs="Arial"/>
                <w:b/>
                <w:bCs/>
                <w:sz w:val="16"/>
                <w:szCs w:val="16"/>
              </w:rPr>
              <w:t>N°</w:t>
            </w:r>
            <w:proofErr w:type="spellEnd"/>
          </w:p>
        </w:tc>
        <w:tc>
          <w:tcPr>
            <w:tcW w:w="4032" w:type="pct"/>
            <w:vAlign w:val="center"/>
          </w:tcPr>
          <w:p w14:paraId="7C77CB85" w14:textId="77777777" w:rsidR="00692EE5" w:rsidRPr="00D76FB6" w:rsidRDefault="00692EE5" w:rsidP="00692EE5">
            <w:pPr>
              <w:jc w:val="center"/>
              <w:rPr>
                <w:rFonts w:ascii="Arial" w:hAnsi="Arial" w:cs="Arial"/>
                <w:b/>
                <w:bCs/>
                <w:sz w:val="16"/>
                <w:szCs w:val="16"/>
              </w:rPr>
            </w:pPr>
            <w:r w:rsidRPr="00D76FB6">
              <w:rPr>
                <w:rFonts w:ascii="Arial" w:hAnsi="Arial" w:cs="Arial"/>
                <w:b/>
                <w:bCs/>
                <w:sz w:val="16"/>
                <w:szCs w:val="16"/>
              </w:rPr>
              <w:t>DETALLE</w:t>
            </w:r>
          </w:p>
        </w:tc>
        <w:tc>
          <w:tcPr>
            <w:tcW w:w="750" w:type="pct"/>
            <w:vAlign w:val="center"/>
          </w:tcPr>
          <w:p w14:paraId="1AC7B0BE" w14:textId="77777777" w:rsidR="00692EE5" w:rsidRPr="00D76FB6" w:rsidRDefault="00692EE5" w:rsidP="00692EE5">
            <w:pPr>
              <w:jc w:val="center"/>
              <w:rPr>
                <w:rFonts w:ascii="Arial" w:hAnsi="Arial" w:cs="Arial"/>
                <w:b/>
                <w:bCs/>
                <w:sz w:val="16"/>
                <w:szCs w:val="16"/>
              </w:rPr>
            </w:pPr>
            <w:r w:rsidRPr="00D76FB6">
              <w:rPr>
                <w:rFonts w:ascii="Arial" w:hAnsi="Arial" w:cs="Arial"/>
                <w:b/>
                <w:bCs/>
                <w:sz w:val="16"/>
                <w:szCs w:val="16"/>
              </w:rPr>
              <w:t>CANTIDAD</w:t>
            </w:r>
          </w:p>
        </w:tc>
      </w:tr>
      <w:tr w:rsidR="00692EE5" w:rsidRPr="00D76FB6" w14:paraId="06A0D3DA" w14:textId="77777777" w:rsidTr="00692EE5">
        <w:trPr>
          <w:trHeight w:val="289"/>
          <w:jc w:val="center"/>
        </w:trPr>
        <w:tc>
          <w:tcPr>
            <w:tcW w:w="5000" w:type="pct"/>
            <w:gridSpan w:val="3"/>
            <w:vAlign w:val="center"/>
          </w:tcPr>
          <w:p w14:paraId="5CCB8457" w14:textId="2849E0B0" w:rsidR="00692EE5" w:rsidRPr="00D76FB6" w:rsidRDefault="003F4EAA" w:rsidP="00692EE5">
            <w:pPr>
              <w:jc w:val="center"/>
              <w:rPr>
                <w:rFonts w:ascii="Arial" w:hAnsi="Arial" w:cs="Arial"/>
                <w:b/>
                <w:bCs/>
                <w:sz w:val="16"/>
                <w:szCs w:val="16"/>
              </w:rPr>
            </w:pPr>
            <w:r>
              <w:rPr>
                <w:rFonts w:ascii="Arial" w:hAnsi="Arial" w:cs="Arial"/>
                <w:b/>
                <w:bCs/>
                <w:sz w:val="16"/>
                <w:szCs w:val="16"/>
              </w:rPr>
              <w:t>SECTOR A</w:t>
            </w:r>
          </w:p>
        </w:tc>
      </w:tr>
      <w:tr w:rsidR="00692EE5" w:rsidRPr="00D76FB6" w14:paraId="596AAF0E" w14:textId="77777777" w:rsidTr="00692EE5">
        <w:trPr>
          <w:trHeight w:val="289"/>
          <w:jc w:val="center"/>
        </w:trPr>
        <w:tc>
          <w:tcPr>
            <w:tcW w:w="218" w:type="pct"/>
            <w:vAlign w:val="center"/>
          </w:tcPr>
          <w:p w14:paraId="62EC084B" w14:textId="77777777" w:rsidR="00692EE5" w:rsidRPr="00D76FB6"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140704A2" w14:textId="77777777" w:rsidR="00692EE5" w:rsidRPr="00D76FB6" w:rsidRDefault="00692EE5" w:rsidP="00692EE5">
            <w:pPr>
              <w:jc w:val="center"/>
              <w:rPr>
                <w:rFonts w:ascii="Arial" w:hAnsi="Arial" w:cs="Arial"/>
                <w:b/>
                <w:bCs/>
                <w:sz w:val="16"/>
                <w:szCs w:val="16"/>
              </w:rPr>
            </w:pPr>
          </w:p>
        </w:tc>
        <w:tc>
          <w:tcPr>
            <w:tcW w:w="750" w:type="pct"/>
            <w:vAlign w:val="center"/>
          </w:tcPr>
          <w:p w14:paraId="6C497717" w14:textId="77777777" w:rsidR="00692EE5" w:rsidRPr="00D76FB6" w:rsidRDefault="00692EE5" w:rsidP="00692EE5">
            <w:pPr>
              <w:jc w:val="center"/>
              <w:rPr>
                <w:rFonts w:ascii="Arial" w:hAnsi="Arial" w:cs="Arial"/>
                <w:b/>
                <w:bCs/>
                <w:sz w:val="16"/>
                <w:szCs w:val="16"/>
              </w:rPr>
            </w:pPr>
          </w:p>
        </w:tc>
      </w:tr>
      <w:tr w:rsidR="00692EE5" w:rsidRPr="00D76FB6" w14:paraId="75836CC4" w14:textId="77777777" w:rsidTr="00692EE5">
        <w:trPr>
          <w:trHeight w:val="289"/>
          <w:jc w:val="center"/>
        </w:trPr>
        <w:tc>
          <w:tcPr>
            <w:tcW w:w="218" w:type="pct"/>
            <w:vAlign w:val="center"/>
          </w:tcPr>
          <w:p w14:paraId="6CCA961B" w14:textId="77777777" w:rsidR="00692EE5" w:rsidRPr="00D76FB6"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32ED8AD6" w14:textId="77777777" w:rsidR="00692EE5" w:rsidRPr="00D76FB6" w:rsidRDefault="00692EE5" w:rsidP="00692EE5">
            <w:pPr>
              <w:jc w:val="center"/>
              <w:rPr>
                <w:rFonts w:ascii="Arial" w:hAnsi="Arial" w:cs="Arial"/>
                <w:b/>
                <w:bCs/>
                <w:sz w:val="16"/>
                <w:szCs w:val="16"/>
              </w:rPr>
            </w:pPr>
          </w:p>
        </w:tc>
        <w:tc>
          <w:tcPr>
            <w:tcW w:w="750" w:type="pct"/>
            <w:vAlign w:val="center"/>
          </w:tcPr>
          <w:p w14:paraId="5DF4057D" w14:textId="77777777" w:rsidR="00692EE5" w:rsidRPr="00D76FB6" w:rsidRDefault="00692EE5" w:rsidP="00692EE5">
            <w:pPr>
              <w:jc w:val="center"/>
              <w:rPr>
                <w:rFonts w:ascii="Arial" w:hAnsi="Arial" w:cs="Arial"/>
                <w:b/>
                <w:bCs/>
                <w:sz w:val="16"/>
                <w:szCs w:val="16"/>
              </w:rPr>
            </w:pPr>
          </w:p>
        </w:tc>
      </w:tr>
      <w:tr w:rsidR="00692EE5" w:rsidRPr="00D76FB6" w14:paraId="05AE23F2" w14:textId="77777777" w:rsidTr="00692EE5">
        <w:trPr>
          <w:trHeight w:val="289"/>
          <w:jc w:val="center"/>
        </w:trPr>
        <w:tc>
          <w:tcPr>
            <w:tcW w:w="218" w:type="pct"/>
            <w:vAlign w:val="center"/>
          </w:tcPr>
          <w:p w14:paraId="4DF08BAC" w14:textId="77777777" w:rsidR="00692EE5" w:rsidRPr="00D76FB6" w:rsidRDefault="00692EE5" w:rsidP="00692EE5">
            <w:pPr>
              <w:jc w:val="center"/>
              <w:rPr>
                <w:rFonts w:ascii="Arial" w:hAnsi="Arial" w:cs="Arial"/>
                <w:b/>
                <w:bCs/>
                <w:sz w:val="16"/>
                <w:szCs w:val="16"/>
              </w:rPr>
            </w:pPr>
            <w:r>
              <w:rPr>
                <w:rFonts w:ascii="Arial" w:hAnsi="Arial" w:cs="Arial"/>
                <w:b/>
                <w:bCs/>
                <w:sz w:val="16"/>
                <w:szCs w:val="16"/>
              </w:rPr>
              <w:t>3</w:t>
            </w:r>
          </w:p>
        </w:tc>
        <w:tc>
          <w:tcPr>
            <w:tcW w:w="4032" w:type="pct"/>
            <w:vAlign w:val="center"/>
          </w:tcPr>
          <w:p w14:paraId="202B11B0" w14:textId="77777777" w:rsidR="00692EE5" w:rsidRPr="00D76FB6" w:rsidRDefault="00692EE5" w:rsidP="00692EE5">
            <w:pPr>
              <w:jc w:val="center"/>
              <w:rPr>
                <w:rFonts w:ascii="Arial" w:hAnsi="Arial" w:cs="Arial"/>
                <w:b/>
                <w:bCs/>
                <w:sz w:val="16"/>
                <w:szCs w:val="16"/>
              </w:rPr>
            </w:pPr>
          </w:p>
        </w:tc>
        <w:tc>
          <w:tcPr>
            <w:tcW w:w="750" w:type="pct"/>
            <w:vAlign w:val="center"/>
          </w:tcPr>
          <w:p w14:paraId="2F525C5D" w14:textId="77777777" w:rsidR="00692EE5" w:rsidRPr="00D76FB6" w:rsidRDefault="00692EE5" w:rsidP="00692EE5">
            <w:pPr>
              <w:jc w:val="center"/>
              <w:rPr>
                <w:rFonts w:ascii="Arial" w:hAnsi="Arial" w:cs="Arial"/>
                <w:b/>
                <w:bCs/>
                <w:sz w:val="16"/>
                <w:szCs w:val="16"/>
              </w:rPr>
            </w:pPr>
          </w:p>
        </w:tc>
      </w:tr>
      <w:tr w:rsidR="00692EE5" w:rsidRPr="00D76FB6" w14:paraId="62AA294D" w14:textId="77777777" w:rsidTr="00692EE5">
        <w:trPr>
          <w:trHeight w:val="289"/>
          <w:jc w:val="center"/>
        </w:trPr>
        <w:tc>
          <w:tcPr>
            <w:tcW w:w="5000" w:type="pct"/>
            <w:gridSpan w:val="3"/>
            <w:vAlign w:val="center"/>
          </w:tcPr>
          <w:p w14:paraId="04A5AB52" w14:textId="431C3174" w:rsidR="00692EE5" w:rsidRPr="00D76FB6" w:rsidRDefault="003F4EAA" w:rsidP="00692EE5">
            <w:pPr>
              <w:jc w:val="center"/>
              <w:rPr>
                <w:rFonts w:ascii="Arial" w:hAnsi="Arial" w:cs="Arial"/>
                <w:b/>
                <w:bCs/>
                <w:sz w:val="16"/>
                <w:szCs w:val="16"/>
              </w:rPr>
            </w:pPr>
            <w:r>
              <w:rPr>
                <w:rFonts w:ascii="Arial" w:hAnsi="Arial" w:cs="Arial"/>
                <w:b/>
                <w:bCs/>
                <w:sz w:val="16"/>
                <w:szCs w:val="16"/>
              </w:rPr>
              <w:t>SECTOR A</w:t>
            </w:r>
          </w:p>
        </w:tc>
      </w:tr>
      <w:tr w:rsidR="00692EE5" w:rsidRPr="00D76FB6" w14:paraId="2A67206C" w14:textId="77777777" w:rsidTr="00692EE5">
        <w:trPr>
          <w:trHeight w:val="289"/>
          <w:jc w:val="center"/>
        </w:trPr>
        <w:tc>
          <w:tcPr>
            <w:tcW w:w="218" w:type="pct"/>
            <w:vAlign w:val="center"/>
          </w:tcPr>
          <w:p w14:paraId="34FF57E0" w14:textId="77777777" w:rsidR="00692EE5" w:rsidRPr="00D76FB6"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42DAEB3D" w14:textId="77777777" w:rsidR="00692EE5" w:rsidRPr="00D76FB6" w:rsidRDefault="00692EE5" w:rsidP="00692EE5">
            <w:pPr>
              <w:jc w:val="center"/>
              <w:rPr>
                <w:rFonts w:ascii="Arial" w:hAnsi="Arial" w:cs="Arial"/>
                <w:b/>
                <w:bCs/>
                <w:sz w:val="16"/>
                <w:szCs w:val="16"/>
              </w:rPr>
            </w:pPr>
          </w:p>
        </w:tc>
        <w:tc>
          <w:tcPr>
            <w:tcW w:w="750" w:type="pct"/>
            <w:vAlign w:val="center"/>
          </w:tcPr>
          <w:p w14:paraId="637F6C35" w14:textId="77777777" w:rsidR="00692EE5" w:rsidRPr="00D76FB6" w:rsidRDefault="00692EE5" w:rsidP="00692EE5">
            <w:pPr>
              <w:jc w:val="center"/>
              <w:rPr>
                <w:rFonts w:ascii="Arial" w:hAnsi="Arial" w:cs="Arial"/>
                <w:b/>
                <w:bCs/>
                <w:sz w:val="16"/>
                <w:szCs w:val="16"/>
              </w:rPr>
            </w:pPr>
          </w:p>
        </w:tc>
      </w:tr>
      <w:tr w:rsidR="00692EE5" w:rsidRPr="00D76FB6" w14:paraId="21A81C04" w14:textId="77777777" w:rsidTr="00692EE5">
        <w:trPr>
          <w:trHeight w:val="289"/>
          <w:jc w:val="center"/>
        </w:trPr>
        <w:tc>
          <w:tcPr>
            <w:tcW w:w="218" w:type="pct"/>
            <w:vAlign w:val="center"/>
          </w:tcPr>
          <w:p w14:paraId="515389AD" w14:textId="77777777" w:rsidR="00692EE5" w:rsidRPr="00D76FB6"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0CD5A5C4" w14:textId="77777777" w:rsidR="00692EE5" w:rsidRPr="00D76FB6" w:rsidRDefault="00692EE5" w:rsidP="00692EE5">
            <w:pPr>
              <w:jc w:val="center"/>
              <w:rPr>
                <w:rFonts w:ascii="Arial" w:hAnsi="Arial" w:cs="Arial"/>
                <w:b/>
                <w:bCs/>
                <w:sz w:val="16"/>
                <w:szCs w:val="16"/>
              </w:rPr>
            </w:pPr>
          </w:p>
        </w:tc>
        <w:tc>
          <w:tcPr>
            <w:tcW w:w="750" w:type="pct"/>
            <w:vAlign w:val="center"/>
          </w:tcPr>
          <w:p w14:paraId="7B45039A" w14:textId="77777777" w:rsidR="00692EE5" w:rsidRPr="00D76FB6" w:rsidRDefault="00692EE5" w:rsidP="00692EE5">
            <w:pPr>
              <w:jc w:val="center"/>
              <w:rPr>
                <w:rFonts w:ascii="Arial" w:hAnsi="Arial" w:cs="Arial"/>
                <w:b/>
                <w:bCs/>
                <w:sz w:val="16"/>
                <w:szCs w:val="16"/>
              </w:rPr>
            </w:pPr>
          </w:p>
        </w:tc>
      </w:tr>
      <w:tr w:rsidR="00692EE5" w:rsidRPr="00D76FB6" w14:paraId="141E3264" w14:textId="77777777" w:rsidTr="00692EE5">
        <w:trPr>
          <w:trHeight w:val="289"/>
          <w:jc w:val="center"/>
        </w:trPr>
        <w:tc>
          <w:tcPr>
            <w:tcW w:w="218" w:type="pct"/>
            <w:vAlign w:val="center"/>
          </w:tcPr>
          <w:p w14:paraId="49477CAD" w14:textId="77777777" w:rsidR="00692EE5" w:rsidRPr="00D76FB6" w:rsidRDefault="00692EE5" w:rsidP="00692EE5">
            <w:pPr>
              <w:jc w:val="center"/>
              <w:rPr>
                <w:rFonts w:ascii="Arial" w:hAnsi="Arial" w:cs="Arial"/>
                <w:b/>
                <w:bCs/>
                <w:sz w:val="16"/>
                <w:szCs w:val="16"/>
              </w:rPr>
            </w:pPr>
            <w:r>
              <w:rPr>
                <w:rFonts w:ascii="Arial" w:hAnsi="Arial" w:cs="Arial"/>
                <w:b/>
                <w:bCs/>
                <w:sz w:val="16"/>
                <w:szCs w:val="16"/>
              </w:rPr>
              <w:t>3</w:t>
            </w:r>
          </w:p>
        </w:tc>
        <w:tc>
          <w:tcPr>
            <w:tcW w:w="4032" w:type="pct"/>
            <w:vAlign w:val="center"/>
          </w:tcPr>
          <w:p w14:paraId="5686CDAA" w14:textId="77777777" w:rsidR="00692EE5" w:rsidRPr="00D76FB6" w:rsidRDefault="00692EE5" w:rsidP="00692EE5">
            <w:pPr>
              <w:jc w:val="center"/>
              <w:rPr>
                <w:rFonts w:ascii="Arial" w:hAnsi="Arial" w:cs="Arial"/>
                <w:b/>
                <w:bCs/>
                <w:sz w:val="16"/>
                <w:szCs w:val="16"/>
              </w:rPr>
            </w:pPr>
          </w:p>
        </w:tc>
        <w:tc>
          <w:tcPr>
            <w:tcW w:w="750" w:type="pct"/>
            <w:vAlign w:val="center"/>
          </w:tcPr>
          <w:p w14:paraId="0C8CE447" w14:textId="77777777" w:rsidR="00692EE5" w:rsidRPr="00D76FB6" w:rsidRDefault="00692EE5" w:rsidP="00692EE5">
            <w:pPr>
              <w:jc w:val="center"/>
              <w:rPr>
                <w:rFonts w:ascii="Arial" w:hAnsi="Arial" w:cs="Arial"/>
                <w:b/>
                <w:bCs/>
                <w:sz w:val="16"/>
                <w:szCs w:val="16"/>
              </w:rPr>
            </w:pPr>
          </w:p>
        </w:tc>
      </w:tr>
      <w:tr w:rsidR="00692EE5" w:rsidRPr="00D76FB6" w14:paraId="7512C2A9" w14:textId="77777777" w:rsidTr="00692EE5">
        <w:trPr>
          <w:trHeight w:val="289"/>
          <w:jc w:val="center"/>
        </w:trPr>
        <w:tc>
          <w:tcPr>
            <w:tcW w:w="5000" w:type="pct"/>
            <w:gridSpan w:val="3"/>
            <w:vAlign w:val="center"/>
          </w:tcPr>
          <w:p w14:paraId="657FDB73" w14:textId="2B544177" w:rsidR="00692EE5" w:rsidRPr="00D76FB6" w:rsidRDefault="003F4EAA" w:rsidP="00692EE5">
            <w:pPr>
              <w:jc w:val="center"/>
              <w:rPr>
                <w:rFonts w:ascii="Arial" w:hAnsi="Arial" w:cs="Arial"/>
                <w:b/>
                <w:bCs/>
                <w:sz w:val="16"/>
                <w:szCs w:val="16"/>
              </w:rPr>
            </w:pPr>
            <w:r>
              <w:rPr>
                <w:rFonts w:ascii="Arial" w:hAnsi="Arial" w:cs="Arial"/>
                <w:b/>
                <w:bCs/>
                <w:sz w:val="16"/>
                <w:szCs w:val="16"/>
              </w:rPr>
              <w:t>SECTOR A</w:t>
            </w:r>
          </w:p>
        </w:tc>
      </w:tr>
      <w:tr w:rsidR="00692EE5" w:rsidRPr="00D76FB6" w14:paraId="37C2EA6B" w14:textId="77777777" w:rsidTr="00692EE5">
        <w:trPr>
          <w:trHeight w:val="289"/>
          <w:jc w:val="center"/>
        </w:trPr>
        <w:tc>
          <w:tcPr>
            <w:tcW w:w="218" w:type="pct"/>
            <w:vAlign w:val="center"/>
          </w:tcPr>
          <w:p w14:paraId="6BC2BF35" w14:textId="77777777" w:rsidR="00692EE5"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292E5129" w14:textId="77777777" w:rsidR="00692EE5" w:rsidRPr="00D76FB6" w:rsidRDefault="00692EE5" w:rsidP="00692EE5">
            <w:pPr>
              <w:jc w:val="center"/>
              <w:rPr>
                <w:rFonts w:ascii="Arial" w:hAnsi="Arial" w:cs="Arial"/>
                <w:b/>
                <w:bCs/>
                <w:sz w:val="16"/>
                <w:szCs w:val="16"/>
              </w:rPr>
            </w:pPr>
          </w:p>
        </w:tc>
        <w:tc>
          <w:tcPr>
            <w:tcW w:w="750" w:type="pct"/>
            <w:vAlign w:val="center"/>
          </w:tcPr>
          <w:p w14:paraId="70EC63F0" w14:textId="77777777" w:rsidR="00692EE5" w:rsidRPr="00D76FB6" w:rsidRDefault="00692EE5" w:rsidP="00692EE5">
            <w:pPr>
              <w:jc w:val="center"/>
              <w:rPr>
                <w:rFonts w:ascii="Arial" w:hAnsi="Arial" w:cs="Arial"/>
                <w:b/>
                <w:bCs/>
                <w:sz w:val="16"/>
                <w:szCs w:val="16"/>
              </w:rPr>
            </w:pPr>
          </w:p>
        </w:tc>
      </w:tr>
      <w:tr w:rsidR="00692EE5" w:rsidRPr="00D76FB6" w14:paraId="1A2F3431" w14:textId="77777777" w:rsidTr="00692EE5">
        <w:trPr>
          <w:trHeight w:val="289"/>
          <w:jc w:val="center"/>
        </w:trPr>
        <w:tc>
          <w:tcPr>
            <w:tcW w:w="218" w:type="pct"/>
            <w:vAlign w:val="center"/>
          </w:tcPr>
          <w:p w14:paraId="4BA7EB01" w14:textId="77777777" w:rsidR="00692EE5"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03EF60EE" w14:textId="77777777" w:rsidR="00692EE5" w:rsidRPr="00D76FB6" w:rsidRDefault="00692EE5" w:rsidP="00692EE5">
            <w:pPr>
              <w:jc w:val="center"/>
              <w:rPr>
                <w:rFonts w:ascii="Arial" w:hAnsi="Arial" w:cs="Arial"/>
                <w:b/>
                <w:bCs/>
                <w:sz w:val="16"/>
                <w:szCs w:val="16"/>
              </w:rPr>
            </w:pPr>
          </w:p>
        </w:tc>
        <w:tc>
          <w:tcPr>
            <w:tcW w:w="750" w:type="pct"/>
            <w:vAlign w:val="center"/>
          </w:tcPr>
          <w:p w14:paraId="11663C97" w14:textId="77777777" w:rsidR="00692EE5" w:rsidRPr="00D76FB6" w:rsidRDefault="00692EE5" w:rsidP="00692EE5">
            <w:pPr>
              <w:jc w:val="center"/>
              <w:rPr>
                <w:rFonts w:ascii="Arial" w:hAnsi="Arial" w:cs="Arial"/>
                <w:b/>
                <w:bCs/>
                <w:sz w:val="16"/>
                <w:szCs w:val="16"/>
              </w:rPr>
            </w:pPr>
          </w:p>
        </w:tc>
      </w:tr>
      <w:tr w:rsidR="00692EE5" w:rsidRPr="00D76FB6" w14:paraId="006ED7E1" w14:textId="77777777" w:rsidTr="00692EE5">
        <w:trPr>
          <w:trHeight w:val="289"/>
          <w:jc w:val="center"/>
        </w:trPr>
        <w:tc>
          <w:tcPr>
            <w:tcW w:w="218" w:type="pct"/>
            <w:vAlign w:val="center"/>
          </w:tcPr>
          <w:p w14:paraId="1FF1EC48" w14:textId="77777777" w:rsidR="00692EE5" w:rsidRDefault="00692EE5" w:rsidP="00692EE5">
            <w:pPr>
              <w:jc w:val="center"/>
              <w:rPr>
                <w:rFonts w:ascii="Arial" w:hAnsi="Arial" w:cs="Arial"/>
                <w:b/>
                <w:bCs/>
                <w:sz w:val="16"/>
                <w:szCs w:val="16"/>
              </w:rPr>
            </w:pPr>
            <w:r>
              <w:rPr>
                <w:rFonts w:ascii="Arial" w:hAnsi="Arial" w:cs="Arial"/>
                <w:b/>
                <w:bCs/>
                <w:sz w:val="16"/>
                <w:szCs w:val="16"/>
              </w:rPr>
              <w:t>3</w:t>
            </w:r>
          </w:p>
        </w:tc>
        <w:tc>
          <w:tcPr>
            <w:tcW w:w="4032" w:type="pct"/>
            <w:vAlign w:val="center"/>
          </w:tcPr>
          <w:p w14:paraId="1F024DA4" w14:textId="77777777" w:rsidR="00692EE5" w:rsidRPr="00D76FB6" w:rsidRDefault="00692EE5" w:rsidP="00692EE5">
            <w:pPr>
              <w:jc w:val="center"/>
              <w:rPr>
                <w:rFonts w:ascii="Arial" w:hAnsi="Arial" w:cs="Arial"/>
                <w:b/>
                <w:bCs/>
                <w:sz w:val="16"/>
                <w:szCs w:val="16"/>
              </w:rPr>
            </w:pPr>
          </w:p>
        </w:tc>
        <w:tc>
          <w:tcPr>
            <w:tcW w:w="750" w:type="pct"/>
            <w:vAlign w:val="center"/>
          </w:tcPr>
          <w:p w14:paraId="36694AFF" w14:textId="77777777" w:rsidR="00692EE5" w:rsidRPr="00D76FB6" w:rsidRDefault="00692EE5" w:rsidP="00692EE5">
            <w:pPr>
              <w:jc w:val="center"/>
              <w:rPr>
                <w:rFonts w:ascii="Arial" w:hAnsi="Arial" w:cs="Arial"/>
                <w:b/>
                <w:bCs/>
                <w:sz w:val="16"/>
                <w:szCs w:val="16"/>
              </w:rPr>
            </w:pPr>
          </w:p>
        </w:tc>
      </w:tr>
      <w:tr w:rsidR="00692EE5" w:rsidRPr="00D76FB6" w14:paraId="7556297A" w14:textId="77777777" w:rsidTr="00692EE5">
        <w:trPr>
          <w:trHeight w:val="289"/>
          <w:jc w:val="center"/>
        </w:trPr>
        <w:tc>
          <w:tcPr>
            <w:tcW w:w="5000" w:type="pct"/>
            <w:gridSpan w:val="3"/>
            <w:vAlign w:val="center"/>
          </w:tcPr>
          <w:p w14:paraId="375C91E7" w14:textId="49D7102D" w:rsidR="00692EE5" w:rsidRPr="00D76FB6" w:rsidRDefault="003F4EAA" w:rsidP="00692EE5">
            <w:pPr>
              <w:jc w:val="center"/>
              <w:rPr>
                <w:rFonts w:ascii="Arial" w:hAnsi="Arial" w:cs="Arial"/>
                <w:b/>
                <w:bCs/>
                <w:sz w:val="16"/>
                <w:szCs w:val="16"/>
              </w:rPr>
            </w:pPr>
            <w:r>
              <w:rPr>
                <w:rFonts w:ascii="Arial" w:hAnsi="Arial" w:cs="Arial"/>
                <w:b/>
                <w:bCs/>
                <w:sz w:val="16"/>
                <w:szCs w:val="16"/>
              </w:rPr>
              <w:t>SECTOR A</w:t>
            </w:r>
          </w:p>
        </w:tc>
      </w:tr>
      <w:tr w:rsidR="00692EE5" w:rsidRPr="00D76FB6" w14:paraId="34702248" w14:textId="77777777" w:rsidTr="00692EE5">
        <w:trPr>
          <w:trHeight w:val="289"/>
          <w:jc w:val="center"/>
        </w:trPr>
        <w:tc>
          <w:tcPr>
            <w:tcW w:w="218" w:type="pct"/>
            <w:vAlign w:val="center"/>
          </w:tcPr>
          <w:p w14:paraId="05821B78" w14:textId="77777777" w:rsidR="00692EE5"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6B647EAB" w14:textId="77777777" w:rsidR="00692EE5" w:rsidRPr="00D76FB6" w:rsidRDefault="00692EE5" w:rsidP="00692EE5">
            <w:pPr>
              <w:jc w:val="center"/>
              <w:rPr>
                <w:rFonts w:ascii="Arial" w:hAnsi="Arial" w:cs="Arial"/>
                <w:b/>
                <w:bCs/>
                <w:sz w:val="16"/>
                <w:szCs w:val="16"/>
              </w:rPr>
            </w:pPr>
          </w:p>
        </w:tc>
        <w:tc>
          <w:tcPr>
            <w:tcW w:w="750" w:type="pct"/>
            <w:vAlign w:val="center"/>
          </w:tcPr>
          <w:p w14:paraId="095C492E" w14:textId="77777777" w:rsidR="00692EE5" w:rsidRPr="00D76FB6" w:rsidRDefault="00692EE5" w:rsidP="00692EE5">
            <w:pPr>
              <w:jc w:val="center"/>
              <w:rPr>
                <w:rFonts w:ascii="Arial" w:hAnsi="Arial" w:cs="Arial"/>
                <w:b/>
                <w:bCs/>
                <w:sz w:val="16"/>
                <w:szCs w:val="16"/>
              </w:rPr>
            </w:pPr>
          </w:p>
        </w:tc>
      </w:tr>
      <w:tr w:rsidR="00692EE5" w:rsidRPr="00D76FB6" w14:paraId="0C53A7FB" w14:textId="77777777" w:rsidTr="00692EE5">
        <w:trPr>
          <w:trHeight w:val="289"/>
          <w:jc w:val="center"/>
        </w:trPr>
        <w:tc>
          <w:tcPr>
            <w:tcW w:w="218" w:type="pct"/>
            <w:vAlign w:val="center"/>
          </w:tcPr>
          <w:p w14:paraId="4CE00351" w14:textId="77777777" w:rsidR="00692EE5"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48EC0820" w14:textId="77777777" w:rsidR="00692EE5" w:rsidRPr="00D76FB6" w:rsidRDefault="00692EE5" w:rsidP="00692EE5">
            <w:pPr>
              <w:jc w:val="center"/>
              <w:rPr>
                <w:rFonts w:ascii="Arial" w:hAnsi="Arial" w:cs="Arial"/>
                <w:b/>
                <w:bCs/>
                <w:sz w:val="16"/>
                <w:szCs w:val="16"/>
              </w:rPr>
            </w:pPr>
          </w:p>
        </w:tc>
        <w:tc>
          <w:tcPr>
            <w:tcW w:w="750" w:type="pct"/>
            <w:vAlign w:val="center"/>
          </w:tcPr>
          <w:p w14:paraId="22009B54" w14:textId="77777777" w:rsidR="00692EE5" w:rsidRPr="00D76FB6" w:rsidRDefault="00692EE5" w:rsidP="00692EE5">
            <w:pPr>
              <w:jc w:val="center"/>
              <w:rPr>
                <w:rFonts w:ascii="Arial" w:hAnsi="Arial" w:cs="Arial"/>
                <w:b/>
                <w:bCs/>
                <w:sz w:val="16"/>
                <w:szCs w:val="16"/>
              </w:rPr>
            </w:pPr>
          </w:p>
        </w:tc>
      </w:tr>
      <w:tr w:rsidR="00692EE5" w:rsidRPr="00D76FB6" w14:paraId="7DEFEC6F" w14:textId="77777777" w:rsidTr="00692EE5">
        <w:trPr>
          <w:trHeight w:val="289"/>
          <w:jc w:val="center"/>
        </w:trPr>
        <w:tc>
          <w:tcPr>
            <w:tcW w:w="5000" w:type="pct"/>
            <w:gridSpan w:val="3"/>
            <w:vAlign w:val="center"/>
          </w:tcPr>
          <w:p w14:paraId="00600016" w14:textId="0F971A12" w:rsidR="00692EE5" w:rsidRPr="00D76FB6" w:rsidRDefault="003F4EAA" w:rsidP="00692EE5">
            <w:pPr>
              <w:jc w:val="center"/>
              <w:rPr>
                <w:rFonts w:ascii="Arial" w:hAnsi="Arial" w:cs="Arial"/>
                <w:b/>
                <w:bCs/>
                <w:sz w:val="16"/>
                <w:szCs w:val="16"/>
              </w:rPr>
            </w:pPr>
            <w:r>
              <w:rPr>
                <w:rFonts w:ascii="Arial" w:hAnsi="Arial" w:cs="Arial"/>
                <w:b/>
                <w:bCs/>
                <w:sz w:val="16"/>
                <w:szCs w:val="16"/>
              </w:rPr>
              <w:t>SECTOR C</w:t>
            </w:r>
          </w:p>
        </w:tc>
      </w:tr>
      <w:tr w:rsidR="00692EE5" w:rsidRPr="00D76FB6" w14:paraId="0D49C2E6" w14:textId="77777777" w:rsidTr="00692EE5">
        <w:trPr>
          <w:trHeight w:val="289"/>
          <w:jc w:val="center"/>
        </w:trPr>
        <w:tc>
          <w:tcPr>
            <w:tcW w:w="218" w:type="pct"/>
            <w:vAlign w:val="center"/>
          </w:tcPr>
          <w:p w14:paraId="784E511D" w14:textId="77777777" w:rsidR="00692EE5"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6F8AB83F" w14:textId="77777777" w:rsidR="00692EE5" w:rsidRPr="00D76FB6" w:rsidRDefault="00692EE5" w:rsidP="00692EE5">
            <w:pPr>
              <w:jc w:val="center"/>
              <w:rPr>
                <w:rFonts w:ascii="Arial" w:hAnsi="Arial" w:cs="Arial"/>
                <w:b/>
                <w:bCs/>
                <w:sz w:val="16"/>
                <w:szCs w:val="16"/>
              </w:rPr>
            </w:pPr>
          </w:p>
        </w:tc>
        <w:tc>
          <w:tcPr>
            <w:tcW w:w="750" w:type="pct"/>
            <w:vAlign w:val="center"/>
          </w:tcPr>
          <w:p w14:paraId="37CB4CB0" w14:textId="77777777" w:rsidR="00692EE5" w:rsidRPr="00D76FB6" w:rsidRDefault="00692EE5" w:rsidP="00692EE5">
            <w:pPr>
              <w:jc w:val="center"/>
              <w:rPr>
                <w:rFonts w:ascii="Arial" w:hAnsi="Arial" w:cs="Arial"/>
                <w:b/>
                <w:bCs/>
                <w:sz w:val="16"/>
                <w:szCs w:val="16"/>
              </w:rPr>
            </w:pPr>
          </w:p>
        </w:tc>
      </w:tr>
      <w:tr w:rsidR="00692EE5" w:rsidRPr="00D76FB6" w14:paraId="6CAAE62C" w14:textId="77777777" w:rsidTr="00692EE5">
        <w:trPr>
          <w:trHeight w:val="289"/>
          <w:jc w:val="center"/>
        </w:trPr>
        <w:tc>
          <w:tcPr>
            <w:tcW w:w="218" w:type="pct"/>
            <w:vAlign w:val="center"/>
          </w:tcPr>
          <w:p w14:paraId="61C6A58E" w14:textId="77777777" w:rsidR="00692EE5"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1CCA14AD" w14:textId="77777777" w:rsidR="00692EE5" w:rsidRPr="00D76FB6" w:rsidRDefault="00692EE5" w:rsidP="00692EE5">
            <w:pPr>
              <w:jc w:val="center"/>
              <w:rPr>
                <w:rFonts w:ascii="Arial" w:hAnsi="Arial" w:cs="Arial"/>
                <w:b/>
                <w:bCs/>
                <w:sz w:val="16"/>
                <w:szCs w:val="16"/>
              </w:rPr>
            </w:pPr>
          </w:p>
        </w:tc>
        <w:tc>
          <w:tcPr>
            <w:tcW w:w="750" w:type="pct"/>
            <w:vAlign w:val="center"/>
          </w:tcPr>
          <w:p w14:paraId="0F87ED65" w14:textId="77777777" w:rsidR="00692EE5" w:rsidRPr="00D76FB6" w:rsidRDefault="00692EE5" w:rsidP="00692EE5">
            <w:pPr>
              <w:jc w:val="center"/>
              <w:rPr>
                <w:rFonts w:ascii="Arial" w:hAnsi="Arial" w:cs="Arial"/>
                <w:b/>
                <w:bCs/>
                <w:sz w:val="16"/>
                <w:szCs w:val="16"/>
              </w:rPr>
            </w:pPr>
          </w:p>
        </w:tc>
      </w:tr>
      <w:tr w:rsidR="00692EE5" w:rsidRPr="00D76FB6" w14:paraId="62269D40" w14:textId="77777777" w:rsidTr="00692EE5">
        <w:trPr>
          <w:trHeight w:val="289"/>
          <w:jc w:val="center"/>
        </w:trPr>
        <w:tc>
          <w:tcPr>
            <w:tcW w:w="218" w:type="pct"/>
            <w:vAlign w:val="center"/>
          </w:tcPr>
          <w:p w14:paraId="734D25CF" w14:textId="77777777" w:rsidR="00692EE5" w:rsidRDefault="00692EE5" w:rsidP="00692EE5">
            <w:pPr>
              <w:jc w:val="center"/>
              <w:rPr>
                <w:rFonts w:ascii="Arial" w:hAnsi="Arial" w:cs="Arial"/>
                <w:b/>
                <w:bCs/>
                <w:sz w:val="16"/>
                <w:szCs w:val="16"/>
              </w:rPr>
            </w:pPr>
            <w:r>
              <w:rPr>
                <w:rFonts w:ascii="Arial" w:hAnsi="Arial" w:cs="Arial"/>
                <w:b/>
                <w:bCs/>
                <w:sz w:val="16"/>
                <w:szCs w:val="16"/>
              </w:rPr>
              <w:t>3</w:t>
            </w:r>
          </w:p>
        </w:tc>
        <w:tc>
          <w:tcPr>
            <w:tcW w:w="4032" w:type="pct"/>
            <w:vAlign w:val="center"/>
          </w:tcPr>
          <w:p w14:paraId="71B071E7" w14:textId="77777777" w:rsidR="00692EE5" w:rsidRPr="00D76FB6" w:rsidRDefault="00692EE5" w:rsidP="00692EE5">
            <w:pPr>
              <w:jc w:val="center"/>
              <w:rPr>
                <w:rFonts w:ascii="Arial" w:hAnsi="Arial" w:cs="Arial"/>
                <w:b/>
                <w:bCs/>
                <w:sz w:val="16"/>
                <w:szCs w:val="16"/>
              </w:rPr>
            </w:pPr>
          </w:p>
        </w:tc>
        <w:tc>
          <w:tcPr>
            <w:tcW w:w="750" w:type="pct"/>
            <w:vAlign w:val="center"/>
          </w:tcPr>
          <w:p w14:paraId="190EA6ED" w14:textId="77777777" w:rsidR="00692EE5" w:rsidRPr="00D76FB6" w:rsidRDefault="00692EE5" w:rsidP="00692EE5">
            <w:pPr>
              <w:jc w:val="center"/>
              <w:rPr>
                <w:rFonts w:ascii="Arial" w:hAnsi="Arial" w:cs="Arial"/>
                <w:b/>
                <w:bCs/>
                <w:sz w:val="16"/>
                <w:szCs w:val="16"/>
              </w:rPr>
            </w:pPr>
          </w:p>
        </w:tc>
      </w:tr>
      <w:tr w:rsidR="00692EE5" w:rsidRPr="00D76FB6" w14:paraId="7D48A9BD" w14:textId="77777777" w:rsidTr="00692EE5">
        <w:trPr>
          <w:trHeight w:val="289"/>
          <w:jc w:val="center"/>
        </w:trPr>
        <w:tc>
          <w:tcPr>
            <w:tcW w:w="5000" w:type="pct"/>
            <w:gridSpan w:val="3"/>
            <w:vAlign w:val="center"/>
          </w:tcPr>
          <w:p w14:paraId="7E6B8134" w14:textId="07B25EC9" w:rsidR="00692EE5" w:rsidRPr="00D76FB6" w:rsidRDefault="003F4EAA" w:rsidP="00692EE5">
            <w:pPr>
              <w:jc w:val="center"/>
              <w:rPr>
                <w:rFonts w:ascii="Arial" w:hAnsi="Arial" w:cs="Arial"/>
                <w:b/>
                <w:bCs/>
                <w:sz w:val="16"/>
                <w:szCs w:val="16"/>
              </w:rPr>
            </w:pPr>
            <w:r>
              <w:rPr>
                <w:rFonts w:ascii="Arial" w:hAnsi="Arial" w:cs="Arial"/>
                <w:b/>
                <w:bCs/>
                <w:sz w:val="16"/>
                <w:szCs w:val="16"/>
              </w:rPr>
              <w:t>SECTOR C</w:t>
            </w:r>
          </w:p>
        </w:tc>
      </w:tr>
      <w:tr w:rsidR="00692EE5" w:rsidRPr="00D76FB6" w14:paraId="76AC6E80" w14:textId="77777777" w:rsidTr="00692EE5">
        <w:trPr>
          <w:trHeight w:val="289"/>
          <w:jc w:val="center"/>
        </w:trPr>
        <w:tc>
          <w:tcPr>
            <w:tcW w:w="218" w:type="pct"/>
            <w:vAlign w:val="center"/>
          </w:tcPr>
          <w:p w14:paraId="67A4AF9E" w14:textId="77777777" w:rsidR="00692EE5"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33F23942" w14:textId="77777777" w:rsidR="00692EE5" w:rsidRPr="00D76FB6" w:rsidRDefault="00692EE5" w:rsidP="00692EE5">
            <w:pPr>
              <w:jc w:val="center"/>
              <w:rPr>
                <w:rFonts w:ascii="Arial" w:hAnsi="Arial" w:cs="Arial"/>
                <w:b/>
                <w:bCs/>
                <w:sz w:val="16"/>
                <w:szCs w:val="16"/>
              </w:rPr>
            </w:pPr>
          </w:p>
        </w:tc>
        <w:tc>
          <w:tcPr>
            <w:tcW w:w="750" w:type="pct"/>
            <w:vAlign w:val="center"/>
          </w:tcPr>
          <w:p w14:paraId="6E8B724A" w14:textId="77777777" w:rsidR="00692EE5" w:rsidRPr="00D76FB6" w:rsidRDefault="00692EE5" w:rsidP="00692EE5">
            <w:pPr>
              <w:jc w:val="center"/>
              <w:rPr>
                <w:rFonts w:ascii="Arial" w:hAnsi="Arial" w:cs="Arial"/>
                <w:b/>
                <w:bCs/>
                <w:sz w:val="16"/>
                <w:szCs w:val="16"/>
              </w:rPr>
            </w:pPr>
          </w:p>
        </w:tc>
      </w:tr>
      <w:tr w:rsidR="00692EE5" w:rsidRPr="00D76FB6" w14:paraId="2E9BA23E" w14:textId="77777777" w:rsidTr="00692EE5">
        <w:trPr>
          <w:trHeight w:val="289"/>
          <w:jc w:val="center"/>
        </w:trPr>
        <w:tc>
          <w:tcPr>
            <w:tcW w:w="218" w:type="pct"/>
            <w:vAlign w:val="center"/>
          </w:tcPr>
          <w:p w14:paraId="50181AD0" w14:textId="77777777" w:rsidR="00692EE5"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47C97035" w14:textId="77777777" w:rsidR="00692EE5" w:rsidRPr="00D76FB6" w:rsidRDefault="00692EE5" w:rsidP="00692EE5">
            <w:pPr>
              <w:jc w:val="center"/>
              <w:rPr>
                <w:rFonts w:ascii="Arial" w:hAnsi="Arial" w:cs="Arial"/>
                <w:b/>
                <w:bCs/>
                <w:sz w:val="16"/>
                <w:szCs w:val="16"/>
              </w:rPr>
            </w:pPr>
          </w:p>
        </w:tc>
        <w:tc>
          <w:tcPr>
            <w:tcW w:w="750" w:type="pct"/>
            <w:vAlign w:val="center"/>
          </w:tcPr>
          <w:p w14:paraId="15E28882" w14:textId="77777777" w:rsidR="00692EE5" w:rsidRPr="00D76FB6" w:rsidRDefault="00692EE5" w:rsidP="00692EE5">
            <w:pPr>
              <w:jc w:val="center"/>
              <w:rPr>
                <w:rFonts w:ascii="Arial" w:hAnsi="Arial" w:cs="Arial"/>
                <w:b/>
                <w:bCs/>
                <w:sz w:val="16"/>
                <w:szCs w:val="16"/>
              </w:rPr>
            </w:pPr>
          </w:p>
        </w:tc>
      </w:tr>
      <w:tr w:rsidR="00692EE5" w:rsidRPr="00D76FB6" w14:paraId="543E527A" w14:textId="77777777" w:rsidTr="00692EE5">
        <w:trPr>
          <w:trHeight w:val="289"/>
          <w:jc w:val="center"/>
        </w:trPr>
        <w:tc>
          <w:tcPr>
            <w:tcW w:w="218" w:type="pct"/>
            <w:vAlign w:val="center"/>
          </w:tcPr>
          <w:p w14:paraId="23ABF526" w14:textId="77777777" w:rsidR="00692EE5" w:rsidRDefault="00692EE5" w:rsidP="00692EE5">
            <w:pPr>
              <w:jc w:val="center"/>
              <w:rPr>
                <w:rFonts w:ascii="Arial" w:hAnsi="Arial" w:cs="Arial"/>
                <w:b/>
                <w:bCs/>
                <w:sz w:val="16"/>
                <w:szCs w:val="16"/>
              </w:rPr>
            </w:pPr>
            <w:r>
              <w:rPr>
                <w:rFonts w:ascii="Arial" w:hAnsi="Arial" w:cs="Arial"/>
                <w:b/>
                <w:bCs/>
                <w:sz w:val="16"/>
                <w:szCs w:val="16"/>
              </w:rPr>
              <w:t>3</w:t>
            </w:r>
          </w:p>
        </w:tc>
        <w:tc>
          <w:tcPr>
            <w:tcW w:w="4032" w:type="pct"/>
            <w:vAlign w:val="center"/>
          </w:tcPr>
          <w:p w14:paraId="16E8775E" w14:textId="77777777" w:rsidR="00692EE5" w:rsidRPr="00D76FB6" w:rsidRDefault="00692EE5" w:rsidP="00692EE5">
            <w:pPr>
              <w:jc w:val="center"/>
              <w:rPr>
                <w:rFonts w:ascii="Arial" w:hAnsi="Arial" w:cs="Arial"/>
                <w:b/>
                <w:bCs/>
                <w:sz w:val="16"/>
                <w:szCs w:val="16"/>
              </w:rPr>
            </w:pPr>
          </w:p>
        </w:tc>
        <w:tc>
          <w:tcPr>
            <w:tcW w:w="750" w:type="pct"/>
            <w:vAlign w:val="center"/>
          </w:tcPr>
          <w:p w14:paraId="6F380C57" w14:textId="77777777" w:rsidR="00692EE5" w:rsidRPr="00D76FB6" w:rsidRDefault="00692EE5" w:rsidP="00692EE5">
            <w:pPr>
              <w:jc w:val="center"/>
              <w:rPr>
                <w:rFonts w:ascii="Arial" w:hAnsi="Arial" w:cs="Arial"/>
                <w:b/>
                <w:bCs/>
                <w:sz w:val="16"/>
                <w:szCs w:val="16"/>
              </w:rPr>
            </w:pPr>
          </w:p>
        </w:tc>
      </w:tr>
      <w:tr w:rsidR="00692EE5" w:rsidRPr="00D76FB6" w14:paraId="6979777B" w14:textId="77777777" w:rsidTr="00692EE5">
        <w:trPr>
          <w:trHeight w:val="289"/>
          <w:jc w:val="center"/>
        </w:trPr>
        <w:tc>
          <w:tcPr>
            <w:tcW w:w="5000" w:type="pct"/>
            <w:gridSpan w:val="3"/>
            <w:vAlign w:val="center"/>
          </w:tcPr>
          <w:p w14:paraId="75EEE94F" w14:textId="51040EFA" w:rsidR="00692EE5" w:rsidRPr="00D76FB6" w:rsidRDefault="003F4EAA" w:rsidP="00692EE5">
            <w:pPr>
              <w:jc w:val="center"/>
              <w:rPr>
                <w:rFonts w:ascii="Arial" w:hAnsi="Arial" w:cs="Arial"/>
                <w:b/>
                <w:bCs/>
                <w:sz w:val="16"/>
                <w:szCs w:val="16"/>
              </w:rPr>
            </w:pPr>
            <w:r>
              <w:rPr>
                <w:rFonts w:ascii="Arial" w:hAnsi="Arial" w:cs="Arial"/>
                <w:b/>
                <w:bCs/>
                <w:sz w:val="16"/>
                <w:szCs w:val="16"/>
              </w:rPr>
              <w:t>SECTOR C</w:t>
            </w:r>
          </w:p>
        </w:tc>
      </w:tr>
      <w:tr w:rsidR="00692EE5" w:rsidRPr="00D76FB6" w14:paraId="2EB08442" w14:textId="77777777" w:rsidTr="00692EE5">
        <w:trPr>
          <w:trHeight w:val="289"/>
          <w:jc w:val="center"/>
        </w:trPr>
        <w:tc>
          <w:tcPr>
            <w:tcW w:w="218" w:type="pct"/>
            <w:vAlign w:val="center"/>
          </w:tcPr>
          <w:p w14:paraId="73E98638" w14:textId="77777777" w:rsidR="00692EE5"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60CEF8B2" w14:textId="77777777" w:rsidR="00692EE5" w:rsidRPr="00D76FB6" w:rsidRDefault="00692EE5" w:rsidP="00692EE5">
            <w:pPr>
              <w:jc w:val="center"/>
              <w:rPr>
                <w:rFonts w:ascii="Arial" w:hAnsi="Arial" w:cs="Arial"/>
                <w:b/>
                <w:bCs/>
                <w:sz w:val="16"/>
                <w:szCs w:val="16"/>
              </w:rPr>
            </w:pPr>
          </w:p>
        </w:tc>
        <w:tc>
          <w:tcPr>
            <w:tcW w:w="750" w:type="pct"/>
            <w:vAlign w:val="center"/>
          </w:tcPr>
          <w:p w14:paraId="7F27A34C" w14:textId="77777777" w:rsidR="00692EE5" w:rsidRPr="00D76FB6" w:rsidRDefault="00692EE5" w:rsidP="00692EE5">
            <w:pPr>
              <w:jc w:val="center"/>
              <w:rPr>
                <w:rFonts w:ascii="Arial" w:hAnsi="Arial" w:cs="Arial"/>
                <w:b/>
                <w:bCs/>
                <w:sz w:val="16"/>
                <w:szCs w:val="16"/>
              </w:rPr>
            </w:pPr>
          </w:p>
        </w:tc>
      </w:tr>
      <w:tr w:rsidR="00692EE5" w:rsidRPr="00D76FB6" w14:paraId="4A47C8D9" w14:textId="77777777" w:rsidTr="00692EE5">
        <w:trPr>
          <w:trHeight w:val="289"/>
          <w:jc w:val="center"/>
        </w:trPr>
        <w:tc>
          <w:tcPr>
            <w:tcW w:w="218" w:type="pct"/>
            <w:vAlign w:val="center"/>
          </w:tcPr>
          <w:p w14:paraId="44CEB650" w14:textId="77777777" w:rsidR="00692EE5"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4934E8D6" w14:textId="77777777" w:rsidR="00692EE5" w:rsidRPr="00D76FB6" w:rsidRDefault="00692EE5" w:rsidP="00692EE5">
            <w:pPr>
              <w:jc w:val="center"/>
              <w:rPr>
                <w:rFonts w:ascii="Arial" w:hAnsi="Arial" w:cs="Arial"/>
                <w:b/>
                <w:bCs/>
                <w:sz w:val="16"/>
                <w:szCs w:val="16"/>
              </w:rPr>
            </w:pPr>
          </w:p>
        </w:tc>
        <w:tc>
          <w:tcPr>
            <w:tcW w:w="750" w:type="pct"/>
            <w:vAlign w:val="center"/>
          </w:tcPr>
          <w:p w14:paraId="0DD5486A" w14:textId="77777777" w:rsidR="00692EE5" w:rsidRPr="00D76FB6" w:rsidRDefault="00692EE5" w:rsidP="00692EE5">
            <w:pPr>
              <w:jc w:val="center"/>
              <w:rPr>
                <w:rFonts w:ascii="Arial" w:hAnsi="Arial" w:cs="Arial"/>
                <w:b/>
                <w:bCs/>
                <w:sz w:val="16"/>
                <w:szCs w:val="16"/>
              </w:rPr>
            </w:pPr>
          </w:p>
        </w:tc>
      </w:tr>
      <w:tr w:rsidR="00692EE5" w:rsidRPr="00D76FB6" w14:paraId="40F0C9F0" w14:textId="77777777" w:rsidTr="00692EE5">
        <w:trPr>
          <w:trHeight w:val="289"/>
          <w:jc w:val="center"/>
        </w:trPr>
        <w:tc>
          <w:tcPr>
            <w:tcW w:w="218" w:type="pct"/>
            <w:vAlign w:val="center"/>
          </w:tcPr>
          <w:p w14:paraId="3EF10B78" w14:textId="77777777" w:rsidR="00692EE5" w:rsidRDefault="00692EE5" w:rsidP="00692EE5">
            <w:pPr>
              <w:jc w:val="center"/>
              <w:rPr>
                <w:rFonts w:ascii="Arial" w:hAnsi="Arial" w:cs="Arial"/>
                <w:b/>
                <w:bCs/>
                <w:sz w:val="16"/>
                <w:szCs w:val="16"/>
              </w:rPr>
            </w:pPr>
            <w:r>
              <w:rPr>
                <w:rFonts w:ascii="Arial" w:hAnsi="Arial" w:cs="Arial"/>
                <w:b/>
                <w:bCs/>
                <w:sz w:val="16"/>
                <w:szCs w:val="16"/>
              </w:rPr>
              <w:t>3</w:t>
            </w:r>
          </w:p>
        </w:tc>
        <w:tc>
          <w:tcPr>
            <w:tcW w:w="4032" w:type="pct"/>
            <w:vAlign w:val="center"/>
          </w:tcPr>
          <w:p w14:paraId="4051BDE1" w14:textId="77777777" w:rsidR="00692EE5" w:rsidRPr="00D76FB6" w:rsidRDefault="00692EE5" w:rsidP="00692EE5">
            <w:pPr>
              <w:jc w:val="center"/>
              <w:rPr>
                <w:rFonts w:ascii="Arial" w:hAnsi="Arial" w:cs="Arial"/>
                <w:b/>
                <w:bCs/>
                <w:sz w:val="16"/>
                <w:szCs w:val="16"/>
              </w:rPr>
            </w:pPr>
          </w:p>
        </w:tc>
        <w:tc>
          <w:tcPr>
            <w:tcW w:w="750" w:type="pct"/>
            <w:vAlign w:val="center"/>
          </w:tcPr>
          <w:p w14:paraId="1AEE3EED" w14:textId="77777777" w:rsidR="00692EE5" w:rsidRPr="00D76FB6" w:rsidRDefault="00692EE5" w:rsidP="00692EE5">
            <w:pPr>
              <w:jc w:val="center"/>
              <w:rPr>
                <w:rFonts w:ascii="Arial" w:hAnsi="Arial" w:cs="Arial"/>
                <w:b/>
                <w:bCs/>
                <w:sz w:val="16"/>
                <w:szCs w:val="16"/>
              </w:rPr>
            </w:pPr>
          </w:p>
        </w:tc>
      </w:tr>
      <w:tr w:rsidR="00692EE5" w:rsidRPr="00D76FB6" w14:paraId="71DE2C40" w14:textId="77777777" w:rsidTr="00692EE5">
        <w:trPr>
          <w:trHeight w:val="289"/>
          <w:jc w:val="center"/>
        </w:trPr>
        <w:tc>
          <w:tcPr>
            <w:tcW w:w="5000" w:type="pct"/>
            <w:gridSpan w:val="3"/>
            <w:vAlign w:val="center"/>
          </w:tcPr>
          <w:p w14:paraId="707FCCBC" w14:textId="66A5A547" w:rsidR="00692EE5" w:rsidRPr="00D76FB6" w:rsidRDefault="003F4EAA" w:rsidP="00692EE5">
            <w:pPr>
              <w:jc w:val="center"/>
              <w:rPr>
                <w:rFonts w:ascii="Arial" w:hAnsi="Arial" w:cs="Arial"/>
                <w:b/>
                <w:bCs/>
                <w:sz w:val="16"/>
                <w:szCs w:val="16"/>
              </w:rPr>
            </w:pPr>
            <w:r>
              <w:rPr>
                <w:rFonts w:ascii="Arial" w:hAnsi="Arial" w:cs="Arial"/>
                <w:b/>
                <w:bCs/>
                <w:sz w:val="16"/>
                <w:szCs w:val="16"/>
              </w:rPr>
              <w:t>SECTOR C</w:t>
            </w:r>
          </w:p>
        </w:tc>
      </w:tr>
      <w:tr w:rsidR="00692EE5" w:rsidRPr="00D76FB6" w14:paraId="07FDBF42" w14:textId="77777777" w:rsidTr="00692EE5">
        <w:trPr>
          <w:trHeight w:val="289"/>
          <w:jc w:val="center"/>
        </w:trPr>
        <w:tc>
          <w:tcPr>
            <w:tcW w:w="218" w:type="pct"/>
            <w:vAlign w:val="center"/>
          </w:tcPr>
          <w:p w14:paraId="73547913" w14:textId="77777777" w:rsidR="00692EE5"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0AB5C86A" w14:textId="77777777" w:rsidR="00692EE5" w:rsidRPr="00D76FB6" w:rsidRDefault="00692EE5" w:rsidP="00692EE5">
            <w:pPr>
              <w:jc w:val="center"/>
              <w:rPr>
                <w:rFonts w:ascii="Arial" w:hAnsi="Arial" w:cs="Arial"/>
                <w:b/>
                <w:bCs/>
                <w:sz w:val="16"/>
                <w:szCs w:val="16"/>
              </w:rPr>
            </w:pPr>
          </w:p>
        </w:tc>
        <w:tc>
          <w:tcPr>
            <w:tcW w:w="750" w:type="pct"/>
            <w:vAlign w:val="center"/>
          </w:tcPr>
          <w:p w14:paraId="7AD63D62" w14:textId="77777777" w:rsidR="00692EE5" w:rsidRPr="00D76FB6" w:rsidRDefault="00692EE5" w:rsidP="00692EE5">
            <w:pPr>
              <w:jc w:val="center"/>
              <w:rPr>
                <w:rFonts w:ascii="Arial" w:hAnsi="Arial" w:cs="Arial"/>
                <w:b/>
                <w:bCs/>
                <w:sz w:val="16"/>
                <w:szCs w:val="16"/>
              </w:rPr>
            </w:pPr>
          </w:p>
        </w:tc>
      </w:tr>
      <w:tr w:rsidR="00692EE5" w:rsidRPr="00D76FB6" w14:paraId="4BE6F075" w14:textId="77777777" w:rsidTr="00692EE5">
        <w:trPr>
          <w:trHeight w:val="289"/>
          <w:jc w:val="center"/>
        </w:trPr>
        <w:tc>
          <w:tcPr>
            <w:tcW w:w="218" w:type="pct"/>
            <w:vAlign w:val="center"/>
          </w:tcPr>
          <w:p w14:paraId="2C9EF4C2" w14:textId="77777777" w:rsidR="00692EE5" w:rsidRDefault="00692EE5" w:rsidP="00692EE5">
            <w:pPr>
              <w:jc w:val="center"/>
              <w:rPr>
                <w:rFonts w:ascii="Arial" w:hAnsi="Arial" w:cs="Arial"/>
                <w:b/>
                <w:bCs/>
                <w:sz w:val="16"/>
                <w:szCs w:val="16"/>
              </w:rPr>
            </w:pPr>
            <w:r>
              <w:rPr>
                <w:rFonts w:ascii="Arial" w:hAnsi="Arial" w:cs="Arial"/>
                <w:b/>
                <w:bCs/>
                <w:sz w:val="16"/>
                <w:szCs w:val="16"/>
              </w:rPr>
              <w:lastRenderedPageBreak/>
              <w:t>2</w:t>
            </w:r>
          </w:p>
        </w:tc>
        <w:tc>
          <w:tcPr>
            <w:tcW w:w="4032" w:type="pct"/>
            <w:vAlign w:val="center"/>
          </w:tcPr>
          <w:p w14:paraId="69208FA4" w14:textId="77777777" w:rsidR="00692EE5" w:rsidRPr="00D76FB6" w:rsidRDefault="00692EE5" w:rsidP="00692EE5">
            <w:pPr>
              <w:jc w:val="center"/>
              <w:rPr>
                <w:rFonts w:ascii="Arial" w:hAnsi="Arial" w:cs="Arial"/>
                <w:b/>
                <w:bCs/>
                <w:sz w:val="16"/>
                <w:szCs w:val="16"/>
              </w:rPr>
            </w:pPr>
          </w:p>
        </w:tc>
        <w:tc>
          <w:tcPr>
            <w:tcW w:w="750" w:type="pct"/>
            <w:vAlign w:val="center"/>
          </w:tcPr>
          <w:p w14:paraId="21336644" w14:textId="77777777" w:rsidR="00692EE5" w:rsidRPr="00D76FB6" w:rsidRDefault="00692EE5" w:rsidP="00692EE5">
            <w:pPr>
              <w:jc w:val="center"/>
              <w:rPr>
                <w:rFonts w:ascii="Arial" w:hAnsi="Arial" w:cs="Arial"/>
                <w:b/>
                <w:bCs/>
                <w:sz w:val="16"/>
                <w:szCs w:val="16"/>
              </w:rPr>
            </w:pPr>
          </w:p>
        </w:tc>
      </w:tr>
      <w:tr w:rsidR="00692EE5" w:rsidRPr="00D76FB6" w14:paraId="17A2EE82" w14:textId="77777777" w:rsidTr="00692EE5">
        <w:trPr>
          <w:trHeight w:val="289"/>
          <w:jc w:val="center"/>
        </w:trPr>
        <w:tc>
          <w:tcPr>
            <w:tcW w:w="218" w:type="pct"/>
            <w:vAlign w:val="center"/>
          </w:tcPr>
          <w:p w14:paraId="75A3835B" w14:textId="77777777" w:rsidR="00692EE5" w:rsidRDefault="00692EE5" w:rsidP="00692EE5">
            <w:pPr>
              <w:jc w:val="center"/>
              <w:rPr>
                <w:rFonts w:ascii="Arial" w:hAnsi="Arial" w:cs="Arial"/>
                <w:b/>
                <w:bCs/>
                <w:sz w:val="16"/>
                <w:szCs w:val="16"/>
              </w:rPr>
            </w:pPr>
            <w:r>
              <w:rPr>
                <w:rFonts w:ascii="Arial" w:hAnsi="Arial" w:cs="Arial"/>
                <w:b/>
                <w:bCs/>
                <w:sz w:val="16"/>
                <w:szCs w:val="16"/>
              </w:rPr>
              <w:t>3</w:t>
            </w:r>
          </w:p>
        </w:tc>
        <w:tc>
          <w:tcPr>
            <w:tcW w:w="4032" w:type="pct"/>
            <w:vAlign w:val="center"/>
          </w:tcPr>
          <w:p w14:paraId="1CF32582" w14:textId="77777777" w:rsidR="00692EE5" w:rsidRPr="00D76FB6" w:rsidRDefault="00692EE5" w:rsidP="00692EE5">
            <w:pPr>
              <w:jc w:val="center"/>
              <w:rPr>
                <w:rFonts w:ascii="Arial" w:hAnsi="Arial" w:cs="Arial"/>
                <w:b/>
                <w:bCs/>
                <w:sz w:val="16"/>
                <w:szCs w:val="16"/>
              </w:rPr>
            </w:pPr>
          </w:p>
        </w:tc>
        <w:tc>
          <w:tcPr>
            <w:tcW w:w="750" w:type="pct"/>
            <w:vAlign w:val="center"/>
          </w:tcPr>
          <w:p w14:paraId="36F2B1FC" w14:textId="77777777" w:rsidR="00692EE5" w:rsidRPr="00D76FB6" w:rsidRDefault="00692EE5" w:rsidP="00692EE5">
            <w:pPr>
              <w:jc w:val="center"/>
              <w:rPr>
                <w:rFonts w:ascii="Arial" w:hAnsi="Arial" w:cs="Arial"/>
                <w:b/>
                <w:bCs/>
                <w:sz w:val="16"/>
                <w:szCs w:val="16"/>
              </w:rPr>
            </w:pPr>
          </w:p>
        </w:tc>
      </w:tr>
      <w:tr w:rsidR="00692EE5" w:rsidRPr="00D76FB6" w14:paraId="2BC76B98" w14:textId="77777777" w:rsidTr="00692EE5">
        <w:trPr>
          <w:trHeight w:val="289"/>
          <w:jc w:val="center"/>
        </w:trPr>
        <w:tc>
          <w:tcPr>
            <w:tcW w:w="5000" w:type="pct"/>
            <w:gridSpan w:val="3"/>
            <w:vAlign w:val="center"/>
          </w:tcPr>
          <w:p w14:paraId="60A4C286" w14:textId="2800B064" w:rsidR="00692EE5" w:rsidRPr="00D76FB6" w:rsidRDefault="003F4EAA" w:rsidP="00692EE5">
            <w:pPr>
              <w:jc w:val="center"/>
              <w:rPr>
                <w:rFonts w:ascii="Arial" w:hAnsi="Arial" w:cs="Arial"/>
                <w:b/>
                <w:bCs/>
                <w:sz w:val="16"/>
                <w:szCs w:val="16"/>
              </w:rPr>
            </w:pPr>
            <w:r>
              <w:rPr>
                <w:rFonts w:ascii="Arial" w:hAnsi="Arial" w:cs="Arial"/>
                <w:b/>
                <w:bCs/>
                <w:sz w:val="16"/>
                <w:szCs w:val="16"/>
              </w:rPr>
              <w:t>SECTOR B</w:t>
            </w:r>
          </w:p>
        </w:tc>
      </w:tr>
      <w:tr w:rsidR="00692EE5" w:rsidRPr="00D76FB6" w14:paraId="7410A468" w14:textId="77777777" w:rsidTr="00692EE5">
        <w:trPr>
          <w:trHeight w:val="289"/>
          <w:jc w:val="center"/>
        </w:trPr>
        <w:tc>
          <w:tcPr>
            <w:tcW w:w="218" w:type="pct"/>
            <w:vAlign w:val="center"/>
          </w:tcPr>
          <w:p w14:paraId="1C7762B0" w14:textId="77777777" w:rsidR="00692EE5"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2B11C3D2" w14:textId="77777777" w:rsidR="00692EE5" w:rsidRPr="00D76FB6" w:rsidRDefault="00692EE5" w:rsidP="00692EE5">
            <w:pPr>
              <w:jc w:val="center"/>
              <w:rPr>
                <w:rFonts w:ascii="Arial" w:hAnsi="Arial" w:cs="Arial"/>
                <w:b/>
                <w:bCs/>
                <w:sz w:val="16"/>
                <w:szCs w:val="16"/>
              </w:rPr>
            </w:pPr>
          </w:p>
        </w:tc>
        <w:tc>
          <w:tcPr>
            <w:tcW w:w="750" w:type="pct"/>
            <w:vAlign w:val="center"/>
          </w:tcPr>
          <w:p w14:paraId="63920682" w14:textId="77777777" w:rsidR="00692EE5" w:rsidRPr="00D76FB6" w:rsidRDefault="00692EE5" w:rsidP="00692EE5">
            <w:pPr>
              <w:jc w:val="center"/>
              <w:rPr>
                <w:rFonts w:ascii="Arial" w:hAnsi="Arial" w:cs="Arial"/>
                <w:b/>
                <w:bCs/>
                <w:sz w:val="16"/>
                <w:szCs w:val="16"/>
              </w:rPr>
            </w:pPr>
          </w:p>
        </w:tc>
      </w:tr>
      <w:tr w:rsidR="00692EE5" w:rsidRPr="00D76FB6" w14:paraId="7D07EFD1" w14:textId="77777777" w:rsidTr="00692EE5">
        <w:trPr>
          <w:trHeight w:val="289"/>
          <w:jc w:val="center"/>
        </w:trPr>
        <w:tc>
          <w:tcPr>
            <w:tcW w:w="218" w:type="pct"/>
            <w:vAlign w:val="center"/>
          </w:tcPr>
          <w:p w14:paraId="3D801B4C" w14:textId="77777777" w:rsidR="00692EE5"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76A413A3" w14:textId="77777777" w:rsidR="00692EE5" w:rsidRPr="00D76FB6" w:rsidRDefault="00692EE5" w:rsidP="00692EE5">
            <w:pPr>
              <w:jc w:val="center"/>
              <w:rPr>
                <w:rFonts w:ascii="Arial" w:hAnsi="Arial" w:cs="Arial"/>
                <w:b/>
                <w:bCs/>
                <w:sz w:val="16"/>
                <w:szCs w:val="16"/>
              </w:rPr>
            </w:pPr>
          </w:p>
        </w:tc>
        <w:tc>
          <w:tcPr>
            <w:tcW w:w="750" w:type="pct"/>
            <w:vAlign w:val="center"/>
          </w:tcPr>
          <w:p w14:paraId="0F925D0A" w14:textId="77777777" w:rsidR="00692EE5" w:rsidRPr="00D76FB6" w:rsidRDefault="00692EE5" w:rsidP="00692EE5">
            <w:pPr>
              <w:jc w:val="center"/>
              <w:rPr>
                <w:rFonts w:ascii="Arial" w:hAnsi="Arial" w:cs="Arial"/>
                <w:b/>
                <w:bCs/>
                <w:sz w:val="16"/>
                <w:szCs w:val="16"/>
              </w:rPr>
            </w:pPr>
          </w:p>
        </w:tc>
      </w:tr>
      <w:tr w:rsidR="00692EE5" w:rsidRPr="00D76FB6" w14:paraId="394B40D3" w14:textId="77777777" w:rsidTr="00692EE5">
        <w:trPr>
          <w:trHeight w:val="289"/>
          <w:jc w:val="center"/>
        </w:trPr>
        <w:tc>
          <w:tcPr>
            <w:tcW w:w="218" w:type="pct"/>
            <w:vAlign w:val="center"/>
          </w:tcPr>
          <w:p w14:paraId="3488250E" w14:textId="77777777" w:rsidR="00692EE5" w:rsidRDefault="00692EE5" w:rsidP="00692EE5">
            <w:pPr>
              <w:jc w:val="center"/>
              <w:rPr>
                <w:rFonts w:ascii="Arial" w:hAnsi="Arial" w:cs="Arial"/>
                <w:b/>
                <w:bCs/>
                <w:sz w:val="16"/>
                <w:szCs w:val="16"/>
              </w:rPr>
            </w:pPr>
            <w:r>
              <w:rPr>
                <w:rFonts w:ascii="Arial" w:hAnsi="Arial" w:cs="Arial"/>
                <w:b/>
                <w:bCs/>
                <w:sz w:val="16"/>
                <w:szCs w:val="16"/>
              </w:rPr>
              <w:t>3</w:t>
            </w:r>
          </w:p>
        </w:tc>
        <w:tc>
          <w:tcPr>
            <w:tcW w:w="4032" w:type="pct"/>
            <w:vAlign w:val="center"/>
          </w:tcPr>
          <w:p w14:paraId="660254F0" w14:textId="77777777" w:rsidR="00692EE5" w:rsidRPr="00D76FB6" w:rsidRDefault="00692EE5" w:rsidP="00692EE5">
            <w:pPr>
              <w:jc w:val="center"/>
              <w:rPr>
                <w:rFonts w:ascii="Arial" w:hAnsi="Arial" w:cs="Arial"/>
                <w:b/>
                <w:bCs/>
                <w:sz w:val="16"/>
                <w:szCs w:val="16"/>
              </w:rPr>
            </w:pPr>
          </w:p>
        </w:tc>
        <w:tc>
          <w:tcPr>
            <w:tcW w:w="750" w:type="pct"/>
            <w:vAlign w:val="center"/>
          </w:tcPr>
          <w:p w14:paraId="028166A4" w14:textId="77777777" w:rsidR="00692EE5" w:rsidRPr="00D76FB6" w:rsidRDefault="00692EE5" w:rsidP="00692EE5">
            <w:pPr>
              <w:jc w:val="center"/>
              <w:rPr>
                <w:rFonts w:ascii="Arial" w:hAnsi="Arial" w:cs="Arial"/>
                <w:b/>
                <w:bCs/>
                <w:sz w:val="16"/>
                <w:szCs w:val="16"/>
              </w:rPr>
            </w:pPr>
          </w:p>
        </w:tc>
      </w:tr>
      <w:tr w:rsidR="00692EE5" w:rsidRPr="00D76FB6" w14:paraId="5CF41363" w14:textId="77777777" w:rsidTr="00692EE5">
        <w:trPr>
          <w:trHeight w:val="289"/>
          <w:jc w:val="center"/>
        </w:trPr>
        <w:tc>
          <w:tcPr>
            <w:tcW w:w="5000" w:type="pct"/>
            <w:gridSpan w:val="3"/>
            <w:vAlign w:val="center"/>
          </w:tcPr>
          <w:p w14:paraId="1702AEAE" w14:textId="2679EB6A" w:rsidR="00692EE5" w:rsidRPr="00D76FB6" w:rsidRDefault="003F4EAA" w:rsidP="00692EE5">
            <w:pPr>
              <w:jc w:val="center"/>
              <w:rPr>
                <w:rFonts w:ascii="Arial" w:hAnsi="Arial" w:cs="Arial"/>
                <w:b/>
                <w:bCs/>
                <w:sz w:val="16"/>
                <w:szCs w:val="16"/>
              </w:rPr>
            </w:pPr>
            <w:r>
              <w:rPr>
                <w:rFonts w:ascii="Arial" w:hAnsi="Arial" w:cs="Arial"/>
                <w:b/>
                <w:bCs/>
                <w:sz w:val="16"/>
                <w:szCs w:val="16"/>
              </w:rPr>
              <w:t>SECTOR B</w:t>
            </w:r>
          </w:p>
        </w:tc>
      </w:tr>
      <w:tr w:rsidR="00692EE5" w:rsidRPr="00D76FB6" w14:paraId="748F5343" w14:textId="77777777" w:rsidTr="00692EE5">
        <w:trPr>
          <w:trHeight w:val="289"/>
          <w:jc w:val="center"/>
        </w:trPr>
        <w:tc>
          <w:tcPr>
            <w:tcW w:w="218" w:type="pct"/>
            <w:vAlign w:val="center"/>
          </w:tcPr>
          <w:p w14:paraId="1A98B66D" w14:textId="77777777" w:rsidR="00692EE5"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6F9B37EE" w14:textId="77777777" w:rsidR="00692EE5" w:rsidRPr="00D76FB6" w:rsidRDefault="00692EE5" w:rsidP="00692EE5">
            <w:pPr>
              <w:jc w:val="center"/>
              <w:rPr>
                <w:rFonts w:ascii="Arial" w:hAnsi="Arial" w:cs="Arial"/>
                <w:b/>
                <w:bCs/>
                <w:sz w:val="16"/>
                <w:szCs w:val="16"/>
              </w:rPr>
            </w:pPr>
          </w:p>
        </w:tc>
        <w:tc>
          <w:tcPr>
            <w:tcW w:w="750" w:type="pct"/>
            <w:vAlign w:val="center"/>
          </w:tcPr>
          <w:p w14:paraId="30BD987A" w14:textId="77777777" w:rsidR="00692EE5" w:rsidRPr="00D76FB6" w:rsidRDefault="00692EE5" w:rsidP="00692EE5">
            <w:pPr>
              <w:jc w:val="center"/>
              <w:rPr>
                <w:rFonts w:ascii="Arial" w:hAnsi="Arial" w:cs="Arial"/>
                <w:b/>
                <w:bCs/>
                <w:sz w:val="16"/>
                <w:szCs w:val="16"/>
              </w:rPr>
            </w:pPr>
          </w:p>
        </w:tc>
      </w:tr>
      <w:tr w:rsidR="00692EE5" w:rsidRPr="00D76FB6" w14:paraId="2302D702" w14:textId="77777777" w:rsidTr="00692EE5">
        <w:trPr>
          <w:trHeight w:val="289"/>
          <w:jc w:val="center"/>
        </w:trPr>
        <w:tc>
          <w:tcPr>
            <w:tcW w:w="218" w:type="pct"/>
            <w:vAlign w:val="center"/>
          </w:tcPr>
          <w:p w14:paraId="397A3477" w14:textId="77777777" w:rsidR="00692EE5"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203B8E47" w14:textId="77777777" w:rsidR="00692EE5" w:rsidRPr="00D76FB6" w:rsidRDefault="00692EE5" w:rsidP="00692EE5">
            <w:pPr>
              <w:jc w:val="center"/>
              <w:rPr>
                <w:rFonts w:ascii="Arial" w:hAnsi="Arial" w:cs="Arial"/>
                <w:b/>
                <w:bCs/>
                <w:sz w:val="16"/>
                <w:szCs w:val="16"/>
              </w:rPr>
            </w:pPr>
          </w:p>
        </w:tc>
        <w:tc>
          <w:tcPr>
            <w:tcW w:w="750" w:type="pct"/>
            <w:vAlign w:val="center"/>
          </w:tcPr>
          <w:p w14:paraId="27CDF37D" w14:textId="77777777" w:rsidR="00692EE5" w:rsidRPr="00D76FB6" w:rsidRDefault="00692EE5" w:rsidP="00692EE5">
            <w:pPr>
              <w:jc w:val="center"/>
              <w:rPr>
                <w:rFonts w:ascii="Arial" w:hAnsi="Arial" w:cs="Arial"/>
                <w:b/>
                <w:bCs/>
                <w:sz w:val="16"/>
                <w:szCs w:val="16"/>
              </w:rPr>
            </w:pPr>
          </w:p>
        </w:tc>
      </w:tr>
      <w:tr w:rsidR="00692EE5" w:rsidRPr="00D76FB6" w14:paraId="344CFB1F" w14:textId="77777777" w:rsidTr="00692EE5">
        <w:trPr>
          <w:trHeight w:val="289"/>
          <w:jc w:val="center"/>
        </w:trPr>
        <w:tc>
          <w:tcPr>
            <w:tcW w:w="218" w:type="pct"/>
            <w:vAlign w:val="center"/>
          </w:tcPr>
          <w:p w14:paraId="3EFF1DFA" w14:textId="77777777" w:rsidR="00692EE5" w:rsidRDefault="00692EE5" w:rsidP="00692EE5">
            <w:pPr>
              <w:jc w:val="center"/>
              <w:rPr>
                <w:rFonts w:ascii="Arial" w:hAnsi="Arial" w:cs="Arial"/>
                <w:b/>
                <w:bCs/>
                <w:sz w:val="16"/>
                <w:szCs w:val="16"/>
              </w:rPr>
            </w:pPr>
            <w:r>
              <w:rPr>
                <w:rFonts w:ascii="Arial" w:hAnsi="Arial" w:cs="Arial"/>
                <w:b/>
                <w:bCs/>
                <w:sz w:val="16"/>
                <w:szCs w:val="16"/>
              </w:rPr>
              <w:t>3</w:t>
            </w:r>
          </w:p>
        </w:tc>
        <w:tc>
          <w:tcPr>
            <w:tcW w:w="4032" w:type="pct"/>
            <w:vAlign w:val="center"/>
          </w:tcPr>
          <w:p w14:paraId="5C2DC6C7" w14:textId="77777777" w:rsidR="00692EE5" w:rsidRPr="00D76FB6" w:rsidRDefault="00692EE5" w:rsidP="00692EE5">
            <w:pPr>
              <w:jc w:val="center"/>
              <w:rPr>
                <w:rFonts w:ascii="Arial" w:hAnsi="Arial" w:cs="Arial"/>
                <w:b/>
                <w:bCs/>
                <w:sz w:val="16"/>
                <w:szCs w:val="16"/>
              </w:rPr>
            </w:pPr>
          </w:p>
        </w:tc>
        <w:tc>
          <w:tcPr>
            <w:tcW w:w="750" w:type="pct"/>
            <w:vAlign w:val="center"/>
          </w:tcPr>
          <w:p w14:paraId="632F9AA8" w14:textId="77777777" w:rsidR="00692EE5" w:rsidRPr="00D76FB6" w:rsidRDefault="00692EE5" w:rsidP="00692EE5">
            <w:pPr>
              <w:jc w:val="center"/>
              <w:rPr>
                <w:rFonts w:ascii="Arial" w:hAnsi="Arial" w:cs="Arial"/>
                <w:b/>
                <w:bCs/>
                <w:sz w:val="16"/>
                <w:szCs w:val="16"/>
              </w:rPr>
            </w:pPr>
          </w:p>
        </w:tc>
      </w:tr>
      <w:tr w:rsidR="00692EE5" w:rsidRPr="00D76FB6" w14:paraId="2FA1FFAF" w14:textId="77777777" w:rsidTr="00692EE5">
        <w:trPr>
          <w:trHeight w:val="289"/>
          <w:jc w:val="center"/>
        </w:trPr>
        <w:tc>
          <w:tcPr>
            <w:tcW w:w="5000" w:type="pct"/>
            <w:gridSpan w:val="3"/>
            <w:vAlign w:val="center"/>
          </w:tcPr>
          <w:p w14:paraId="084A90CF" w14:textId="6EC1BCA3" w:rsidR="00692EE5" w:rsidRPr="00D76FB6" w:rsidRDefault="003F4EAA" w:rsidP="00692EE5">
            <w:pPr>
              <w:jc w:val="center"/>
              <w:rPr>
                <w:rFonts w:ascii="Arial" w:hAnsi="Arial" w:cs="Arial"/>
                <w:b/>
                <w:bCs/>
                <w:sz w:val="16"/>
                <w:szCs w:val="16"/>
              </w:rPr>
            </w:pPr>
            <w:r>
              <w:rPr>
                <w:rFonts w:ascii="Arial" w:hAnsi="Arial" w:cs="Arial"/>
                <w:b/>
                <w:bCs/>
                <w:sz w:val="16"/>
                <w:szCs w:val="16"/>
              </w:rPr>
              <w:t>SECTOR B</w:t>
            </w:r>
          </w:p>
        </w:tc>
      </w:tr>
      <w:tr w:rsidR="00692EE5" w:rsidRPr="00D76FB6" w14:paraId="3DD8EA87" w14:textId="77777777" w:rsidTr="00692EE5">
        <w:trPr>
          <w:trHeight w:val="289"/>
          <w:jc w:val="center"/>
        </w:trPr>
        <w:tc>
          <w:tcPr>
            <w:tcW w:w="218" w:type="pct"/>
            <w:vAlign w:val="center"/>
          </w:tcPr>
          <w:p w14:paraId="74DAB609" w14:textId="77777777" w:rsidR="00692EE5"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058672D5" w14:textId="77777777" w:rsidR="00692EE5" w:rsidRPr="00D76FB6" w:rsidRDefault="00692EE5" w:rsidP="00692EE5">
            <w:pPr>
              <w:jc w:val="center"/>
              <w:rPr>
                <w:rFonts w:ascii="Arial" w:hAnsi="Arial" w:cs="Arial"/>
                <w:b/>
                <w:bCs/>
                <w:sz w:val="16"/>
                <w:szCs w:val="16"/>
              </w:rPr>
            </w:pPr>
          </w:p>
        </w:tc>
        <w:tc>
          <w:tcPr>
            <w:tcW w:w="750" w:type="pct"/>
            <w:vAlign w:val="center"/>
          </w:tcPr>
          <w:p w14:paraId="11EFF6BA" w14:textId="77777777" w:rsidR="00692EE5" w:rsidRPr="00D76FB6" w:rsidRDefault="00692EE5" w:rsidP="00692EE5">
            <w:pPr>
              <w:jc w:val="center"/>
              <w:rPr>
                <w:rFonts w:ascii="Arial" w:hAnsi="Arial" w:cs="Arial"/>
                <w:b/>
                <w:bCs/>
                <w:sz w:val="16"/>
                <w:szCs w:val="16"/>
              </w:rPr>
            </w:pPr>
          </w:p>
        </w:tc>
      </w:tr>
      <w:tr w:rsidR="00692EE5" w:rsidRPr="00D76FB6" w14:paraId="6E43BC64" w14:textId="77777777" w:rsidTr="00692EE5">
        <w:trPr>
          <w:trHeight w:val="289"/>
          <w:jc w:val="center"/>
        </w:trPr>
        <w:tc>
          <w:tcPr>
            <w:tcW w:w="218" w:type="pct"/>
            <w:vAlign w:val="center"/>
          </w:tcPr>
          <w:p w14:paraId="45AA1648" w14:textId="77777777" w:rsidR="00692EE5"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2925AECF" w14:textId="77777777" w:rsidR="00692EE5" w:rsidRPr="00D76FB6" w:rsidRDefault="00692EE5" w:rsidP="00692EE5">
            <w:pPr>
              <w:jc w:val="center"/>
              <w:rPr>
                <w:rFonts w:ascii="Arial" w:hAnsi="Arial" w:cs="Arial"/>
                <w:b/>
                <w:bCs/>
                <w:sz w:val="16"/>
                <w:szCs w:val="16"/>
              </w:rPr>
            </w:pPr>
          </w:p>
        </w:tc>
        <w:tc>
          <w:tcPr>
            <w:tcW w:w="750" w:type="pct"/>
            <w:vAlign w:val="center"/>
          </w:tcPr>
          <w:p w14:paraId="25B00F32" w14:textId="77777777" w:rsidR="00692EE5" w:rsidRPr="00D76FB6" w:rsidRDefault="00692EE5" w:rsidP="00692EE5">
            <w:pPr>
              <w:jc w:val="center"/>
              <w:rPr>
                <w:rFonts w:ascii="Arial" w:hAnsi="Arial" w:cs="Arial"/>
                <w:b/>
                <w:bCs/>
                <w:sz w:val="16"/>
                <w:szCs w:val="16"/>
              </w:rPr>
            </w:pPr>
          </w:p>
        </w:tc>
      </w:tr>
      <w:tr w:rsidR="00692EE5" w:rsidRPr="00D76FB6" w14:paraId="46BCCE9A" w14:textId="77777777" w:rsidTr="00692EE5">
        <w:trPr>
          <w:trHeight w:val="289"/>
          <w:jc w:val="center"/>
        </w:trPr>
        <w:tc>
          <w:tcPr>
            <w:tcW w:w="218" w:type="pct"/>
            <w:vAlign w:val="center"/>
          </w:tcPr>
          <w:p w14:paraId="379F3041" w14:textId="77777777" w:rsidR="00692EE5" w:rsidRDefault="00692EE5" w:rsidP="00692EE5">
            <w:pPr>
              <w:jc w:val="center"/>
              <w:rPr>
                <w:rFonts w:ascii="Arial" w:hAnsi="Arial" w:cs="Arial"/>
                <w:b/>
                <w:bCs/>
                <w:sz w:val="16"/>
                <w:szCs w:val="16"/>
              </w:rPr>
            </w:pPr>
            <w:r>
              <w:rPr>
                <w:rFonts w:ascii="Arial" w:hAnsi="Arial" w:cs="Arial"/>
                <w:b/>
                <w:bCs/>
                <w:sz w:val="16"/>
                <w:szCs w:val="16"/>
              </w:rPr>
              <w:t>3</w:t>
            </w:r>
          </w:p>
        </w:tc>
        <w:tc>
          <w:tcPr>
            <w:tcW w:w="4032" w:type="pct"/>
            <w:vAlign w:val="center"/>
          </w:tcPr>
          <w:p w14:paraId="710B050D" w14:textId="77777777" w:rsidR="00692EE5" w:rsidRPr="00D76FB6" w:rsidRDefault="00692EE5" w:rsidP="00692EE5">
            <w:pPr>
              <w:jc w:val="center"/>
              <w:rPr>
                <w:rFonts w:ascii="Arial" w:hAnsi="Arial" w:cs="Arial"/>
                <w:b/>
                <w:bCs/>
                <w:sz w:val="16"/>
                <w:szCs w:val="16"/>
              </w:rPr>
            </w:pPr>
          </w:p>
        </w:tc>
        <w:tc>
          <w:tcPr>
            <w:tcW w:w="750" w:type="pct"/>
            <w:vAlign w:val="center"/>
          </w:tcPr>
          <w:p w14:paraId="4ECDC2F3" w14:textId="77777777" w:rsidR="00692EE5" w:rsidRPr="00D76FB6" w:rsidRDefault="00692EE5" w:rsidP="00692EE5">
            <w:pPr>
              <w:jc w:val="center"/>
              <w:rPr>
                <w:rFonts w:ascii="Arial" w:hAnsi="Arial" w:cs="Arial"/>
                <w:b/>
                <w:bCs/>
                <w:sz w:val="16"/>
                <w:szCs w:val="16"/>
              </w:rPr>
            </w:pPr>
          </w:p>
        </w:tc>
      </w:tr>
      <w:tr w:rsidR="00692EE5" w:rsidRPr="00D76FB6" w14:paraId="6B46F85F" w14:textId="77777777" w:rsidTr="00692EE5">
        <w:trPr>
          <w:trHeight w:val="289"/>
          <w:jc w:val="center"/>
        </w:trPr>
        <w:tc>
          <w:tcPr>
            <w:tcW w:w="5000" w:type="pct"/>
            <w:gridSpan w:val="3"/>
            <w:vAlign w:val="center"/>
          </w:tcPr>
          <w:p w14:paraId="544EBA1E" w14:textId="652EC62D" w:rsidR="00692EE5" w:rsidRPr="00D76FB6" w:rsidRDefault="003F4EAA" w:rsidP="00692EE5">
            <w:pPr>
              <w:jc w:val="center"/>
              <w:rPr>
                <w:rFonts w:ascii="Arial" w:hAnsi="Arial" w:cs="Arial"/>
                <w:b/>
                <w:bCs/>
                <w:sz w:val="16"/>
                <w:szCs w:val="16"/>
              </w:rPr>
            </w:pPr>
            <w:r>
              <w:rPr>
                <w:rFonts w:ascii="Arial" w:hAnsi="Arial" w:cs="Arial"/>
                <w:b/>
                <w:bCs/>
                <w:sz w:val="16"/>
                <w:szCs w:val="16"/>
              </w:rPr>
              <w:t>SECTOR B</w:t>
            </w:r>
          </w:p>
        </w:tc>
      </w:tr>
      <w:tr w:rsidR="00692EE5" w:rsidRPr="00D76FB6" w14:paraId="62251B27" w14:textId="77777777" w:rsidTr="00692EE5">
        <w:trPr>
          <w:trHeight w:val="289"/>
          <w:jc w:val="center"/>
        </w:trPr>
        <w:tc>
          <w:tcPr>
            <w:tcW w:w="218" w:type="pct"/>
            <w:vAlign w:val="center"/>
          </w:tcPr>
          <w:p w14:paraId="1CB34ECC" w14:textId="77777777" w:rsidR="00692EE5" w:rsidRDefault="00692EE5" w:rsidP="00692EE5">
            <w:pPr>
              <w:jc w:val="center"/>
              <w:rPr>
                <w:rFonts w:ascii="Arial" w:hAnsi="Arial" w:cs="Arial"/>
                <w:b/>
                <w:bCs/>
                <w:sz w:val="16"/>
                <w:szCs w:val="16"/>
              </w:rPr>
            </w:pPr>
            <w:r>
              <w:rPr>
                <w:rFonts w:ascii="Arial" w:hAnsi="Arial" w:cs="Arial"/>
                <w:b/>
                <w:bCs/>
                <w:sz w:val="16"/>
                <w:szCs w:val="16"/>
              </w:rPr>
              <w:t>1</w:t>
            </w:r>
          </w:p>
        </w:tc>
        <w:tc>
          <w:tcPr>
            <w:tcW w:w="4032" w:type="pct"/>
            <w:vAlign w:val="center"/>
          </w:tcPr>
          <w:p w14:paraId="25E2AC5F" w14:textId="77777777" w:rsidR="00692EE5" w:rsidRPr="00D76FB6" w:rsidRDefault="00692EE5" w:rsidP="00692EE5">
            <w:pPr>
              <w:jc w:val="center"/>
              <w:rPr>
                <w:rFonts w:ascii="Arial" w:hAnsi="Arial" w:cs="Arial"/>
                <w:b/>
                <w:bCs/>
                <w:sz w:val="16"/>
                <w:szCs w:val="16"/>
              </w:rPr>
            </w:pPr>
          </w:p>
        </w:tc>
        <w:tc>
          <w:tcPr>
            <w:tcW w:w="750" w:type="pct"/>
            <w:vAlign w:val="center"/>
          </w:tcPr>
          <w:p w14:paraId="03FB7E33" w14:textId="77777777" w:rsidR="00692EE5" w:rsidRPr="00D76FB6" w:rsidRDefault="00692EE5" w:rsidP="00692EE5">
            <w:pPr>
              <w:jc w:val="center"/>
              <w:rPr>
                <w:rFonts w:ascii="Arial" w:hAnsi="Arial" w:cs="Arial"/>
                <w:b/>
                <w:bCs/>
                <w:sz w:val="16"/>
                <w:szCs w:val="16"/>
              </w:rPr>
            </w:pPr>
          </w:p>
        </w:tc>
      </w:tr>
      <w:tr w:rsidR="00692EE5" w:rsidRPr="00D76FB6" w14:paraId="0C743C7F" w14:textId="77777777" w:rsidTr="00692EE5">
        <w:trPr>
          <w:trHeight w:val="289"/>
          <w:jc w:val="center"/>
        </w:trPr>
        <w:tc>
          <w:tcPr>
            <w:tcW w:w="218" w:type="pct"/>
            <w:vAlign w:val="center"/>
          </w:tcPr>
          <w:p w14:paraId="448FA2F3" w14:textId="77777777" w:rsidR="00692EE5" w:rsidRDefault="00692EE5" w:rsidP="00692EE5">
            <w:pPr>
              <w:jc w:val="center"/>
              <w:rPr>
                <w:rFonts w:ascii="Arial" w:hAnsi="Arial" w:cs="Arial"/>
                <w:b/>
                <w:bCs/>
                <w:sz w:val="16"/>
                <w:szCs w:val="16"/>
              </w:rPr>
            </w:pPr>
            <w:r>
              <w:rPr>
                <w:rFonts w:ascii="Arial" w:hAnsi="Arial" w:cs="Arial"/>
                <w:b/>
                <w:bCs/>
                <w:sz w:val="16"/>
                <w:szCs w:val="16"/>
              </w:rPr>
              <w:t>2</w:t>
            </w:r>
          </w:p>
        </w:tc>
        <w:tc>
          <w:tcPr>
            <w:tcW w:w="4032" w:type="pct"/>
            <w:vAlign w:val="center"/>
          </w:tcPr>
          <w:p w14:paraId="556B20D0" w14:textId="77777777" w:rsidR="00692EE5" w:rsidRPr="00D76FB6" w:rsidRDefault="00692EE5" w:rsidP="00692EE5">
            <w:pPr>
              <w:jc w:val="center"/>
              <w:rPr>
                <w:rFonts w:ascii="Arial" w:hAnsi="Arial" w:cs="Arial"/>
                <w:b/>
                <w:bCs/>
                <w:sz w:val="16"/>
                <w:szCs w:val="16"/>
              </w:rPr>
            </w:pPr>
          </w:p>
        </w:tc>
        <w:tc>
          <w:tcPr>
            <w:tcW w:w="750" w:type="pct"/>
            <w:vAlign w:val="center"/>
          </w:tcPr>
          <w:p w14:paraId="09D6B1EB" w14:textId="77777777" w:rsidR="00692EE5" w:rsidRPr="00D76FB6" w:rsidRDefault="00692EE5" w:rsidP="00692EE5">
            <w:pPr>
              <w:jc w:val="center"/>
              <w:rPr>
                <w:rFonts w:ascii="Arial" w:hAnsi="Arial" w:cs="Arial"/>
                <w:b/>
                <w:bCs/>
                <w:sz w:val="16"/>
                <w:szCs w:val="16"/>
              </w:rPr>
            </w:pPr>
          </w:p>
        </w:tc>
      </w:tr>
      <w:tr w:rsidR="00692EE5" w:rsidRPr="00D76FB6" w14:paraId="68425EBC" w14:textId="77777777" w:rsidTr="00692EE5">
        <w:trPr>
          <w:trHeight w:val="289"/>
          <w:jc w:val="center"/>
        </w:trPr>
        <w:tc>
          <w:tcPr>
            <w:tcW w:w="218" w:type="pct"/>
            <w:vAlign w:val="center"/>
          </w:tcPr>
          <w:p w14:paraId="6241897C" w14:textId="77777777" w:rsidR="00692EE5" w:rsidRDefault="00692EE5" w:rsidP="00692EE5">
            <w:pPr>
              <w:jc w:val="center"/>
              <w:rPr>
                <w:rFonts w:ascii="Arial" w:hAnsi="Arial" w:cs="Arial"/>
                <w:b/>
                <w:bCs/>
                <w:sz w:val="16"/>
                <w:szCs w:val="16"/>
              </w:rPr>
            </w:pPr>
            <w:r>
              <w:rPr>
                <w:rFonts w:ascii="Arial" w:hAnsi="Arial" w:cs="Arial"/>
                <w:b/>
                <w:bCs/>
                <w:sz w:val="16"/>
                <w:szCs w:val="16"/>
              </w:rPr>
              <w:t>3</w:t>
            </w:r>
          </w:p>
        </w:tc>
        <w:tc>
          <w:tcPr>
            <w:tcW w:w="4032" w:type="pct"/>
            <w:vAlign w:val="center"/>
          </w:tcPr>
          <w:p w14:paraId="0744407A" w14:textId="77777777" w:rsidR="00692EE5" w:rsidRPr="00D76FB6" w:rsidRDefault="00692EE5" w:rsidP="00692EE5">
            <w:pPr>
              <w:jc w:val="center"/>
              <w:rPr>
                <w:rFonts w:ascii="Arial" w:hAnsi="Arial" w:cs="Arial"/>
                <w:b/>
                <w:bCs/>
                <w:sz w:val="16"/>
                <w:szCs w:val="16"/>
              </w:rPr>
            </w:pPr>
          </w:p>
        </w:tc>
        <w:tc>
          <w:tcPr>
            <w:tcW w:w="750" w:type="pct"/>
            <w:vAlign w:val="center"/>
          </w:tcPr>
          <w:p w14:paraId="606A4769" w14:textId="77777777" w:rsidR="00692EE5" w:rsidRPr="00D76FB6" w:rsidRDefault="00692EE5" w:rsidP="00692EE5">
            <w:pPr>
              <w:jc w:val="center"/>
              <w:rPr>
                <w:rFonts w:ascii="Arial" w:hAnsi="Arial" w:cs="Arial"/>
                <w:b/>
                <w:bCs/>
                <w:sz w:val="16"/>
                <w:szCs w:val="16"/>
              </w:rPr>
            </w:pPr>
          </w:p>
        </w:tc>
      </w:tr>
    </w:tbl>
    <w:p w14:paraId="2D3233AC" w14:textId="77777777" w:rsidR="00911A79" w:rsidRPr="00D76FB6" w:rsidRDefault="00911A79" w:rsidP="00692EE5">
      <w:pPr>
        <w:widowControl w:val="0"/>
        <w:spacing w:before="207"/>
        <w:rPr>
          <w:rFonts w:ascii="Arial" w:hAnsi="Arial" w:cs="Arial"/>
          <w:b/>
          <w:bCs/>
          <w:color w:val="000000"/>
          <w:sz w:val="16"/>
          <w:szCs w:val="16"/>
        </w:rPr>
      </w:pPr>
    </w:p>
    <w:p w14:paraId="79F50873" w14:textId="77777777" w:rsidR="00911A79" w:rsidRPr="00D76FB6" w:rsidRDefault="00911A79" w:rsidP="00911A79">
      <w:pPr>
        <w:widowControl w:val="0"/>
        <w:numPr>
          <w:ilvl w:val="1"/>
          <w:numId w:val="33"/>
        </w:numPr>
        <w:tabs>
          <w:tab w:val="left" w:pos="966"/>
        </w:tabs>
        <w:spacing w:before="207"/>
        <w:rPr>
          <w:rFonts w:ascii="Arial" w:hAnsi="Arial" w:cs="Arial"/>
          <w:b/>
          <w:bCs/>
          <w:color w:val="000000"/>
          <w:sz w:val="16"/>
          <w:szCs w:val="16"/>
        </w:rPr>
      </w:pPr>
      <w:r w:rsidRPr="00D76FB6">
        <w:rPr>
          <w:rFonts w:ascii="Arial" w:hAnsi="Arial" w:cs="Arial"/>
          <w:b/>
          <w:bCs/>
          <w:color w:val="000000"/>
          <w:sz w:val="16"/>
          <w:szCs w:val="16"/>
        </w:rPr>
        <w:t xml:space="preserve">OBSERVACIONES RELEVANTES. </w:t>
      </w:r>
    </w:p>
    <w:tbl>
      <w:tblPr>
        <w:tblStyle w:val="Tablaconcuadrcula"/>
        <w:tblW w:w="4851" w:type="pct"/>
        <w:tblInd w:w="279" w:type="dxa"/>
        <w:tblCellMar>
          <w:top w:w="28" w:type="dxa"/>
          <w:bottom w:w="28" w:type="dxa"/>
        </w:tblCellMar>
        <w:tblLook w:val="04A0" w:firstRow="1" w:lastRow="0" w:firstColumn="1" w:lastColumn="0" w:noHBand="0" w:noVBand="1"/>
      </w:tblPr>
      <w:tblGrid>
        <w:gridCol w:w="9067"/>
      </w:tblGrid>
      <w:tr w:rsidR="00911A79" w:rsidRPr="00D76FB6" w14:paraId="13AC8547" w14:textId="77777777" w:rsidTr="00692EE5">
        <w:trPr>
          <w:trHeight w:val="283"/>
        </w:trPr>
        <w:tc>
          <w:tcPr>
            <w:tcW w:w="5000" w:type="pct"/>
            <w:vAlign w:val="center"/>
          </w:tcPr>
          <w:p w14:paraId="48522D9C" w14:textId="77777777" w:rsidR="00911A79" w:rsidRPr="00D76FB6" w:rsidRDefault="00911A79" w:rsidP="00692EE5">
            <w:pPr>
              <w:jc w:val="center"/>
              <w:rPr>
                <w:rFonts w:ascii="Arial" w:hAnsi="Arial" w:cs="Arial"/>
                <w:b/>
                <w:bCs/>
                <w:sz w:val="16"/>
                <w:szCs w:val="16"/>
              </w:rPr>
            </w:pPr>
            <w:r w:rsidRPr="00D76FB6">
              <w:rPr>
                <w:rFonts w:ascii="Arial" w:hAnsi="Arial" w:cs="Arial"/>
                <w:b/>
                <w:bCs/>
                <w:sz w:val="16"/>
                <w:szCs w:val="16"/>
              </w:rPr>
              <w:t xml:space="preserve">DESCRIPCIÓN </w:t>
            </w:r>
          </w:p>
        </w:tc>
      </w:tr>
      <w:tr w:rsidR="00911A79" w:rsidRPr="00D76FB6" w14:paraId="4005A93A" w14:textId="77777777" w:rsidTr="00692EE5">
        <w:trPr>
          <w:trHeight w:val="1184"/>
        </w:trPr>
        <w:tc>
          <w:tcPr>
            <w:tcW w:w="5000" w:type="pct"/>
            <w:vAlign w:val="center"/>
          </w:tcPr>
          <w:p w14:paraId="63059D3E" w14:textId="77777777" w:rsidR="00911A79" w:rsidRDefault="00911A79" w:rsidP="00911A79">
            <w:pPr>
              <w:tabs>
                <w:tab w:val="left" w:pos="1134"/>
              </w:tabs>
              <w:jc w:val="both"/>
              <w:rPr>
                <w:rFonts w:ascii="Arial" w:hAnsi="Arial" w:cs="Arial"/>
                <w:sz w:val="16"/>
                <w:szCs w:val="16"/>
                <w:lang w:val="es-ES_tradnl"/>
              </w:rPr>
            </w:pPr>
          </w:p>
          <w:p w14:paraId="0D7DD90D" w14:textId="168C211D"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A</w:t>
            </w:r>
            <w:r>
              <w:rPr>
                <w:rFonts w:ascii="Arial" w:hAnsi="Arial" w:cs="Arial"/>
                <w:sz w:val="16"/>
                <w:szCs w:val="16"/>
                <w:lang w:val="es-ES_tradnl"/>
              </w:rPr>
              <w:t>)</w:t>
            </w:r>
            <w:r w:rsidRPr="00480346">
              <w:rPr>
                <w:rFonts w:ascii="Arial" w:hAnsi="Arial" w:cs="Arial"/>
                <w:sz w:val="16"/>
                <w:szCs w:val="16"/>
                <w:lang w:val="es-ES_tradnl"/>
              </w:rPr>
              <w:t xml:space="preserve"> </w:t>
            </w:r>
          </w:p>
          <w:p w14:paraId="2FFC6EC3" w14:textId="77777777" w:rsidR="00911A79" w:rsidRDefault="00911A79" w:rsidP="00911A79">
            <w:pPr>
              <w:tabs>
                <w:tab w:val="left" w:pos="1134"/>
              </w:tabs>
              <w:jc w:val="both"/>
              <w:rPr>
                <w:rFonts w:ascii="Arial" w:hAnsi="Arial" w:cs="Arial"/>
                <w:sz w:val="16"/>
                <w:szCs w:val="16"/>
                <w:lang w:val="es-ES_tradnl"/>
              </w:rPr>
            </w:pPr>
          </w:p>
          <w:p w14:paraId="0231FAAC" w14:textId="03F16355"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A</w:t>
            </w:r>
            <w:r>
              <w:rPr>
                <w:rFonts w:ascii="Arial" w:hAnsi="Arial" w:cs="Arial"/>
                <w:sz w:val="16"/>
                <w:szCs w:val="16"/>
                <w:lang w:val="es-ES_tradnl"/>
              </w:rPr>
              <w:t>)</w:t>
            </w:r>
          </w:p>
          <w:p w14:paraId="526A4511" w14:textId="77777777" w:rsidR="00911A79" w:rsidRDefault="00911A79" w:rsidP="00911A79">
            <w:pPr>
              <w:tabs>
                <w:tab w:val="left" w:pos="1134"/>
              </w:tabs>
              <w:jc w:val="both"/>
              <w:rPr>
                <w:rFonts w:ascii="Arial" w:hAnsi="Arial" w:cs="Arial"/>
                <w:sz w:val="16"/>
                <w:szCs w:val="16"/>
                <w:lang w:val="es-ES_tradnl"/>
              </w:rPr>
            </w:pPr>
          </w:p>
          <w:p w14:paraId="51E879F0" w14:textId="395936F9"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A</w:t>
            </w:r>
            <w:r>
              <w:rPr>
                <w:rFonts w:ascii="Arial" w:hAnsi="Arial" w:cs="Arial"/>
                <w:sz w:val="16"/>
                <w:szCs w:val="16"/>
                <w:lang w:val="es-ES_tradnl"/>
              </w:rPr>
              <w:t>)</w:t>
            </w:r>
            <w:r w:rsidRPr="00480346">
              <w:rPr>
                <w:rFonts w:ascii="Arial" w:hAnsi="Arial" w:cs="Arial"/>
                <w:sz w:val="16"/>
                <w:szCs w:val="16"/>
                <w:lang w:val="es-ES_tradnl"/>
              </w:rPr>
              <w:t xml:space="preserve"> </w:t>
            </w:r>
          </w:p>
          <w:p w14:paraId="5E9AD815" w14:textId="77777777" w:rsidR="00911A79" w:rsidRDefault="00911A79" w:rsidP="00911A79">
            <w:pPr>
              <w:tabs>
                <w:tab w:val="left" w:pos="1134"/>
              </w:tabs>
              <w:jc w:val="both"/>
              <w:rPr>
                <w:rFonts w:ascii="Arial" w:hAnsi="Arial" w:cs="Arial"/>
                <w:sz w:val="16"/>
                <w:szCs w:val="16"/>
                <w:lang w:val="es-ES_tradnl"/>
              </w:rPr>
            </w:pPr>
          </w:p>
          <w:p w14:paraId="75608D0B" w14:textId="0A11CF40"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A</w:t>
            </w:r>
            <w:r>
              <w:rPr>
                <w:rFonts w:ascii="Arial" w:hAnsi="Arial" w:cs="Arial"/>
                <w:sz w:val="16"/>
                <w:szCs w:val="16"/>
                <w:lang w:val="es-ES_tradnl"/>
              </w:rPr>
              <w:t>)</w:t>
            </w:r>
            <w:r w:rsidRPr="00480346">
              <w:rPr>
                <w:rFonts w:ascii="Arial" w:hAnsi="Arial" w:cs="Arial"/>
                <w:sz w:val="16"/>
                <w:szCs w:val="16"/>
                <w:lang w:val="es-ES_tradnl"/>
              </w:rPr>
              <w:t xml:space="preserve"> </w:t>
            </w:r>
          </w:p>
          <w:p w14:paraId="140FE306" w14:textId="77777777" w:rsidR="00911A79" w:rsidRDefault="00911A79" w:rsidP="00911A79">
            <w:pPr>
              <w:tabs>
                <w:tab w:val="left" w:pos="1134"/>
              </w:tabs>
              <w:jc w:val="both"/>
              <w:rPr>
                <w:rFonts w:ascii="Arial" w:hAnsi="Arial" w:cs="Arial"/>
                <w:sz w:val="16"/>
                <w:szCs w:val="16"/>
                <w:lang w:val="es-ES_tradnl"/>
              </w:rPr>
            </w:pPr>
          </w:p>
          <w:p w14:paraId="408512C1" w14:textId="4E6E8850"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B</w:t>
            </w:r>
            <w:r>
              <w:rPr>
                <w:rFonts w:ascii="Arial" w:hAnsi="Arial" w:cs="Arial"/>
                <w:sz w:val="16"/>
                <w:szCs w:val="16"/>
                <w:lang w:val="es-ES_tradnl"/>
              </w:rPr>
              <w:t>)</w:t>
            </w:r>
            <w:r w:rsidRPr="00480346">
              <w:rPr>
                <w:rFonts w:ascii="Arial" w:hAnsi="Arial" w:cs="Arial"/>
                <w:sz w:val="16"/>
                <w:szCs w:val="16"/>
                <w:lang w:val="es-ES_tradnl"/>
              </w:rPr>
              <w:t xml:space="preserve"> </w:t>
            </w:r>
          </w:p>
          <w:p w14:paraId="4C2D4B15" w14:textId="77777777" w:rsidR="00911A79" w:rsidRDefault="00911A79" w:rsidP="00911A79">
            <w:pPr>
              <w:tabs>
                <w:tab w:val="left" w:pos="1134"/>
              </w:tabs>
              <w:jc w:val="both"/>
              <w:rPr>
                <w:rFonts w:ascii="Arial" w:hAnsi="Arial" w:cs="Arial"/>
                <w:sz w:val="16"/>
                <w:szCs w:val="16"/>
                <w:lang w:val="es-ES_tradnl"/>
              </w:rPr>
            </w:pPr>
          </w:p>
          <w:p w14:paraId="00A63DB9" w14:textId="40C5AF64"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B</w:t>
            </w:r>
            <w:r>
              <w:rPr>
                <w:rFonts w:ascii="Arial" w:hAnsi="Arial" w:cs="Arial"/>
                <w:sz w:val="16"/>
                <w:szCs w:val="16"/>
                <w:lang w:val="es-ES_tradnl"/>
              </w:rPr>
              <w:t>)</w:t>
            </w:r>
            <w:r w:rsidRPr="00480346">
              <w:rPr>
                <w:rFonts w:ascii="Arial" w:hAnsi="Arial" w:cs="Arial"/>
                <w:sz w:val="16"/>
                <w:szCs w:val="16"/>
                <w:lang w:val="es-ES_tradnl"/>
              </w:rPr>
              <w:t xml:space="preserve"> </w:t>
            </w:r>
          </w:p>
          <w:p w14:paraId="049A9490" w14:textId="77777777" w:rsidR="00911A79" w:rsidRDefault="00911A79" w:rsidP="00911A79">
            <w:pPr>
              <w:tabs>
                <w:tab w:val="left" w:pos="1134"/>
              </w:tabs>
              <w:jc w:val="both"/>
              <w:rPr>
                <w:rFonts w:ascii="Arial" w:hAnsi="Arial" w:cs="Arial"/>
                <w:sz w:val="16"/>
                <w:szCs w:val="16"/>
                <w:lang w:val="es-ES_tradnl"/>
              </w:rPr>
            </w:pPr>
          </w:p>
          <w:p w14:paraId="39420E30" w14:textId="4448582C"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B</w:t>
            </w:r>
            <w:r>
              <w:rPr>
                <w:rFonts w:ascii="Arial" w:hAnsi="Arial" w:cs="Arial"/>
                <w:sz w:val="16"/>
                <w:szCs w:val="16"/>
                <w:lang w:val="es-ES_tradnl"/>
              </w:rPr>
              <w:t>)</w:t>
            </w:r>
            <w:r w:rsidRPr="00480346">
              <w:rPr>
                <w:rFonts w:ascii="Arial" w:hAnsi="Arial" w:cs="Arial"/>
                <w:sz w:val="16"/>
                <w:szCs w:val="16"/>
                <w:lang w:val="es-ES_tradnl"/>
              </w:rPr>
              <w:t xml:space="preserve"> </w:t>
            </w:r>
          </w:p>
          <w:p w14:paraId="36271D6A" w14:textId="77777777" w:rsidR="00911A79" w:rsidRDefault="00911A79" w:rsidP="00911A79">
            <w:pPr>
              <w:tabs>
                <w:tab w:val="left" w:pos="1134"/>
              </w:tabs>
              <w:jc w:val="both"/>
              <w:rPr>
                <w:rFonts w:ascii="Arial" w:hAnsi="Arial" w:cs="Arial"/>
                <w:sz w:val="16"/>
                <w:szCs w:val="16"/>
                <w:lang w:val="es-ES_tradnl"/>
              </w:rPr>
            </w:pPr>
          </w:p>
          <w:p w14:paraId="15A03B29" w14:textId="12BFD687"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B</w:t>
            </w:r>
            <w:r>
              <w:rPr>
                <w:rFonts w:ascii="Arial" w:hAnsi="Arial" w:cs="Arial"/>
                <w:sz w:val="16"/>
                <w:szCs w:val="16"/>
                <w:lang w:val="es-ES_tradnl"/>
              </w:rPr>
              <w:t>)</w:t>
            </w:r>
            <w:r w:rsidRPr="00480346">
              <w:rPr>
                <w:rFonts w:ascii="Arial" w:hAnsi="Arial" w:cs="Arial"/>
                <w:sz w:val="16"/>
                <w:szCs w:val="16"/>
                <w:lang w:val="es-ES_tradnl"/>
              </w:rPr>
              <w:t xml:space="preserve"> </w:t>
            </w:r>
          </w:p>
          <w:p w14:paraId="3F0A4A98" w14:textId="77777777" w:rsidR="00911A79" w:rsidRDefault="00911A79" w:rsidP="00911A79">
            <w:pPr>
              <w:tabs>
                <w:tab w:val="left" w:pos="1134"/>
              </w:tabs>
              <w:jc w:val="both"/>
              <w:rPr>
                <w:rFonts w:ascii="Arial" w:hAnsi="Arial" w:cs="Arial"/>
                <w:sz w:val="16"/>
                <w:szCs w:val="16"/>
                <w:lang w:val="es-ES_tradnl"/>
              </w:rPr>
            </w:pPr>
          </w:p>
          <w:p w14:paraId="08DC73A0" w14:textId="30613003"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C</w:t>
            </w:r>
            <w:r>
              <w:rPr>
                <w:rFonts w:ascii="Arial" w:hAnsi="Arial" w:cs="Arial"/>
                <w:sz w:val="16"/>
                <w:szCs w:val="16"/>
                <w:lang w:val="es-ES_tradnl"/>
              </w:rPr>
              <w:t>)</w:t>
            </w:r>
            <w:r w:rsidRPr="00480346">
              <w:rPr>
                <w:rFonts w:ascii="Arial" w:hAnsi="Arial" w:cs="Arial"/>
                <w:sz w:val="16"/>
                <w:szCs w:val="16"/>
                <w:lang w:val="es-ES_tradnl"/>
              </w:rPr>
              <w:t xml:space="preserve"> </w:t>
            </w:r>
          </w:p>
          <w:p w14:paraId="0C4C82C4" w14:textId="77777777" w:rsidR="00911A79" w:rsidRDefault="00911A79" w:rsidP="00911A79">
            <w:pPr>
              <w:tabs>
                <w:tab w:val="left" w:pos="1134"/>
              </w:tabs>
              <w:jc w:val="both"/>
              <w:rPr>
                <w:rFonts w:ascii="Arial" w:hAnsi="Arial" w:cs="Arial"/>
                <w:sz w:val="16"/>
                <w:szCs w:val="16"/>
                <w:lang w:val="es-ES_tradnl"/>
              </w:rPr>
            </w:pPr>
          </w:p>
          <w:p w14:paraId="6E41512C" w14:textId="2DF49837"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C</w:t>
            </w:r>
            <w:r>
              <w:rPr>
                <w:rFonts w:ascii="Arial" w:hAnsi="Arial" w:cs="Arial"/>
                <w:sz w:val="16"/>
                <w:szCs w:val="16"/>
                <w:lang w:val="es-ES_tradnl"/>
              </w:rPr>
              <w:t>)</w:t>
            </w:r>
            <w:r w:rsidRPr="00480346">
              <w:rPr>
                <w:rFonts w:ascii="Arial" w:hAnsi="Arial" w:cs="Arial"/>
                <w:sz w:val="16"/>
                <w:szCs w:val="16"/>
                <w:lang w:val="es-ES_tradnl"/>
              </w:rPr>
              <w:t xml:space="preserve"> </w:t>
            </w:r>
          </w:p>
          <w:p w14:paraId="5AD3F91F" w14:textId="77777777" w:rsidR="00911A79" w:rsidRDefault="00911A79" w:rsidP="00911A79">
            <w:pPr>
              <w:tabs>
                <w:tab w:val="left" w:pos="1134"/>
              </w:tabs>
              <w:jc w:val="both"/>
              <w:rPr>
                <w:rFonts w:ascii="Arial" w:hAnsi="Arial" w:cs="Arial"/>
                <w:sz w:val="16"/>
                <w:szCs w:val="16"/>
                <w:lang w:val="es-ES_tradnl"/>
              </w:rPr>
            </w:pPr>
          </w:p>
          <w:p w14:paraId="11090915" w14:textId="3732922C"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C</w:t>
            </w:r>
            <w:r>
              <w:rPr>
                <w:rFonts w:ascii="Arial" w:hAnsi="Arial" w:cs="Arial"/>
                <w:sz w:val="16"/>
                <w:szCs w:val="16"/>
                <w:lang w:val="es-ES_tradnl"/>
              </w:rPr>
              <w:t>)</w:t>
            </w:r>
            <w:r w:rsidRPr="00480346">
              <w:rPr>
                <w:rFonts w:ascii="Arial" w:hAnsi="Arial" w:cs="Arial"/>
                <w:sz w:val="16"/>
                <w:szCs w:val="16"/>
                <w:lang w:val="es-ES_tradnl"/>
              </w:rPr>
              <w:t xml:space="preserve"> </w:t>
            </w:r>
          </w:p>
          <w:p w14:paraId="22AE36E8" w14:textId="77777777" w:rsidR="00911A79" w:rsidRDefault="00911A79" w:rsidP="00911A79">
            <w:pPr>
              <w:tabs>
                <w:tab w:val="left" w:pos="1134"/>
              </w:tabs>
              <w:jc w:val="both"/>
              <w:rPr>
                <w:rFonts w:ascii="Arial" w:hAnsi="Arial" w:cs="Arial"/>
                <w:sz w:val="16"/>
                <w:szCs w:val="16"/>
                <w:lang w:val="es-ES_tradnl"/>
              </w:rPr>
            </w:pPr>
          </w:p>
          <w:p w14:paraId="107D38AD" w14:textId="22538752"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C</w:t>
            </w:r>
            <w:r>
              <w:rPr>
                <w:rFonts w:ascii="Arial" w:hAnsi="Arial" w:cs="Arial"/>
                <w:sz w:val="16"/>
                <w:szCs w:val="16"/>
                <w:lang w:val="es-ES_tradnl"/>
              </w:rPr>
              <w:t>)</w:t>
            </w:r>
            <w:r w:rsidRPr="00480346">
              <w:rPr>
                <w:rFonts w:ascii="Arial" w:hAnsi="Arial" w:cs="Arial"/>
                <w:sz w:val="16"/>
                <w:szCs w:val="16"/>
                <w:lang w:val="es-ES_tradnl"/>
              </w:rPr>
              <w:t xml:space="preserve"> </w:t>
            </w:r>
          </w:p>
          <w:p w14:paraId="597386C2" w14:textId="77777777" w:rsidR="00911A79" w:rsidRPr="00D76FB6" w:rsidRDefault="00911A79" w:rsidP="00692EE5">
            <w:pPr>
              <w:tabs>
                <w:tab w:val="left" w:pos="1365"/>
              </w:tabs>
              <w:rPr>
                <w:rFonts w:ascii="Arial" w:hAnsi="Arial" w:cs="Arial"/>
                <w:sz w:val="16"/>
                <w:szCs w:val="16"/>
              </w:rPr>
            </w:pPr>
          </w:p>
        </w:tc>
      </w:tr>
    </w:tbl>
    <w:p w14:paraId="3439ED5D" w14:textId="179B094B" w:rsidR="00911A79" w:rsidRDefault="00911A79" w:rsidP="00911A79">
      <w:pPr>
        <w:jc w:val="both"/>
        <w:rPr>
          <w:rFonts w:ascii="Arial" w:hAnsi="Arial" w:cs="Arial"/>
          <w:bCs/>
          <w:sz w:val="16"/>
          <w:szCs w:val="16"/>
        </w:rPr>
      </w:pPr>
    </w:p>
    <w:p w14:paraId="31C0411D" w14:textId="378EB839" w:rsidR="00692EE5" w:rsidRDefault="00692EE5" w:rsidP="00911A79">
      <w:pPr>
        <w:jc w:val="both"/>
        <w:rPr>
          <w:rFonts w:ascii="Arial" w:hAnsi="Arial" w:cs="Arial"/>
          <w:bCs/>
          <w:sz w:val="16"/>
          <w:szCs w:val="16"/>
        </w:rPr>
      </w:pPr>
    </w:p>
    <w:p w14:paraId="793E2F81" w14:textId="61B16F08" w:rsidR="00692EE5" w:rsidRDefault="00692EE5" w:rsidP="00911A79">
      <w:pPr>
        <w:jc w:val="both"/>
        <w:rPr>
          <w:rFonts w:ascii="Arial" w:hAnsi="Arial" w:cs="Arial"/>
          <w:bCs/>
          <w:sz w:val="16"/>
          <w:szCs w:val="16"/>
        </w:rPr>
      </w:pPr>
    </w:p>
    <w:p w14:paraId="6EFD79D1" w14:textId="0D37470E" w:rsidR="00692EE5" w:rsidRDefault="00692EE5" w:rsidP="00911A79">
      <w:pPr>
        <w:jc w:val="both"/>
        <w:rPr>
          <w:rFonts w:ascii="Arial" w:hAnsi="Arial" w:cs="Arial"/>
          <w:bCs/>
          <w:sz w:val="16"/>
          <w:szCs w:val="16"/>
        </w:rPr>
      </w:pPr>
    </w:p>
    <w:p w14:paraId="1CADAEF1" w14:textId="4E1D18A2" w:rsidR="00692EE5" w:rsidRDefault="00692EE5" w:rsidP="00911A79">
      <w:pPr>
        <w:jc w:val="both"/>
        <w:rPr>
          <w:rFonts w:ascii="Arial" w:hAnsi="Arial" w:cs="Arial"/>
          <w:bCs/>
          <w:sz w:val="16"/>
          <w:szCs w:val="16"/>
        </w:rPr>
      </w:pPr>
    </w:p>
    <w:p w14:paraId="4D46EAD3" w14:textId="34AB70AD" w:rsidR="00692EE5" w:rsidRDefault="00692EE5" w:rsidP="00911A79">
      <w:pPr>
        <w:jc w:val="both"/>
        <w:rPr>
          <w:rFonts w:ascii="Arial" w:hAnsi="Arial" w:cs="Arial"/>
          <w:bCs/>
          <w:sz w:val="16"/>
          <w:szCs w:val="16"/>
        </w:rPr>
      </w:pPr>
    </w:p>
    <w:p w14:paraId="300E7663" w14:textId="35E09021" w:rsidR="00692EE5" w:rsidRDefault="00692EE5" w:rsidP="00911A79">
      <w:pPr>
        <w:jc w:val="both"/>
        <w:rPr>
          <w:rFonts w:ascii="Arial" w:hAnsi="Arial" w:cs="Arial"/>
          <w:bCs/>
          <w:sz w:val="16"/>
          <w:szCs w:val="16"/>
        </w:rPr>
      </w:pPr>
    </w:p>
    <w:p w14:paraId="03060581" w14:textId="190DCC3B" w:rsidR="00692EE5" w:rsidRDefault="00692EE5" w:rsidP="00911A79">
      <w:pPr>
        <w:jc w:val="both"/>
        <w:rPr>
          <w:rFonts w:ascii="Arial" w:hAnsi="Arial" w:cs="Arial"/>
          <w:bCs/>
          <w:sz w:val="16"/>
          <w:szCs w:val="16"/>
        </w:rPr>
      </w:pPr>
    </w:p>
    <w:p w14:paraId="4160A6E9" w14:textId="33F02152" w:rsidR="00692EE5" w:rsidRDefault="00692EE5" w:rsidP="00911A79">
      <w:pPr>
        <w:jc w:val="both"/>
        <w:rPr>
          <w:rFonts w:ascii="Arial" w:hAnsi="Arial" w:cs="Arial"/>
          <w:bCs/>
          <w:sz w:val="16"/>
          <w:szCs w:val="16"/>
        </w:rPr>
      </w:pPr>
    </w:p>
    <w:p w14:paraId="1E3B171D" w14:textId="77777777" w:rsidR="00692EE5" w:rsidRDefault="00692EE5" w:rsidP="00911A79">
      <w:pPr>
        <w:jc w:val="both"/>
        <w:rPr>
          <w:rFonts w:ascii="Arial" w:hAnsi="Arial" w:cs="Arial"/>
          <w:bCs/>
          <w:sz w:val="16"/>
          <w:szCs w:val="16"/>
        </w:rPr>
      </w:pPr>
    </w:p>
    <w:p w14:paraId="2D53D3B7" w14:textId="77777777" w:rsidR="00911A79" w:rsidRPr="00545B93" w:rsidRDefault="00911A79" w:rsidP="00911A79">
      <w:pPr>
        <w:widowControl w:val="0"/>
        <w:numPr>
          <w:ilvl w:val="0"/>
          <w:numId w:val="33"/>
        </w:numPr>
        <w:spacing w:before="207"/>
        <w:rPr>
          <w:rFonts w:ascii="Arial" w:hAnsi="Arial" w:cs="Arial"/>
          <w:b/>
          <w:bCs/>
          <w:color w:val="000000"/>
          <w:sz w:val="16"/>
          <w:szCs w:val="16"/>
        </w:rPr>
      </w:pPr>
      <w:r w:rsidRPr="00545B93">
        <w:rPr>
          <w:rFonts w:ascii="Arial" w:hAnsi="Arial" w:cs="Arial"/>
          <w:b/>
          <w:bCs/>
          <w:color w:val="000000"/>
          <w:sz w:val="16"/>
          <w:szCs w:val="16"/>
        </w:rPr>
        <w:lastRenderedPageBreak/>
        <w:t>BREVE RECOMENDACIÓN OPER</w:t>
      </w:r>
      <w:r>
        <w:rPr>
          <w:rFonts w:ascii="Arial" w:hAnsi="Arial" w:cs="Arial"/>
          <w:b/>
          <w:bCs/>
          <w:color w:val="000000"/>
          <w:sz w:val="16"/>
          <w:szCs w:val="16"/>
        </w:rPr>
        <w:t>A</w:t>
      </w:r>
      <w:r w:rsidRPr="00545B93">
        <w:rPr>
          <w:rFonts w:ascii="Arial" w:hAnsi="Arial" w:cs="Arial"/>
          <w:b/>
          <w:bCs/>
          <w:color w:val="000000"/>
          <w:sz w:val="16"/>
          <w:szCs w:val="16"/>
        </w:rPr>
        <w:t xml:space="preserve">TIVA </w:t>
      </w:r>
    </w:p>
    <w:p w14:paraId="03EDDF89" w14:textId="77777777" w:rsidR="00911A79" w:rsidRPr="00545B93" w:rsidRDefault="00911A79" w:rsidP="00911A79">
      <w:pPr>
        <w:jc w:val="both"/>
        <w:rPr>
          <w:rFonts w:ascii="Arial" w:hAnsi="Arial" w:cs="Arial"/>
          <w:b/>
          <w:bCs/>
          <w:sz w:val="16"/>
          <w:szCs w:val="16"/>
        </w:rPr>
      </w:pPr>
    </w:p>
    <w:p w14:paraId="57A54C41" w14:textId="77777777" w:rsidR="00911A79" w:rsidRDefault="00911A79" w:rsidP="00911A79">
      <w:pPr>
        <w:ind w:left="426"/>
        <w:jc w:val="both"/>
        <w:rPr>
          <w:rFonts w:ascii="Arial" w:hAnsi="Arial" w:cs="Arial"/>
          <w:b/>
          <w:bCs/>
          <w:i/>
          <w:iCs/>
          <w:sz w:val="16"/>
          <w:szCs w:val="16"/>
        </w:rPr>
      </w:pPr>
      <w:r w:rsidRPr="00545B93">
        <w:rPr>
          <w:rFonts w:ascii="Arial" w:hAnsi="Arial" w:cs="Arial"/>
          <w:b/>
          <w:bCs/>
          <w:i/>
          <w:iCs/>
          <w:sz w:val="16"/>
          <w:szCs w:val="16"/>
        </w:rPr>
        <w:t>(OBLIGATORIA CUANDO NO EXISTAN RESULTADOS)</w:t>
      </w:r>
    </w:p>
    <w:p w14:paraId="7B6B505F" w14:textId="77777777" w:rsidR="00911A79" w:rsidRDefault="00911A79" w:rsidP="00911A79">
      <w:pPr>
        <w:ind w:left="426"/>
        <w:jc w:val="both"/>
        <w:rPr>
          <w:rFonts w:ascii="Arial" w:hAnsi="Arial" w:cs="Arial"/>
          <w:b/>
          <w:bCs/>
          <w:sz w:val="16"/>
          <w:szCs w:val="16"/>
        </w:rPr>
      </w:pPr>
    </w:p>
    <w:tbl>
      <w:tblPr>
        <w:tblStyle w:val="Tablaconcuadrcula"/>
        <w:tblW w:w="4851" w:type="pct"/>
        <w:tblInd w:w="279" w:type="dxa"/>
        <w:tblCellMar>
          <w:top w:w="28" w:type="dxa"/>
          <w:bottom w:w="28" w:type="dxa"/>
        </w:tblCellMar>
        <w:tblLook w:val="04A0" w:firstRow="1" w:lastRow="0" w:firstColumn="1" w:lastColumn="0" w:noHBand="0" w:noVBand="1"/>
      </w:tblPr>
      <w:tblGrid>
        <w:gridCol w:w="9067"/>
      </w:tblGrid>
      <w:tr w:rsidR="00911A79" w:rsidRPr="00D76FB6" w14:paraId="4FB440BF" w14:textId="77777777" w:rsidTr="00692EE5">
        <w:trPr>
          <w:trHeight w:val="283"/>
        </w:trPr>
        <w:tc>
          <w:tcPr>
            <w:tcW w:w="5000" w:type="pct"/>
            <w:vAlign w:val="center"/>
          </w:tcPr>
          <w:p w14:paraId="5EF748E4" w14:textId="77777777" w:rsidR="00911A79" w:rsidRPr="00D76FB6" w:rsidRDefault="00911A79" w:rsidP="00692EE5">
            <w:pPr>
              <w:jc w:val="center"/>
              <w:rPr>
                <w:rFonts w:ascii="Arial" w:hAnsi="Arial" w:cs="Arial"/>
                <w:b/>
                <w:bCs/>
                <w:sz w:val="16"/>
                <w:szCs w:val="16"/>
              </w:rPr>
            </w:pPr>
            <w:r w:rsidRPr="00D76FB6">
              <w:rPr>
                <w:rFonts w:ascii="Arial" w:hAnsi="Arial" w:cs="Arial"/>
                <w:b/>
                <w:bCs/>
                <w:sz w:val="16"/>
                <w:szCs w:val="16"/>
              </w:rPr>
              <w:t xml:space="preserve">DESCRIPCIÓN </w:t>
            </w:r>
          </w:p>
        </w:tc>
      </w:tr>
      <w:tr w:rsidR="00911A79" w:rsidRPr="00D76FB6" w14:paraId="577DDA9A" w14:textId="77777777" w:rsidTr="00692EE5">
        <w:trPr>
          <w:trHeight w:val="1184"/>
        </w:trPr>
        <w:tc>
          <w:tcPr>
            <w:tcW w:w="5000" w:type="pct"/>
            <w:vAlign w:val="center"/>
          </w:tcPr>
          <w:p w14:paraId="5124CB22" w14:textId="77777777" w:rsidR="00911A79" w:rsidRPr="00D76FB6" w:rsidRDefault="00911A79" w:rsidP="00692EE5">
            <w:pPr>
              <w:jc w:val="both"/>
              <w:rPr>
                <w:rFonts w:ascii="Arial" w:hAnsi="Arial" w:cs="Arial"/>
                <w:b/>
                <w:bCs/>
                <w:sz w:val="16"/>
                <w:szCs w:val="16"/>
              </w:rPr>
            </w:pPr>
          </w:p>
          <w:p w14:paraId="01BC5FBB" w14:textId="43C1F7B6"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A</w:t>
            </w:r>
            <w:r>
              <w:rPr>
                <w:rFonts w:ascii="Arial" w:hAnsi="Arial" w:cs="Arial"/>
                <w:sz w:val="16"/>
                <w:szCs w:val="16"/>
                <w:lang w:val="es-ES_tradnl"/>
              </w:rPr>
              <w:t>)</w:t>
            </w:r>
            <w:r w:rsidRPr="00480346">
              <w:rPr>
                <w:rFonts w:ascii="Arial" w:hAnsi="Arial" w:cs="Arial"/>
                <w:sz w:val="16"/>
                <w:szCs w:val="16"/>
                <w:lang w:val="es-ES_tradnl"/>
              </w:rPr>
              <w:t xml:space="preserve"> </w:t>
            </w:r>
          </w:p>
          <w:p w14:paraId="32B136B7" w14:textId="77777777" w:rsidR="00911A79" w:rsidRDefault="00911A79" w:rsidP="00911A79">
            <w:pPr>
              <w:tabs>
                <w:tab w:val="left" w:pos="1134"/>
              </w:tabs>
              <w:jc w:val="both"/>
              <w:rPr>
                <w:rFonts w:ascii="Arial" w:hAnsi="Arial" w:cs="Arial"/>
                <w:sz w:val="16"/>
                <w:szCs w:val="16"/>
                <w:lang w:val="es-ES_tradnl"/>
              </w:rPr>
            </w:pPr>
          </w:p>
          <w:p w14:paraId="538CE3A6" w14:textId="643FCF1E"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A</w:t>
            </w:r>
            <w:r>
              <w:rPr>
                <w:rFonts w:ascii="Arial" w:hAnsi="Arial" w:cs="Arial"/>
                <w:sz w:val="16"/>
                <w:szCs w:val="16"/>
                <w:lang w:val="es-ES_tradnl"/>
              </w:rPr>
              <w:t>)</w:t>
            </w:r>
          </w:p>
          <w:p w14:paraId="5F0627A0" w14:textId="77777777" w:rsidR="00911A79" w:rsidRDefault="00911A79" w:rsidP="00911A79">
            <w:pPr>
              <w:tabs>
                <w:tab w:val="left" w:pos="1134"/>
              </w:tabs>
              <w:jc w:val="both"/>
              <w:rPr>
                <w:rFonts w:ascii="Arial" w:hAnsi="Arial" w:cs="Arial"/>
                <w:sz w:val="16"/>
                <w:szCs w:val="16"/>
                <w:lang w:val="es-ES_tradnl"/>
              </w:rPr>
            </w:pPr>
          </w:p>
          <w:p w14:paraId="0A2B1A8B" w14:textId="1BDBA444"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A</w:t>
            </w:r>
            <w:r>
              <w:rPr>
                <w:rFonts w:ascii="Arial" w:hAnsi="Arial" w:cs="Arial"/>
                <w:sz w:val="16"/>
                <w:szCs w:val="16"/>
                <w:lang w:val="es-ES_tradnl"/>
              </w:rPr>
              <w:t>)</w:t>
            </w:r>
            <w:r w:rsidRPr="00480346">
              <w:rPr>
                <w:rFonts w:ascii="Arial" w:hAnsi="Arial" w:cs="Arial"/>
                <w:sz w:val="16"/>
                <w:szCs w:val="16"/>
                <w:lang w:val="es-ES_tradnl"/>
              </w:rPr>
              <w:t xml:space="preserve"> </w:t>
            </w:r>
          </w:p>
          <w:p w14:paraId="32A5EBD0" w14:textId="77777777" w:rsidR="00911A79" w:rsidRDefault="00911A79" w:rsidP="00911A79">
            <w:pPr>
              <w:tabs>
                <w:tab w:val="left" w:pos="1134"/>
              </w:tabs>
              <w:jc w:val="both"/>
              <w:rPr>
                <w:rFonts w:ascii="Arial" w:hAnsi="Arial" w:cs="Arial"/>
                <w:sz w:val="16"/>
                <w:szCs w:val="16"/>
                <w:lang w:val="es-ES_tradnl"/>
              </w:rPr>
            </w:pPr>
          </w:p>
          <w:p w14:paraId="22544F93" w14:textId="427EBE0D"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A</w:t>
            </w:r>
            <w:r>
              <w:rPr>
                <w:rFonts w:ascii="Arial" w:hAnsi="Arial" w:cs="Arial"/>
                <w:sz w:val="16"/>
                <w:szCs w:val="16"/>
                <w:lang w:val="es-ES_tradnl"/>
              </w:rPr>
              <w:t>)</w:t>
            </w:r>
            <w:r w:rsidRPr="00480346">
              <w:rPr>
                <w:rFonts w:ascii="Arial" w:hAnsi="Arial" w:cs="Arial"/>
                <w:sz w:val="16"/>
                <w:szCs w:val="16"/>
                <w:lang w:val="es-ES_tradnl"/>
              </w:rPr>
              <w:t xml:space="preserve"> </w:t>
            </w:r>
          </w:p>
          <w:p w14:paraId="177D790C" w14:textId="77777777" w:rsidR="00911A79" w:rsidRDefault="00911A79" w:rsidP="00911A79">
            <w:pPr>
              <w:tabs>
                <w:tab w:val="left" w:pos="1134"/>
              </w:tabs>
              <w:jc w:val="both"/>
              <w:rPr>
                <w:rFonts w:ascii="Arial" w:hAnsi="Arial" w:cs="Arial"/>
                <w:sz w:val="16"/>
                <w:szCs w:val="16"/>
                <w:lang w:val="es-ES_tradnl"/>
              </w:rPr>
            </w:pPr>
          </w:p>
          <w:p w14:paraId="43996F24" w14:textId="4ACAEE59"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B</w:t>
            </w:r>
            <w:r>
              <w:rPr>
                <w:rFonts w:ascii="Arial" w:hAnsi="Arial" w:cs="Arial"/>
                <w:sz w:val="16"/>
                <w:szCs w:val="16"/>
                <w:lang w:val="es-ES_tradnl"/>
              </w:rPr>
              <w:t>)</w:t>
            </w:r>
            <w:r w:rsidRPr="00480346">
              <w:rPr>
                <w:rFonts w:ascii="Arial" w:hAnsi="Arial" w:cs="Arial"/>
                <w:sz w:val="16"/>
                <w:szCs w:val="16"/>
                <w:lang w:val="es-ES_tradnl"/>
              </w:rPr>
              <w:t xml:space="preserve"> </w:t>
            </w:r>
          </w:p>
          <w:p w14:paraId="7049913D" w14:textId="77777777" w:rsidR="00911A79" w:rsidRDefault="00911A79" w:rsidP="00911A79">
            <w:pPr>
              <w:tabs>
                <w:tab w:val="left" w:pos="1134"/>
              </w:tabs>
              <w:jc w:val="both"/>
              <w:rPr>
                <w:rFonts w:ascii="Arial" w:hAnsi="Arial" w:cs="Arial"/>
                <w:sz w:val="16"/>
                <w:szCs w:val="16"/>
                <w:lang w:val="es-ES_tradnl"/>
              </w:rPr>
            </w:pPr>
          </w:p>
          <w:p w14:paraId="5155D735" w14:textId="735AB3EE"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B</w:t>
            </w:r>
            <w:r>
              <w:rPr>
                <w:rFonts w:ascii="Arial" w:hAnsi="Arial" w:cs="Arial"/>
                <w:sz w:val="16"/>
                <w:szCs w:val="16"/>
                <w:lang w:val="es-ES_tradnl"/>
              </w:rPr>
              <w:t>)</w:t>
            </w:r>
            <w:r w:rsidRPr="00480346">
              <w:rPr>
                <w:rFonts w:ascii="Arial" w:hAnsi="Arial" w:cs="Arial"/>
                <w:sz w:val="16"/>
                <w:szCs w:val="16"/>
                <w:lang w:val="es-ES_tradnl"/>
              </w:rPr>
              <w:t xml:space="preserve"> </w:t>
            </w:r>
          </w:p>
          <w:p w14:paraId="652DE471" w14:textId="77777777" w:rsidR="00911A79" w:rsidRDefault="00911A79" w:rsidP="00911A79">
            <w:pPr>
              <w:tabs>
                <w:tab w:val="left" w:pos="1134"/>
              </w:tabs>
              <w:jc w:val="both"/>
              <w:rPr>
                <w:rFonts w:ascii="Arial" w:hAnsi="Arial" w:cs="Arial"/>
                <w:sz w:val="16"/>
                <w:szCs w:val="16"/>
                <w:lang w:val="es-ES_tradnl"/>
              </w:rPr>
            </w:pPr>
          </w:p>
          <w:p w14:paraId="2CA1BB3D" w14:textId="01A23702"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B</w:t>
            </w:r>
            <w:r>
              <w:rPr>
                <w:rFonts w:ascii="Arial" w:hAnsi="Arial" w:cs="Arial"/>
                <w:sz w:val="16"/>
                <w:szCs w:val="16"/>
                <w:lang w:val="es-ES_tradnl"/>
              </w:rPr>
              <w:t>)</w:t>
            </w:r>
            <w:r w:rsidRPr="00480346">
              <w:rPr>
                <w:rFonts w:ascii="Arial" w:hAnsi="Arial" w:cs="Arial"/>
                <w:sz w:val="16"/>
                <w:szCs w:val="16"/>
                <w:lang w:val="es-ES_tradnl"/>
              </w:rPr>
              <w:t xml:space="preserve"> </w:t>
            </w:r>
          </w:p>
          <w:p w14:paraId="5398D41F" w14:textId="77777777" w:rsidR="00911A79" w:rsidRDefault="00911A79" w:rsidP="00911A79">
            <w:pPr>
              <w:tabs>
                <w:tab w:val="left" w:pos="1134"/>
              </w:tabs>
              <w:jc w:val="both"/>
              <w:rPr>
                <w:rFonts w:ascii="Arial" w:hAnsi="Arial" w:cs="Arial"/>
                <w:sz w:val="16"/>
                <w:szCs w:val="16"/>
                <w:lang w:val="es-ES_tradnl"/>
              </w:rPr>
            </w:pPr>
          </w:p>
          <w:p w14:paraId="290E959C" w14:textId="5EE84664"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B</w:t>
            </w:r>
            <w:r>
              <w:rPr>
                <w:rFonts w:ascii="Arial" w:hAnsi="Arial" w:cs="Arial"/>
                <w:sz w:val="16"/>
                <w:szCs w:val="16"/>
                <w:lang w:val="es-ES_tradnl"/>
              </w:rPr>
              <w:t>)</w:t>
            </w:r>
            <w:r w:rsidRPr="00480346">
              <w:rPr>
                <w:rFonts w:ascii="Arial" w:hAnsi="Arial" w:cs="Arial"/>
                <w:sz w:val="16"/>
                <w:szCs w:val="16"/>
                <w:lang w:val="es-ES_tradnl"/>
              </w:rPr>
              <w:t xml:space="preserve"> </w:t>
            </w:r>
          </w:p>
          <w:p w14:paraId="2F8E4E2D" w14:textId="77777777" w:rsidR="00911A79" w:rsidRDefault="00911A79" w:rsidP="00911A79">
            <w:pPr>
              <w:tabs>
                <w:tab w:val="left" w:pos="1134"/>
              </w:tabs>
              <w:jc w:val="both"/>
              <w:rPr>
                <w:rFonts w:ascii="Arial" w:hAnsi="Arial" w:cs="Arial"/>
                <w:sz w:val="16"/>
                <w:szCs w:val="16"/>
                <w:lang w:val="es-ES_tradnl"/>
              </w:rPr>
            </w:pPr>
          </w:p>
          <w:p w14:paraId="0159D949" w14:textId="726286C8"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C</w:t>
            </w:r>
            <w:r>
              <w:rPr>
                <w:rFonts w:ascii="Arial" w:hAnsi="Arial" w:cs="Arial"/>
                <w:sz w:val="16"/>
                <w:szCs w:val="16"/>
                <w:lang w:val="es-ES_tradnl"/>
              </w:rPr>
              <w:t>)</w:t>
            </w:r>
            <w:r w:rsidRPr="00480346">
              <w:rPr>
                <w:rFonts w:ascii="Arial" w:hAnsi="Arial" w:cs="Arial"/>
                <w:sz w:val="16"/>
                <w:szCs w:val="16"/>
                <w:lang w:val="es-ES_tradnl"/>
              </w:rPr>
              <w:t xml:space="preserve"> </w:t>
            </w:r>
          </w:p>
          <w:p w14:paraId="6EF17D30" w14:textId="77777777" w:rsidR="00911A79" w:rsidRDefault="00911A79" w:rsidP="00911A79">
            <w:pPr>
              <w:tabs>
                <w:tab w:val="left" w:pos="1134"/>
              </w:tabs>
              <w:jc w:val="both"/>
              <w:rPr>
                <w:rFonts w:ascii="Arial" w:hAnsi="Arial" w:cs="Arial"/>
                <w:sz w:val="16"/>
                <w:szCs w:val="16"/>
                <w:lang w:val="es-ES_tradnl"/>
              </w:rPr>
            </w:pPr>
          </w:p>
          <w:p w14:paraId="415C9911" w14:textId="23F0638F"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C</w:t>
            </w:r>
            <w:r>
              <w:rPr>
                <w:rFonts w:ascii="Arial" w:hAnsi="Arial" w:cs="Arial"/>
                <w:sz w:val="16"/>
                <w:szCs w:val="16"/>
                <w:lang w:val="es-ES_tradnl"/>
              </w:rPr>
              <w:t>)</w:t>
            </w:r>
            <w:r w:rsidRPr="00480346">
              <w:rPr>
                <w:rFonts w:ascii="Arial" w:hAnsi="Arial" w:cs="Arial"/>
                <w:sz w:val="16"/>
                <w:szCs w:val="16"/>
                <w:lang w:val="es-ES_tradnl"/>
              </w:rPr>
              <w:t xml:space="preserve"> </w:t>
            </w:r>
          </w:p>
          <w:p w14:paraId="18690582" w14:textId="77777777" w:rsidR="00911A79" w:rsidRDefault="00911A79" w:rsidP="00911A79">
            <w:pPr>
              <w:tabs>
                <w:tab w:val="left" w:pos="1134"/>
              </w:tabs>
              <w:jc w:val="both"/>
              <w:rPr>
                <w:rFonts w:ascii="Arial" w:hAnsi="Arial" w:cs="Arial"/>
                <w:sz w:val="16"/>
                <w:szCs w:val="16"/>
                <w:lang w:val="es-ES_tradnl"/>
              </w:rPr>
            </w:pPr>
          </w:p>
          <w:p w14:paraId="10050806" w14:textId="6E3C226D"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C</w:t>
            </w:r>
            <w:r>
              <w:rPr>
                <w:rFonts w:ascii="Arial" w:hAnsi="Arial" w:cs="Arial"/>
                <w:sz w:val="16"/>
                <w:szCs w:val="16"/>
                <w:lang w:val="es-ES_tradnl"/>
              </w:rPr>
              <w:t>)</w:t>
            </w:r>
            <w:r w:rsidRPr="00480346">
              <w:rPr>
                <w:rFonts w:ascii="Arial" w:hAnsi="Arial" w:cs="Arial"/>
                <w:sz w:val="16"/>
                <w:szCs w:val="16"/>
                <w:lang w:val="es-ES_tradnl"/>
              </w:rPr>
              <w:t xml:space="preserve"> </w:t>
            </w:r>
          </w:p>
          <w:p w14:paraId="2C117FB5" w14:textId="77777777" w:rsidR="00911A79" w:rsidRDefault="00911A79" w:rsidP="00911A79">
            <w:pPr>
              <w:tabs>
                <w:tab w:val="left" w:pos="1134"/>
              </w:tabs>
              <w:jc w:val="both"/>
              <w:rPr>
                <w:rFonts w:ascii="Arial" w:hAnsi="Arial" w:cs="Arial"/>
                <w:sz w:val="16"/>
                <w:szCs w:val="16"/>
                <w:lang w:val="es-ES_tradnl"/>
              </w:rPr>
            </w:pPr>
          </w:p>
          <w:p w14:paraId="365D1F11" w14:textId="02EFC83D"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C</w:t>
            </w:r>
            <w:r>
              <w:rPr>
                <w:rFonts w:ascii="Arial" w:hAnsi="Arial" w:cs="Arial"/>
                <w:sz w:val="16"/>
                <w:szCs w:val="16"/>
                <w:lang w:val="es-ES_tradnl"/>
              </w:rPr>
              <w:t>)</w:t>
            </w:r>
            <w:r w:rsidRPr="00480346">
              <w:rPr>
                <w:rFonts w:ascii="Arial" w:hAnsi="Arial" w:cs="Arial"/>
                <w:sz w:val="16"/>
                <w:szCs w:val="16"/>
                <w:lang w:val="es-ES_tradnl"/>
              </w:rPr>
              <w:t xml:space="preserve"> </w:t>
            </w:r>
          </w:p>
          <w:p w14:paraId="58C8FA1B" w14:textId="77777777" w:rsidR="00911A79" w:rsidRDefault="00911A79" w:rsidP="00692EE5">
            <w:pPr>
              <w:tabs>
                <w:tab w:val="left" w:pos="1134"/>
              </w:tabs>
              <w:jc w:val="both"/>
              <w:rPr>
                <w:rFonts w:ascii="Arial" w:hAnsi="Arial" w:cs="Arial"/>
                <w:sz w:val="16"/>
                <w:szCs w:val="16"/>
                <w:lang w:val="es-ES_tradnl"/>
              </w:rPr>
            </w:pPr>
          </w:p>
          <w:p w14:paraId="312FB926" w14:textId="77777777" w:rsidR="00911A79" w:rsidRPr="00CA4E99" w:rsidRDefault="00911A79" w:rsidP="00692EE5">
            <w:pPr>
              <w:rPr>
                <w:rFonts w:ascii="Arial" w:hAnsi="Arial" w:cs="Arial"/>
                <w:sz w:val="16"/>
                <w:szCs w:val="16"/>
                <w:lang w:val="es-ES_tradnl"/>
              </w:rPr>
            </w:pPr>
          </w:p>
          <w:p w14:paraId="0EDEAA65" w14:textId="77777777" w:rsidR="00911A79" w:rsidRDefault="00911A79" w:rsidP="00692EE5">
            <w:pPr>
              <w:tabs>
                <w:tab w:val="left" w:pos="1365"/>
              </w:tabs>
              <w:rPr>
                <w:rFonts w:ascii="Arial" w:hAnsi="Arial" w:cs="Arial"/>
                <w:sz w:val="16"/>
                <w:szCs w:val="16"/>
              </w:rPr>
            </w:pPr>
          </w:p>
          <w:p w14:paraId="0F3B9207" w14:textId="77777777" w:rsidR="00911A79" w:rsidRDefault="00911A79" w:rsidP="00692EE5">
            <w:pPr>
              <w:tabs>
                <w:tab w:val="left" w:pos="1365"/>
              </w:tabs>
              <w:rPr>
                <w:rFonts w:ascii="Arial" w:hAnsi="Arial" w:cs="Arial"/>
                <w:sz w:val="16"/>
                <w:szCs w:val="16"/>
              </w:rPr>
            </w:pPr>
          </w:p>
          <w:p w14:paraId="7B5DC5E5" w14:textId="77777777" w:rsidR="00911A79" w:rsidRPr="00D76FB6" w:rsidRDefault="00911A79" w:rsidP="00692EE5">
            <w:pPr>
              <w:tabs>
                <w:tab w:val="left" w:pos="1365"/>
              </w:tabs>
              <w:rPr>
                <w:rFonts w:ascii="Arial" w:hAnsi="Arial" w:cs="Arial"/>
                <w:sz w:val="16"/>
                <w:szCs w:val="16"/>
              </w:rPr>
            </w:pPr>
          </w:p>
        </w:tc>
      </w:tr>
    </w:tbl>
    <w:p w14:paraId="12381BE4" w14:textId="77777777" w:rsidR="00911A79" w:rsidRPr="00545B93" w:rsidRDefault="00911A79" w:rsidP="00911A79">
      <w:pPr>
        <w:ind w:left="426"/>
        <w:jc w:val="both"/>
        <w:rPr>
          <w:rFonts w:ascii="Arial" w:hAnsi="Arial" w:cs="Arial"/>
          <w:b/>
          <w:bCs/>
          <w:sz w:val="16"/>
          <w:szCs w:val="16"/>
        </w:rPr>
      </w:pPr>
    </w:p>
    <w:p w14:paraId="0D92BA6B" w14:textId="77777777" w:rsidR="00911A79" w:rsidRPr="00545B93" w:rsidRDefault="00911A79" w:rsidP="00911A79">
      <w:pPr>
        <w:widowControl w:val="0"/>
        <w:numPr>
          <w:ilvl w:val="0"/>
          <w:numId w:val="33"/>
        </w:numPr>
        <w:spacing w:before="207"/>
        <w:rPr>
          <w:rFonts w:ascii="Arial" w:hAnsi="Arial" w:cs="Arial"/>
          <w:b/>
          <w:bCs/>
          <w:color w:val="000000"/>
          <w:sz w:val="16"/>
          <w:szCs w:val="16"/>
        </w:rPr>
      </w:pPr>
      <w:r w:rsidRPr="00545B93">
        <w:rPr>
          <w:rFonts w:ascii="Arial" w:hAnsi="Arial" w:cs="Arial"/>
          <w:b/>
          <w:bCs/>
          <w:color w:val="000000"/>
          <w:sz w:val="16"/>
          <w:szCs w:val="16"/>
        </w:rPr>
        <w:t>NOVEDADES, INCIDENTES O ACCIDENTES</w:t>
      </w:r>
    </w:p>
    <w:p w14:paraId="51066460" w14:textId="77777777" w:rsidR="00911A79" w:rsidRPr="00545B93" w:rsidRDefault="00911A79" w:rsidP="00911A79">
      <w:pPr>
        <w:spacing w:before="207"/>
        <w:ind w:left="360"/>
        <w:rPr>
          <w:rFonts w:ascii="Arial" w:hAnsi="Arial" w:cs="Arial"/>
          <w:b/>
          <w:bCs/>
          <w:color w:val="000000"/>
          <w:sz w:val="16"/>
          <w:szCs w:val="16"/>
        </w:rPr>
      </w:pPr>
      <w:r w:rsidRPr="00545B93">
        <w:rPr>
          <w:rFonts w:ascii="Arial" w:hAnsi="Arial" w:cs="Arial"/>
          <w:b/>
          <w:bCs/>
          <w:color w:val="000000"/>
          <w:sz w:val="16"/>
          <w:szCs w:val="16"/>
        </w:rPr>
        <w:t>(OBLIGATORIA CUANDO EXISTAN NOVEDADES, INCIDENTES O ACCIDENTES)</w:t>
      </w:r>
    </w:p>
    <w:p w14:paraId="7D4597FB" w14:textId="77777777" w:rsidR="00911A79" w:rsidRDefault="00911A79" w:rsidP="00911A79">
      <w:pPr>
        <w:jc w:val="both"/>
        <w:rPr>
          <w:rFonts w:ascii="Arial" w:hAnsi="Arial" w:cs="Arial"/>
          <w:bCs/>
          <w:sz w:val="16"/>
          <w:szCs w:val="16"/>
        </w:rPr>
      </w:pPr>
    </w:p>
    <w:tbl>
      <w:tblPr>
        <w:tblStyle w:val="Tablaconcuadrcula"/>
        <w:tblW w:w="4851" w:type="pct"/>
        <w:tblInd w:w="279" w:type="dxa"/>
        <w:tblCellMar>
          <w:top w:w="28" w:type="dxa"/>
          <w:bottom w:w="28" w:type="dxa"/>
        </w:tblCellMar>
        <w:tblLook w:val="04A0" w:firstRow="1" w:lastRow="0" w:firstColumn="1" w:lastColumn="0" w:noHBand="0" w:noVBand="1"/>
      </w:tblPr>
      <w:tblGrid>
        <w:gridCol w:w="9067"/>
      </w:tblGrid>
      <w:tr w:rsidR="00911A79" w:rsidRPr="00D76FB6" w14:paraId="61816706" w14:textId="77777777" w:rsidTr="00692EE5">
        <w:trPr>
          <w:trHeight w:val="283"/>
        </w:trPr>
        <w:tc>
          <w:tcPr>
            <w:tcW w:w="5000" w:type="pct"/>
            <w:vAlign w:val="center"/>
          </w:tcPr>
          <w:p w14:paraId="71E4619B" w14:textId="77777777" w:rsidR="00911A79" w:rsidRPr="00D76FB6" w:rsidRDefault="00911A79" w:rsidP="00692EE5">
            <w:pPr>
              <w:jc w:val="center"/>
              <w:rPr>
                <w:rFonts w:ascii="Arial" w:hAnsi="Arial" w:cs="Arial"/>
                <w:b/>
                <w:bCs/>
                <w:sz w:val="16"/>
                <w:szCs w:val="16"/>
              </w:rPr>
            </w:pPr>
            <w:r w:rsidRPr="00D76FB6">
              <w:rPr>
                <w:rFonts w:ascii="Arial" w:hAnsi="Arial" w:cs="Arial"/>
                <w:b/>
                <w:bCs/>
                <w:sz w:val="16"/>
                <w:szCs w:val="16"/>
              </w:rPr>
              <w:t xml:space="preserve">DESCRIPCIÓN </w:t>
            </w:r>
          </w:p>
        </w:tc>
      </w:tr>
      <w:tr w:rsidR="00911A79" w:rsidRPr="00D76FB6" w14:paraId="00EC05AE" w14:textId="77777777" w:rsidTr="00692EE5">
        <w:trPr>
          <w:trHeight w:val="1184"/>
        </w:trPr>
        <w:tc>
          <w:tcPr>
            <w:tcW w:w="5000" w:type="pct"/>
            <w:vAlign w:val="center"/>
          </w:tcPr>
          <w:p w14:paraId="3C5A4ACA" w14:textId="77777777" w:rsidR="00911A79" w:rsidRPr="00D76FB6" w:rsidRDefault="00911A79" w:rsidP="00692EE5">
            <w:pPr>
              <w:jc w:val="both"/>
              <w:rPr>
                <w:rFonts w:ascii="Arial" w:hAnsi="Arial" w:cs="Arial"/>
                <w:b/>
                <w:bCs/>
                <w:sz w:val="16"/>
                <w:szCs w:val="16"/>
              </w:rPr>
            </w:pPr>
          </w:p>
          <w:p w14:paraId="063FFBC5" w14:textId="1F68FF22"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A</w:t>
            </w:r>
            <w:r>
              <w:rPr>
                <w:rFonts w:ascii="Arial" w:hAnsi="Arial" w:cs="Arial"/>
                <w:sz w:val="16"/>
                <w:szCs w:val="16"/>
                <w:lang w:val="es-ES_tradnl"/>
              </w:rPr>
              <w:t>)</w:t>
            </w:r>
            <w:r w:rsidRPr="00480346">
              <w:rPr>
                <w:rFonts w:ascii="Arial" w:hAnsi="Arial" w:cs="Arial"/>
                <w:sz w:val="16"/>
                <w:szCs w:val="16"/>
                <w:lang w:val="es-ES_tradnl"/>
              </w:rPr>
              <w:t xml:space="preserve"> </w:t>
            </w:r>
          </w:p>
          <w:p w14:paraId="5FAA7680" w14:textId="77777777" w:rsidR="00911A79" w:rsidRDefault="00911A79" w:rsidP="00911A79">
            <w:pPr>
              <w:tabs>
                <w:tab w:val="left" w:pos="1134"/>
              </w:tabs>
              <w:jc w:val="both"/>
              <w:rPr>
                <w:rFonts w:ascii="Arial" w:hAnsi="Arial" w:cs="Arial"/>
                <w:sz w:val="16"/>
                <w:szCs w:val="16"/>
                <w:lang w:val="es-ES_tradnl"/>
              </w:rPr>
            </w:pPr>
          </w:p>
          <w:p w14:paraId="299106B6" w14:textId="4AE2103F"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A</w:t>
            </w:r>
            <w:r>
              <w:rPr>
                <w:rFonts w:ascii="Arial" w:hAnsi="Arial" w:cs="Arial"/>
                <w:sz w:val="16"/>
                <w:szCs w:val="16"/>
                <w:lang w:val="es-ES_tradnl"/>
              </w:rPr>
              <w:t>)</w:t>
            </w:r>
          </w:p>
          <w:p w14:paraId="3BBB3169" w14:textId="77777777" w:rsidR="00911A79" w:rsidRDefault="00911A79" w:rsidP="00911A79">
            <w:pPr>
              <w:tabs>
                <w:tab w:val="left" w:pos="1134"/>
              </w:tabs>
              <w:jc w:val="both"/>
              <w:rPr>
                <w:rFonts w:ascii="Arial" w:hAnsi="Arial" w:cs="Arial"/>
                <w:sz w:val="16"/>
                <w:szCs w:val="16"/>
                <w:lang w:val="es-ES_tradnl"/>
              </w:rPr>
            </w:pPr>
          </w:p>
          <w:p w14:paraId="176352F4" w14:textId="404D9A23"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A</w:t>
            </w:r>
            <w:r>
              <w:rPr>
                <w:rFonts w:ascii="Arial" w:hAnsi="Arial" w:cs="Arial"/>
                <w:sz w:val="16"/>
                <w:szCs w:val="16"/>
                <w:lang w:val="es-ES_tradnl"/>
              </w:rPr>
              <w:t>)</w:t>
            </w:r>
            <w:r w:rsidRPr="00480346">
              <w:rPr>
                <w:rFonts w:ascii="Arial" w:hAnsi="Arial" w:cs="Arial"/>
                <w:sz w:val="16"/>
                <w:szCs w:val="16"/>
                <w:lang w:val="es-ES_tradnl"/>
              </w:rPr>
              <w:t xml:space="preserve"> </w:t>
            </w:r>
          </w:p>
          <w:p w14:paraId="58720AE5" w14:textId="77777777" w:rsidR="00911A79" w:rsidRDefault="00911A79" w:rsidP="00911A79">
            <w:pPr>
              <w:tabs>
                <w:tab w:val="left" w:pos="1134"/>
              </w:tabs>
              <w:jc w:val="both"/>
              <w:rPr>
                <w:rFonts w:ascii="Arial" w:hAnsi="Arial" w:cs="Arial"/>
                <w:sz w:val="16"/>
                <w:szCs w:val="16"/>
                <w:lang w:val="es-ES_tradnl"/>
              </w:rPr>
            </w:pPr>
          </w:p>
          <w:p w14:paraId="2A18CC22" w14:textId="291B4C70"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A</w:t>
            </w:r>
            <w:r>
              <w:rPr>
                <w:rFonts w:ascii="Arial" w:hAnsi="Arial" w:cs="Arial"/>
                <w:sz w:val="16"/>
                <w:szCs w:val="16"/>
                <w:lang w:val="es-ES_tradnl"/>
              </w:rPr>
              <w:t>)</w:t>
            </w:r>
            <w:r w:rsidRPr="00480346">
              <w:rPr>
                <w:rFonts w:ascii="Arial" w:hAnsi="Arial" w:cs="Arial"/>
                <w:sz w:val="16"/>
                <w:szCs w:val="16"/>
                <w:lang w:val="es-ES_tradnl"/>
              </w:rPr>
              <w:t xml:space="preserve"> </w:t>
            </w:r>
          </w:p>
          <w:p w14:paraId="145BFF22" w14:textId="77777777" w:rsidR="00911A79" w:rsidRDefault="00911A79" w:rsidP="00911A79">
            <w:pPr>
              <w:tabs>
                <w:tab w:val="left" w:pos="1134"/>
              </w:tabs>
              <w:jc w:val="both"/>
              <w:rPr>
                <w:rFonts w:ascii="Arial" w:hAnsi="Arial" w:cs="Arial"/>
                <w:sz w:val="16"/>
                <w:szCs w:val="16"/>
                <w:lang w:val="es-ES_tradnl"/>
              </w:rPr>
            </w:pPr>
          </w:p>
          <w:p w14:paraId="28577978" w14:textId="739984EE"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B</w:t>
            </w:r>
            <w:r>
              <w:rPr>
                <w:rFonts w:ascii="Arial" w:hAnsi="Arial" w:cs="Arial"/>
                <w:sz w:val="16"/>
                <w:szCs w:val="16"/>
                <w:lang w:val="es-ES_tradnl"/>
              </w:rPr>
              <w:t>)</w:t>
            </w:r>
            <w:r w:rsidRPr="00480346">
              <w:rPr>
                <w:rFonts w:ascii="Arial" w:hAnsi="Arial" w:cs="Arial"/>
                <w:sz w:val="16"/>
                <w:szCs w:val="16"/>
                <w:lang w:val="es-ES_tradnl"/>
              </w:rPr>
              <w:t xml:space="preserve"> </w:t>
            </w:r>
          </w:p>
          <w:p w14:paraId="3EDBBA53" w14:textId="77777777" w:rsidR="00911A79" w:rsidRDefault="00911A79" w:rsidP="00911A79">
            <w:pPr>
              <w:tabs>
                <w:tab w:val="left" w:pos="1134"/>
              </w:tabs>
              <w:jc w:val="both"/>
              <w:rPr>
                <w:rFonts w:ascii="Arial" w:hAnsi="Arial" w:cs="Arial"/>
                <w:sz w:val="16"/>
                <w:szCs w:val="16"/>
                <w:lang w:val="es-ES_tradnl"/>
              </w:rPr>
            </w:pPr>
          </w:p>
          <w:p w14:paraId="0E87D1CE" w14:textId="4873AF44"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B</w:t>
            </w:r>
            <w:r>
              <w:rPr>
                <w:rFonts w:ascii="Arial" w:hAnsi="Arial" w:cs="Arial"/>
                <w:sz w:val="16"/>
                <w:szCs w:val="16"/>
                <w:lang w:val="es-ES_tradnl"/>
              </w:rPr>
              <w:t>)</w:t>
            </w:r>
            <w:r w:rsidRPr="00480346">
              <w:rPr>
                <w:rFonts w:ascii="Arial" w:hAnsi="Arial" w:cs="Arial"/>
                <w:sz w:val="16"/>
                <w:szCs w:val="16"/>
                <w:lang w:val="es-ES_tradnl"/>
              </w:rPr>
              <w:t xml:space="preserve"> </w:t>
            </w:r>
          </w:p>
          <w:p w14:paraId="0B88828A" w14:textId="77777777" w:rsidR="00911A79" w:rsidRDefault="00911A79" w:rsidP="00911A79">
            <w:pPr>
              <w:tabs>
                <w:tab w:val="left" w:pos="1134"/>
              </w:tabs>
              <w:jc w:val="both"/>
              <w:rPr>
                <w:rFonts w:ascii="Arial" w:hAnsi="Arial" w:cs="Arial"/>
                <w:sz w:val="16"/>
                <w:szCs w:val="16"/>
                <w:lang w:val="es-ES_tradnl"/>
              </w:rPr>
            </w:pPr>
          </w:p>
          <w:p w14:paraId="0F048C2D" w14:textId="72FC1215"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B</w:t>
            </w:r>
            <w:r>
              <w:rPr>
                <w:rFonts w:ascii="Arial" w:hAnsi="Arial" w:cs="Arial"/>
                <w:sz w:val="16"/>
                <w:szCs w:val="16"/>
                <w:lang w:val="es-ES_tradnl"/>
              </w:rPr>
              <w:t>)</w:t>
            </w:r>
            <w:r w:rsidRPr="00480346">
              <w:rPr>
                <w:rFonts w:ascii="Arial" w:hAnsi="Arial" w:cs="Arial"/>
                <w:sz w:val="16"/>
                <w:szCs w:val="16"/>
                <w:lang w:val="es-ES_tradnl"/>
              </w:rPr>
              <w:t xml:space="preserve"> </w:t>
            </w:r>
          </w:p>
          <w:p w14:paraId="3C825BFC" w14:textId="77777777" w:rsidR="00911A79" w:rsidRDefault="00911A79" w:rsidP="00911A79">
            <w:pPr>
              <w:tabs>
                <w:tab w:val="left" w:pos="1134"/>
              </w:tabs>
              <w:jc w:val="both"/>
              <w:rPr>
                <w:rFonts w:ascii="Arial" w:hAnsi="Arial" w:cs="Arial"/>
                <w:sz w:val="16"/>
                <w:szCs w:val="16"/>
                <w:lang w:val="es-ES_tradnl"/>
              </w:rPr>
            </w:pPr>
          </w:p>
          <w:p w14:paraId="700FB0E1" w14:textId="5048D40F"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B</w:t>
            </w:r>
            <w:r>
              <w:rPr>
                <w:rFonts w:ascii="Arial" w:hAnsi="Arial" w:cs="Arial"/>
                <w:sz w:val="16"/>
                <w:szCs w:val="16"/>
                <w:lang w:val="es-ES_tradnl"/>
              </w:rPr>
              <w:t>)</w:t>
            </w:r>
            <w:r w:rsidRPr="00480346">
              <w:rPr>
                <w:rFonts w:ascii="Arial" w:hAnsi="Arial" w:cs="Arial"/>
                <w:sz w:val="16"/>
                <w:szCs w:val="16"/>
                <w:lang w:val="es-ES_tradnl"/>
              </w:rPr>
              <w:t xml:space="preserve"> </w:t>
            </w:r>
          </w:p>
          <w:p w14:paraId="25019BE1" w14:textId="77777777" w:rsidR="00911A79" w:rsidRDefault="00911A79" w:rsidP="00911A79">
            <w:pPr>
              <w:tabs>
                <w:tab w:val="left" w:pos="1134"/>
              </w:tabs>
              <w:jc w:val="both"/>
              <w:rPr>
                <w:rFonts w:ascii="Arial" w:hAnsi="Arial" w:cs="Arial"/>
                <w:sz w:val="16"/>
                <w:szCs w:val="16"/>
                <w:lang w:val="es-ES_tradnl"/>
              </w:rPr>
            </w:pPr>
          </w:p>
          <w:p w14:paraId="49C5CF32" w14:textId="5DB59C31"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C</w:t>
            </w:r>
            <w:r>
              <w:rPr>
                <w:rFonts w:ascii="Arial" w:hAnsi="Arial" w:cs="Arial"/>
                <w:sz w:val="16"/>
                <w:szCs w:val="16"/>
                <w:lang w:val="es-ES_tradnl"/>
              </w:rPr>
              <w:t>)</w:t>
            </w:r>
            <w:r w:rsidRPr="00480346">
              <w:rPr>
                <w:rFonts w:ascii="Arial" w:hAnsi="Arial" w:cs="Arial"/>
                <w:sz w:val="16"/>
                <w:szCs w:val="16"/>
                <w:lang w:val="es-ES_tradnl"/>
              </w:rPr>
              <w:t xml:space="preserve"> </w:t>
            </w:r>
          </w:p>
          <w:p w14:paraId="44AA7D71" w14:textId="77777777" w:rsidR="00911A79" w:rsidRDefault="00911A79" w:rsidP="00911A79">
            <w:pPr>
              <w:tabs>
                <w:tab w:val="left" w:pos="1134"/>
              </w:tabs>
              <w:jc w:val="both"/>
              <w:rPr>
                <w:rFonts w:ascii="Arial" w:hAnsi="Arial" w:cs="Arial"/>
                <w:sz w:val="16"/>
                <w:szCs w:val="16"/>
                <w:lang w:val="es-ES_tradnl"/>
              </w:rPr>
            </w:pPr>
          </w:p>
          <w:p w14:paraId="5B9B2E71" w14:textId="17ECE05D"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C</w:t>
            </w:r>
            <w:r>
              <w:rPr>
                <w:rFonts w:ascii="Arial" w:hAnsi="Arial" w:cs="Arial"/>
                <w:sz w:val="16"/>
                <w:szCs w:val="16"/>
                <w:lang w:val="es-ES_tradnl"/>
              </w:rPr>
              <w:t>)</w:t>
            </w:r>
            <w:r w:rsidRPr="00480346">
              <w:rPr>
                <w:rFonts w:ascii="Arial" w:hAnsi="Arial" w:cs="Arial"/>
                <w:sz w:val="16"/>
                <w:szCs w:val="16"/>
                <w:lang w:val="es-ES_tradnl"/>
              </w:rPr>
              <w:t xml:space="preserve"> </w:t>
            </w:r>
          </w:p>
          <w:p w14:paraId="6B518F72" w14:textId="77777777" w:rsidR="00911A79" w:rsidRDefault="00911A79" w:rsidP="00911A79">
            <w:pPr>
              <w:tabs>
                <w:tab w:val="left" w:pos="1134"/>
              </w:tabs>
              <w:jc w:val="both"/>
              <w:rPr>
                <w:rFonts w:ascii="Arial" w:hAnsi="Arial" w:cs="Arial"/>
                <w:sz w:val="16"/>
                <w:szCs w:val="16"/>
                <w:lang w:val="es-ES_tradnl"/>
              </w:rPr>
            </w:pPr>
          </w:p>
          <w:p w14:paraId="32F905EC" w14:textId="1D43F9EF"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C</w:t>
            </w:r>
            <w:r>
              <w:rPr>
                <w:rFonts w:ascii="Arial" w:hAnsi="Arial" w:cs="Arial"/>
                <w:sz w:val="16"/>
                <w:szCs w:val="16"/>
                <w:lang w:val="es-ES_tradnl"/>
              </w:rPr>
              <w:t>)</w:t>
            </w:r>
            <w:r w:rsidRPr="00480346">
              <w:rPr>
                <w:rFonts w:ascii="Arial" w:hAnsi="Arial" w:cs="Arial"/>
                <w:sz w:val="16"/>
                <w:szCs w:val="16"/>
                <w:lang w:val="es-ES_tradnl"/>
              </w:rPr>
              <w:t xml:space="preserve"> </w:t>
            </w:r>
          </w:p>
          <w:p w14:paraId="1664EBCE" w14:textId="77777777" w:rsidR="00911A79" w:rsidRDefault="00911A79" w:rsidP="00911A79">
            <w:pPr>
              <w:tabs>
                <w:tab w:val="left" w:pos="1134"/>
              </w:tabs>
              <w:jc w:val="both"/>
              <w:rPr>
                <w:rFonts w:ascii="Arial" w:hAnsi="Arial" w:cs="Arial"/>
                <w:sz w:val="16"/>
                <w:szCs w:val="16"/>
                <w:lang w:val="es-ES_tradnl"/>
              </w:rPr>
            </w:pPr>
          </w:p>
          <w:p w14:paraId="38B6F2BC" w14:textId="3ACDFA34" w:rsidR="00911A79" w:rsidRDefault="00911A79" w:rsidP="00911A7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C</w:t>
            </w:r>
            <w:r>
              <w:rPr>
                <w:rFonts w:ascii="Arial" w:hAnsi="Arial" w:cs="Arial"/>
                <w:sz w:val="16"/>
                <w:szCs w:val="16"/>
                <w:lang w:val="es-ES_tradnl"/>
              </w:rPr>
              <w:t>)</w:t>
            </w:r>
            <w:r w:rsidRPr="00480346">
              <w:rPr>
                <w:rFonts w:ascii="Arial" w:hAnsi="Arial" w:cs="Arial"/>
                <w:sz w:val="16"/>
                <w:szCs w:val="16"/>
                <w:lang w:val="es-ES_tradnl"/>
              </w:rPr>
              <w:t xml:space="preserve"> </w:t>
            </w:r>
          </w:p>
          <w:p w14:paraId="4F7BD818" w14:textId="77777777" w:rsidR="00911A79" w:rsidRDefault="00911A79" w:rsidP="00692EE5">
            <w:pPr>
              <w:tabs>
                <w:tab w:val="left" w:pos="1134"/>
              </w:tabs>
              <w:jc w:val="both"/>
              <w:rPr>
                <w:rFonts w:ascii="Arial" w:hAnsi="Arial" w:cs="Arial"/>
                <w:sz w:val="16"/>
                <w:szCs w:val="16"/>
                <w:lang w:val="es-ES_tradnl"/>
              </w:rPr>
            </w:pPr>
          </w:p>
          <w:p w14:paraId="5D1DF426" w14:textId="77777777" w:rsidR="00911A79" w:rsidRPr="00CA4E99" w:rsidRDefault="00911A79" w:rsidP="00692EE5">
            <w:pPr>
              <w:rPr>
                <w:rFonts w:ascii="Arial" w:hAnsi="Arial" w:cs="Arial"/>
                <w:sz w:val="16"/>
                <w:szCs w:val="16"/>
                <w:lang w:val="es-ES_tradnl"/>
              </w:rPr>
            </w:pPr>
          </w:p>
          <w:p w14:paraId="612C3111" w14:textId="77777777" w:rsidR="00911A79" w:rsidRDefault="00911A79" w:rsidP="00692EE5">
            <w:pPr>
              <w:tabs>
                <w:tab w:val="left" w:pos="1365"/>
              </w:tabs>
              <w:rPr>
                <w:rFonts w:ascii="Arial" w:hAnsi="Arial" w:cs="Arial"/>
                <w:sz w:val="16"/>
                <w:szCs w:val="16"/>
              </w:rPr>
            </w:pPr>
          </w:p>
          <w:p w14:paraId="77633C27" w14:textId="77777777" w:rsidR="00911A79" w:rsidRDefault="00911A79" w:rsidP="00692EE5">
            <w:pPr>
              <w:tabs>
                <w:tab w:val="left" w:pos="1365"/>
              </w:tabs>
              <w:rPr>
                <w:rFonts w:ascii="Arial" w:hAnsi="Arial" w:cs="Arial"/>
                <w:sz w:val="16"/>
                <w:szCs w:val="16"/>
              </w:rPr>
            </w:pPr>
          </w:p>
          <w:p w14:paraId="3507A259" w14:textId="77777777" w:rsidR="00911A79" w:rsidRPr="00D76FB6" w:rsidRDefault="00911A79" w:rsidP="00692EE5">
            <w:pPr>
              <w:tabs>
                <w:tab w:val="left" w:pos="1365"/>
              </w:tabs>
              <w:rPr>
                <w:rFonts w:ascii="Arial" w:hAnsi="Arial" w:cs="Arial"/>
                <w:sz w:val="16"/>
                <w:szCs w:val="16"/>
              </w:rPr>
            </w:pPr>
          </w:p>
        </w:tc>
      </w:tr>
    </w:tbl>
    <w:p w14:paraId="79A2936A" w14:textId="5BF28295" w:rsidR="00911A79" w:rsidRDefault="00911A79" w:rsidP="00911A79">
      <w:pPr>
        <w:jc w:val="both"/>
        <w:rPr>
          <w:rFonts w:ascii="Arial" w:hAnsi="Arial" w:cs="Arial"/>
          <w:bCs/>
          <w:sz w:val="16"/>
          <w:szCs w:val="16"/>
        </w:rPr>
      </w:pPr>
    </w:p>
    <w:p w14:paraId="0188802D" w14:textId="6CA9DCFE" w:rsidR="00692EE5" w:rsidRDefault="00692EE5" w:rsidP="00911A79">
      <w:pPr>
        <w:jc w:val="both"/>
        <w:rPr>
          <w:rFonts w:ascii="Arial" w:hAnsi="Arial" w:cs="Arial"/>
          <w:bCs/>
          <w:sz w:val="16"/>
          <w:szCs w:val="16"/>
        </w:rPr>
      </w:pPr>
    </w:p>
    <w:p w14:paraId="4B8FE147" w14:textId="69C24079" w:rsidR="00692EE5" w:rsidRDefault="00692EE5" w:rsidP="00911A79">
      <w:pPr>
        <w:jc w:val="both"/>
        <w:rPr>
          <w:rFonts w:ascii="Arial" w:hAnsi="Arial" w:cs="Arial"/>
          <w:bCs/>
          <w:sz w:val="16"/>
          <w:szCs w:val="16"/>
        </w:rPr>
      </w:pPr>
    </w:p>
    <w:p w14:paraId="5C30606F" w14:textId="77777777" w:rsidR="00692EE5" w:rsidRPr="00545B93" w:rsidRDefault="00692EE5" w:rsidP="00911A79">
      <w:pPr>
        <w:jc w:val="both"/>
        <w:rPr>
          <w:rFonts w:ascii="Arial" w:hAnsi="Arial" w:cs="Arial"/>
          <w:bCs/>
          <w:sz w:val="16"/>
          <w:szCs w:val="16"/>
        </w:rPr>
      </w:pPr>
    </w:p>
    <w:p w14:paraId="6CFE33FB" w14:textId="77777777" w:rsidR="00911A79" w:rsidRPr="00545B93" w:rsidRDefault="00911A79" w:rsidP="00911A79">
      <w:pPr>
        <w:widowControl w:val="0"/>
        <w:numPr>
          <w:ilvl w:val="0"/>
          <w:numId w:val="33"/>
        </w:numPr>
        <w:spacing w:before="207"/>
        <w:rPr>
          <w:rFonts w:ascii="Arial" w:hAnsi="Arial" w:cs="Arial"/>
          <w:b/>
          <w:bCs/>
          <w:color w:val="000000"/>
          <w:sz w:val="16"/>
          <w:szCs w:val="16"/>
        </w:rPr>
      </w:pPr>
      <w:r w:rsidRPr="00545B93">
        <w:rPr>
          <w:rFonts w:ascii="Arial" w:hAnsi="Arial" w:cs="Arial"/>
          <w:b/>
          <w:bCs/>
          <w:color w:val="000000"/>
          <w:sz w:val="16"/>
          <w:szCs w:val="16"/>
        </w:rPr>
        <w:lastRenderedPageBreak/>
        <w:t>DETALLE DE RESULTADOS. –</w:t>
      </w:r>
    </w:p>
    <w:p w14:paraId="6F1D0DE8" w14:textId="77777777" w:rsidR="00911A79" w:rsidRPr="00545B93" w:rsidRDefault="00911A79" w:rsidP="00911A79">
      <w:pPr>
        <w:spacing w:before="11"/>
        <w:rPr>
          <w:rFonts w:ascii="Arial" w:hAnsi="Arial" w:cs="Arial"/>
          <w:color w:val="000000"/>
          <w:sz w:val="16"/>
          <w:szCs w:val="16"/>
        </w:rPr>
      </w:pPr>
    </w:p>
    <w:tbl>
      <w:tblPr>
        <w:tblStyle w:val="3"/>
        <w:tblW w:w="4851" w:type="pct"/>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bottom w:w="28" w:type="dxa"/>
        </w:tblCellMar>
        <w:tblLook w:val="04A0" w:firstRow="1" w:lastRow="0" w:firstColumn="1" w:lastColumn="0" w:noHBand="0" w:noVBand="1"/>
      </w:tblPr>
      <w:tblGrid>
        <w:gridCol w:w="3402"/>
        <w:gridCol w:w="709"/>
        <w:gridCol w:w="4109"/>
        <w:gridCol w:w="847"/>
      </w:tblGrid>
      <w:tr w:rsidR="00911A79" w:rsidRPr="00545B93" w14:paraId="71EEFE59" w14:textId="77777777" w:rsidTr="00692EE5">
        <w:trPr>
          <w:trHeight w:val="278"/>
        </w:trPr>
        <w:tc>
          <w:tcPr>
            <w:tcW w:w="5000" w:type="pct"/>
            <w:gridSpan w:val="4"/>
            <w:vAlign w:val="center"/>
          </w:tcPr>
          <w:p w14:paraId="48AB6282" w14:textId="2A7E2145" w:rsidR="00911A79" w:rsidRPr="00545B93" w:rsidRDefault="00536F57" w:rsidP="00692EE5">
            <w:pPr>
              <w:spacing w:before="30" w:line="228" w:lineRule="auto"/>
              <w:ind w:left="74"/>
              <w:jc w:val="center"/>
              <w:rPr>
                <w:rFonts w:ascii="Arial" w:hAnsi="Arial" w:cs="Arial"/>
                <w:b/>
                <w:bCs/>
                <w:color w:val="000000"/>
                <w:sz w:val="16"/>
                <w:szCs w:val="16"/>
              </w:rPr>
            </w:pPr>
            <w:r>
              <w:rPr>
                <w:rFonts w:ascii="Arial" w:hAnsi="Arial" w:cs="Arial"/>
                <w:b/>
                <w:bCs/>
                <w:color w:val="000000"/>
                <w:sz w:val="16"/>
                <w:szCs w:val="16"/>
              </w:rPr>
              <w:t>SECTOR A</w:t>
            </w:r>
            <w:r w:rsidR="00692EE5">
              <w:rPr>
                <w:rFonts w:ascii="Arial" w:hAnsi="Arial" w:cs="Arial"/>
                <w:b/>
                <w:bCs/>
                <w:color w:val="000000"/>
                <w:sz w:val="16"/>
                <w:szCs w:val="16"/>
              </w:rPr>
              <w:t xml:space="preserve"> </w:t>
            </w:r>
          </w:p>
        </w:tc>
      </w:tr>
      <w:tr w:rsidR="00911A79" w:rsidRPr="00545B93" w14:paraId="440A1EF4" w14:textId="77777777" w:rsidTr="00692EE5">
        <w:trPr>
          <w:trHeight w:val="278"/>
        </w:trPr>
        <w:tc>
          <w:tcPr>
            <w:tcW w:w="1876" w:type="pct"/>
            <w:vAlign w:val="center"/>
          </w:tcPr>
          <w:p w14:paraId="78A09676" w14:textId="77777777" w:rsidR="00911A79" w:rsidRPr="00545B93" w:rsidRDefault="00911A79" w:rsidP="00692EE5">
            <w:pPr>
              <w:spacing w:before="30" w:line="228" w:lineRule="auto"/>
              <w:ind w:left="10"/>
              <w:jc w:val="center"/>
              <w:rPr>
                <w:rFonts w:ascii="Arial" w:hAnsi="Arial" w:cs="Arial"/>
                <w:b/>
                <w:bCs/>
                <w:color w:val="000000"/>
                <w:sz w:val="16"/>
                <w:szCs w:val="16"/>
              </w:rPr>
            </w:pPr>
            <w:r w:rsidRPr="00545B93">
              <w:rPr>
                <w:rFonts w:ascii="Arial" w:hAnsi="Arial" w:cs="Arial"/>
                <w:b/>
                <w:bCs/>
                <w:color w:val="000000"/>
                <w:sz w:val="16"/>
                <w:szCs w:val="16"/>
              </w:rPr>
              <w:t>DETALLE</w:t>
            </w:r>
          </w:p>
        </w:tc>
        <w:tc>
          <w:tcPr>
            <w:tcW w:w="391" w:type="pct"/>
            <w:vAlign w:val="center"/>
          </w:tcPr>
          <w:p w14:paraId="43B93011" w14:textId="77777777" w:rsidR="00911A79" w:rsidRPr="00545B93" w:rsidRDefault="00911A79" w:rsidP="00692EE5">
            <w:pPr>
              <w:spacing w:before="30" w:line="228" w:lineRule="auto"/>
              <w:ind w:left="74"/>
              <w:jc w:val="center"/>
              <w:rPr>
                <w:rFonts w:ascii="Arial" w:hAnsi="Arial" w:cs="Arial"/>
                <w:b/>
                <w:bCs/>
                <w:color w:val="000000"/>
                <w:sz w:val="16"/>
                <w:szCs w:val="16"/>
              </w:rPr>
            </w:pPr>
            <w:r w:rsidRPr="00545B93">
              <w:rPr>
                <w:rFonts w:ascii="Arial" w:hAnsi="Arial" w:cs="Arial"/>
                <w:b/>
                <w:bCs/>
                <w:color w:val="000000"/>
                <w:sz w:val="16"/>
                <w:szCs w:val="16"/>
              </w:rPr>
              <w:t>CANT</w:t>
            </w:r>
          </w:p>
        </w:tc>
        <w:tc>
          <w:tcPr>
            <w:tcW w:w="2266" w:type="pct"/>
            <w:vAlign w:val="center"/>
          </w:tcPr>
          <w:p w14:paraId="3275D81D" w14:textId="77777777" w:rsidR="00911A79" w:rsidRPr="00545B93" w:rsidRDefault="00911A79" w:rsidP="00692EE5">
            <w:pPr>
              <w:spacing w:before="30" w:line="228" w:lineRule="auto"/>
              <w:ind w:left="74"/>
              <w:jc w:val="center"/>
              <w:rPr>
                <w:rFonts w:ascii="Arial" w:hAnsi="Arial" w:cs="Arial"/>
                <w:b/>
                <w:bCs/>
                <w:color w:val="000000"/>
                <w:sz w:val="16"/>
                <w:szCs w:val="16"/>
              </w:rPr>
            </w:pPr>
            <w:r w:rsidRPr="00545B93">
              <w:rPr>
                <w:rFonts w:ascii="Arial" w:hAnsi="Arial" w:cs="Arial"/>
                <w:b/>
                <w:bCs/>
                <w:color w:val="000000"/>
                <w:sz w:val="16"/>
                <w:szCs w:val="16"/>
              </w:rPr>
              <w:t>DETALLE</w:t>
            </w:r>
          </w:p>
        </w:tc>
        <w:tc>
          <w:tcPr>
            <w:tcW w:w="467" w:type="pct"/>
            <w:vAlign w:val="center"/>
          </w:tcPr>
          <w:p w14:paraId="6DF0A580" w14:textId="77777777" w:rsidR="00911A79" w:rsidRPr="00545B93" w:rsidRDefault="00911A79" w:rsidP="00692EE5">
            <w:pPr>
              <w:spacing w:before="30" w:line="228" w:lineRule="auto"/>
              <w:ind w:left="74"/>
              <w:jc w:val="center"/>
              <w:rPr>
                <w:rFonts w:ascii="Arial" w:hAnsi="Arial" w:cs="Arial"/>
                <w:b/>
                <w:bCs/>
                <w:color w:val="000000"/>
                <w:sz w:val="16"/>
                <w:szCs w:val="16"/>
              </w:rPr>
            </w:pPr>
            <w:r w:rsidRPr="00545B93">
              <w:rPr>
                <w:rFonts w:ascii="Arial" w:hAnsi="Arial" w:cs="Arial"/>
                <w:b/>
                <w:bCs/>
                <w:color w:val="000000"/>
                <w:sz w:val="16"/>
                <w:szCs w:val="16"/>
              </w:rPr>
              <w:t>CANT</w:t>
            </w:r>
          </w:p>
        </w:tc>
      </w:tr>
      <w:tr w:rsidR="00911A79" w:rsidRPr="00545B93" w14:paraId="3CFDB91A" w14:textId="77777777" w:rsidTr="00692EE5">
        <w:trPr>
          <w:trHeight w:val="278"/>
        </w:trPr>
        <w:tc>
          <w:tcPr>
            <w:tcW w:w="1876" w:type="pct"/>
            <w:vAlign w:val="center"/>
          </w:tcPr>
          <w:p w14:paraId="53524F6E" w14:textId="77777777" w:rsidR="00911A79" w:rsidRPr="00545B93" w:rsidRDefault="00911A79" w:rsidP="00692EE5">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PERSONAS APREHENDIDAS</w:t>
            </w:r>
          </w:p>
        </w:tc>
        <w:tc>
          <w:tcPr>
            <w:tcW w:w="391" w:type="pct"/>
            <w:vAlign w:val="center"/>
          </w:tcPr>
          <w:p w14:paraId="17BE122B" w14:textId="77777777" w:rsidR="00911A79" w:rsidRPr="00545B93" w:rsidRDefault="00911A79" w:rsidP="00692EE5">
            <w:pPr>
              <w:rPr>
                <w:rFonts w:ascii="Arial" w:hAnsi="Arial" w:cs="Arial"/>
                <w:color w:val="000000"/>
                <w:sz w:val="16"/>
                <w:szCs w:val="16"/>
              </w:rPr>
            </w:pPr>
          </w:p>
        </w:tc>
        <w:tc>
          <w:tcPr>
            <w:tcW w:w="2266" w:type="pct"/>
            <w:vAlign w:val="center"/>
          </w:tcPr>
          <w:p w14:paraId="71CBC1FA" w14:textId="77777777" w:rsidR="00911A79" w:rsidRPr="00545B93" w:rsidRDefault="00911A79" w:rsidP="00692EE5">
            <w:pPr>
              <w:rPr>
                <w:rFonts w:ascii="Arial" w:hAnsi="Arial" w:cs="Arial"/>
                <w:color w:val="000000"/>
                <w:sz w:val="16"/>
                <w:szCs w:val="16"/>
              </w:rPr>
            </w:pPr>
            <w:r w:rsidRPr="00545B93">
              <w:rPr>
                <w:rFonts w:ascii="Arial" w:hAnsi="Arial" w:cs="Arial"/>
                <w:b/>
                <w:bCs/>
                <w:color w:val="000000"/>
                <w:sz w:val="16"/>
                <w:szCs w:val="16"/>
              </w:rPr>
              <w:t>ARMAS DE FUEGO APREHENDIDAS</w:t>
            </w:r>
          </w:p>
        </w:tc>
        <w:tc>
          <w:tcPr>
            <w:tcW w:w="467" w:type="pct"/>
          </w:tcPr>
          <w:p w14:paraId="30DD832A" w14:textId="77777777" w:rsidR="00911A79" w:rsidRPr="00545B93" w:rsidRDefault="00911A79" w:rsidP="00692EE5">
            <w:pPr>
              <w:rPr>
                <w:rFonts w:ascii="Arial" w:hAnsi="Arial" w:cs="Arial"/>
                <w:color w:val="000000"/>
                <w:sz w:val="16"/>
                <w:szCs w:val="16"/>
              </w:rPr>
            </w:pPr>
          </w:p>
        </w:tc>
      </w:tr>
      <w:tr w:rsidR="00911A79" w:rsidRPr="00545B93" w14:paraId="7AAF69C7" w14:textId="77777777" w:rsidTr="00692EE5">
        <w:trPr>
          <w:trHeight w:val="278"/>
        </w:trPr>
        <w:tc>
          <w:tcPr>
            <w:tcW w:w="1876" w:type="pct"/>
            <w:vAlign w:val="center"/>
          </w:tcPr>
          <w:p w14:paraId="6CB2E1ED" w14:textId="77777777" w:rsidR="00911A79" w:rsidRPr="00545B93" w:rsidRDefault="00911A79" w:rsidP="00692EE5">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PERSONAS REVISADAS</w:t>
            </w:r>
          </w:p>
        </w:tc>
        <w:tc>
          <w:tcPr>
            <w:tcW w:w="391" w:type="pct"/>
            <w:vAlign w:val="center"/>
          </w:tcPr>
          <w:p w14:paraId="259225E1" w14:textId="77777777" w:rsidR="00911A79" w:rsidRPr="00545B93" w:rsidRDefault="00911A79" w:rsidP="00692EE5">
            <w:pPr>
              <w:rPr>
                <w:rFonts w:ascii="Arial" w:hAnsi="Arial" w:cs="Arial"/>
                <w:color w:val="000000"/>
                <w:sz w:val="16"/>
                <w:szCs w:val="16"/>
              </w:rPr>
            </w:pPr>
          </w:p>
        </w:tc>
        <w:tc>
          <w:tcPr>
            <w:tcW w:w="2266" w:type="pct"/>
            <w:vAlign w:val="center"/>
          </w:tcPr>
          <w:p w14:paraId="72C3E80D" w14:textId="77777777" w:rsidR="00911A79" w:rsidRPr="00545B93" w:rsidRDefault="00911A79" w:rsidP="00692EE5">
            <w:pPr>
              <w:rPr>
                <w:rFonts w:ascii="Arial" w:hAnsi="Arial" w:cs="Arial"/>
                <w:color w:val="000000"/>
                <w:sz w:val="16"/>
                <w:szCs w:val="16"/>
              </w:rPr>
            </w:pPr>
            <w:r w:rsidRPr="00545B93">
              <w:rPr>
                <w:rFonts w:ascii="Arial" w:hAnsi="Arial" w:cs="Arial"/>
                <w:b/>
                <w:bCs/>
                <w:color w:val="000000"/>
                <w:sz w:val="16"/>
                <w:szCs w:val="16"/>
              </w:rPr>
              <w:t>MUNICIÓN APREHENDIDA</w:t>
            </w:r>
          </w:p>
        </w:tc>
        <w:tc>
          <w:tcPr>
            <w:tcW w:w="467" w:type="pct"/>
          </w:tcPr>
          <w:p w14:paraId="60AA2738" w14:textId="77777777" w:rsidR="00911A79" w:rsidRPr="00545B93" w:rsidRDefault="00911A79" w:rsidP="00692EE5">
            <w:pPr>
              <w:rPr>
                <w:rFonts w:ascii="Arial" w:hAnsi="Arial" w:cs="Arial"/>
                <w:color w:val="000000"/>
                <w:sz w:val="16"/>
                <w:szCs w:val="16"/>
              </w:rPr>
            </w:pPr>
          </w:p>
        </w:tc>
      </w:tr>
      <w:tr w:rsidR="00911A79" w:rsidRPr="00545B93" w14:paraId="79BB9CA2" w14:textId="77777777" w:rsidTr="00692EE5">
        <w:trPr>
          <w:trHeight w:val="277"/>
        </w:trPr>
        <w:tc>
          <w:tcPr>
            <w:tcW w:w="1876" w:type="pct"/>
            <w:vAlign w:val="center"/>
          </w:tcPr>
          <w:p w14:paraId="367A00B6" w14:textId="77777777" w:rsidR="00911A79" w:rsidRPr="00545B93" w:rsidRDefault="00911A79" w:rsidP="00692EE5">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VEHÍCULOS RETENIDOS</w:t>
            </w:r>
          </w:p>
        </w:tc>
        <w:tc>
          <w:tcPr>
            <w:tcW w:w="391" w:type="pct"/>
            <w:vAlign w:val="center"/>
          </w:tcPr>
          <w:p w14:paraId="017A250E" w14:textId="77777777" w:rsidR="00911A79" w:rsidRPr="00545B93" w:rsidRDefault="00911A79" w:rsidP="00692EE5">
            <w:pPr>
              <w:rPr>
                <w:rFonts w:ascii="Arial" w:hAnsi="Arial" w:cs="Arial"/>
                <w:color w:val="000000"/>
                <w:sz w:val="16"/>
                <w:szCs w:val="16"/>
              </w:rPr>
            </w:pPr>
          </w:p>
        </w:tc>
        <w:tc>
          <w:tcPr>
            <w:tcW w:w="2266" w:type="pct"/>
            <w:vAlign w:val="center"/>
          </w:tcPr>
          <w:p w14:paraId="45EC42E2" w14:textId="77777777" w:rsidR="00911A79" w:rsidRPr="00545B93" w:rsidRDefault="00911A79" w:rsidP="00692EE5">
            <w:pPr>
              <w:rPr>
                <w:rFonts w:ascii="Arial" w:hAnsi="Arial" w:cs="Arial"/>
                <w:color w:val="000000"/>
                <w:sz w:val="16"/>
                <w:szCs w:val="16"/>
              </w:rPr>
            </w:pPr>
            <w:r w:rsidRPr="00545B93">
              <w:rPr>
                <w:rFonts w:ascii="Arial" w:hAnsi="Arial" w:cs="Arial"/>
                <w:b/>
                <w:bCs/>
                <w:color w:val="000000"/>
                <w:sz w:val="16"/>
                <w:szCs w:val="16"/>
              </w:rPr>
              <w:t>ARMAS BLANCAS APREHENDIDAS</w:t>
            </w:r>
          </w:p>
        </w:tc>
        <w:tc>
          <w:tcPr>
            <w:tcW w:w="467" w:type="pct"/>
          </w:tcPr>
          <w:p w14:paraId="13CEA5CE" w14:textId="77777777" w:rsidR="00911A79" w:rsidRPr="00545B93" w:rsidRDefault="00911A79" w:rsidP="00692EE5">
            <w:pPr>
              <w:rPr>
                <w:rFonts w:ascii="Arial" w:hAnsi="Arial" w:cs="Arial"/>
                <w:color w:val="000000"/>
                <w:sz w:val="16"/>
                <w:szCs w:val="16"/>
              </w:rPr>
            </w:pPr>
          </w:p>
        </w:tc>
      </w:tr>
      <w:tr w:rsidR="00911A79" w:rsidRPr="00545B93" w14:paraId="6BCD5C2F" w14:textId="77777777" w:rsidTr="00692EE5">
        <w:trPr>
          <w:trHeight w:val="278"/>
        </w:trPr>
        <w:tc>
          <w:tcPr>
            <w:tcW w:w="1876" w:type="pct"/>
            <w:vAlign w:val="center"/>
          </w:tcPr>
          <w:p w14:paraId="2D74FA06" w14:textId="77777777" w:rsidR="00911A79" w:rsidRPr="00545B93" w:rsidRDefault="00911A79" w:rsidP="00692EE5">
            <w:pPr>
              <w:spacing w:before="30" w:line="229" w:lineRule="auto"/>
              <w:ind w:left="66"/>
              <w:rPr>
                <w:rFonts w:ascii="Arial" w:hAnsi="Arial" w:cs="Arial"/>
                <w:b/>
                <w:bCs/>
                <w:color w:val="000000"/>
                <w:sz w:val="16"/>
                <w:szCs w:val="16"/>
              </w:rPr>
            </w:pPr>
            <w:r w:rsidRPr="00545B93">
              <w:rPr>
                <w:rFonts w:ascii="Arial" w:hAnsi="Arial" w:cs="Arial"/>
                <w:b/>
                <w:bCs/>
                <w:color w:val="000000"/>
                <w:sz w:val="16"/>
                <w:szCs w:val="16"/>
              </w:rPr>
              <w:t>VEHÍCULOS REVISADOS</w:t>
            </w:r>
          </w:p>
        </w:tc>
        <w:tc>
          <w:tcPr>
            <w:tcW w:w="391" w:type="pct"/>
            <w:vAlign w:val="center"/>
          </w:tcPr>
          <w:p w14:paraId="7BA885BA" w14:textId="77777777" w:rsidR="00911A79" w:rsidRPr="00545B93" w:rsidRDefault="00911A79" w:rsidP="00692EE5">
            <w:pPr>
              <w:rPr>
                <w:rFonts w:ascii="Arial" w:hAnsi="Arial" w:cs="Arial"/>
                <w:color w:val="000000"/>
                <w:sz w:val="16"/>
                <w:szCs w:val="16"/>
              </w:rPr>
            </w:pPr>
          </w:p>
        </w:tc>
        <w:tc>
          <w:tcPr>
            <w:tcW w:w="2266" w:type="pct"/>
            <w:vAlign w:val="center"/>
          </w:tcPr>
          <w:p w14:paraId="0B1F30B4" w14:textId="77777777" w:rsidR="00911A79" w:rsidRPr="00545B93" w:rsidRDefault="00911A79" w:rsidP="00692EE5">
            <w:pPr>
              <w:rPr>
                <w:rFonts w:ascii="Arial" w:hAnsi="Arial" w:cs="Arial"/>
                <w:color w:val="000000"/>
                <w:sz w:val="16"/>
                <w:szCs w:val="16"/>
              </w:rPr>
            </w:pPr>
            <w:r w:rsidRPr="00545B93">
              <w:rPr>
                <w:rFonts w:ascii="Arial" w:hAnsi="Arial" w:cs="Arial"/>
                <w:b/>
                <w:bCs/>
                <w:color w:val="000000"/>
                <w:sz w:val="16"/>
                <w:szCs w:val="16"/>
              </w:rPr>
              <w:t>SCSF (FUNDAS/SOBRES/PAQUETES)</w:t>
            </w:r>
          </w:p>
        </w:tc>
        <w:tc>
          <w:tcPr>
            <w:tcW w:w="467" w:type="pct"/>
          </w:tcPr>
          <w:p w14:paraId="469C0DE1" w14:textId="77777777" w:rsidR="00911A79" w:rsidRPr="00545B93" w:rsidRDefault="00911A79" w:rsidP="00692EE5">
            <w:pPr>
              <w:rPr>
                <w:rFonts w:ascii="Arial" w:hAnsi="Arial" w:cs="Arial"/>
                <w:color w:val="000000"/>
                <w:sz w:val="16"/>
                <w:szCs w:val="16"/>
              </w:rPr>
            </w:pPr>
          </w:p>
        </w:tc>
      </w:tr>
      <w:tr w:rsidR="00911A79" w:rsidRPr="00545B93" w14:paraId="2AF26B3D" w14:textId="77777777" w:rsidTr="00692EE5">
        <w:trPr>
          <w:trHeight w:val="277"/>
        </w:trPr>
        <w:tc>
          <w:tcPr>
            <w:tcW w:w="1876" w:type="pct"/>
            <w:vAlign w:val="center"/>
          </w:tcPr>
          <w:p w14:paraId="4056630C" w14:textId="77777777" w:rsidR="00911A79" w:rsidRPr="00545B93" w:rsidRDefault="00911A79" w:rsidP="00692EE5">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VEHÍCULOS RECUPERADOS</w:t>
            </w:r>
          </w:p>
        </w:tc>
        <w:tc>
          <w:tcPr>
            <w:tcW w:w="391" w:type="pct"/>
            <w:vAlign w:val="center"/>
          </w:tcPr>
          <w:p w14:paraId="4D229375" w14:textId="77777777" w:rsidR="00911A79" w:rsidRPr="00545B93" w:rsidRDefault="00911A79" w:rsidP="00692EE5">
            <w:pPr>
              <w:rPr>
                <w:rFonts w:ascii="Arial" w:hAnsi="Arial" w:cs="Arial"/>
                <w:color w:val="000000"/>
                <w:sz w:val="16"/>
                <w:szCs w:val="16"/>
              </w:rPr>
            </w:pPr>
          </w:p>
        </w:tc>
        <w:tc>
          <w:tcPr>
            <w:tcW w:w="2266" w:type="pct"/>
            <w:vAlign w:val="center"/>
          </w:tcPr>
          <w:p w14:paraId="427FD003" w14:textId="77777777" w:rsidR="00911A79" w:rsidRPr="00545B93" w:rsidRDefault="00911A79" w:rsidP="00692EE5">
            <w:pPr>
              <w:rPr>
                <w:rFonts w:ascii="Arial" w:hAnsi="Arial" w:cs="Arial"/>
                <w:color w:val="000000"/>
                <w:sz w:val="16"/>
                <w:szCs w:val="16"/>
              </w:rPr>
            </w:pPr>
            <w:r w:rsidRPr="00545B93">
              <w:rPr>
                <w:rFonts w:ascii="Arial" w:hAnsi="Arial" w:cs="Arial"/>
                <w:b/>
                <w:bCs/>
                <w:color w:val="000000"/>
                <w:sz w:val="16"/>
                <w:szCs w:val="16"/>
              </w:rPr>
              <w:t>APOYO A PN SEGURIDAD PERIFÉRICA</w:t>
            </w:r>
          </w:p>
        </w:tc>
        <w:tc>
          <w:tcPr>
            <w:tcW w:w="467" w:type="pct"/>
          </w:tcPr>
          <w:p w14:paraId="3C5BDB22" w14:textId="77777777" w:rsidR="00911A79" w:rsidRPr="00545B93" w:rsidRDefault="00911A79" w:rsidP="00692EE5">
            <w:pPr>
              <w:rPr>
                <w:rFonts w:ascii="Arial" w:hAnsi="Arial" w:cs="Arial"/>
                <w:color w:val="000000"/>
                <w:sz w:val="16"/>
                <w:szCs w:val="16"/>
              </w:rPr>
            </w:pPr>
          </w:p>
        </w:tc>
      </w:tr>
      <w:tr w:rsidR="00911A79" w:rsidRPr="00545B93" w14:paraId="1A00F7C9" w14:textId="77777777" w:rsidTr="00692EE5">
        <w:trPr>
          <w:trHeight w:val="278"/>
        </w:trPr>
        <w:tc>
          <w:tcPr>
            <w:tcW w:w="1876" w:type="pct"/>
            <w:vAlign w:val="center"/>
          </w:tcPr>
          <w:p w14:paraId="3108CC5E" w14:textId="77777777" w:rsidR="00911A79" w:rsidRPr="00545B93" w:rsidRDefault="00911A79" w:rsidP="00692EE5">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MOTOS REVISADAS</w:t>
            </w:r>
          </w:p>
        </w:tc>
        <w:tc>
          <w:tcPr>
            <w:tcW w:w="391" w:type="pct"/>
            <w:vAlign w:val="center"/>
          </w:tcPr>
          <w:p w14:paraId="3994F762" w14:textId="77777777" w:rsidR="00911A79" w:rsidRPr="00545B93" w:rsidRDefault="00911A79" w:rsidP="00692EE5">
            <w:pPr>
              <w:rPr>
                <w:rFonts w:ascii="Arial" w:hAnsi="Arial" w:cs="Arial"/>
                <w:color w:val="000000"/>
                <w:sz w:val="16"/>
                <w:szCs w:val="16"/>
              </w:rPr>
            </w:pPr>
          </w:p>
        </w:tc>
        <w:tc>
          <w:tcPr>
            <w:tcW w:w="2266" w:type="pct"/>
            <w:vAlign w:val="center"/>
          </w:tcPr>
          <w:p w14:paraId="22E33E26" w14:textId="77777777" w:rsidR="00911A79" w:rsidRPr="00545B93" w:rsidRDefault="00911A79" w:rsidP="00692EE5">
            <w:pPr>
              <w:rPr>
                <w:rFonts w:ascii="Arial" w:hAnsi="Arial" w:cs="Arial"/>
                <w:color w:val="000000"/>
                <w:sz w:val="16"/>
                <w:szCs w:val="16"/>
              </w:rPr>
            </w:pPr>
            <w:r w:rsidRPr="00545B93">
              <w:rPr>
                <w:rFonts w:ascii="Arial" w:hAnsi="Arial" w:cs="Arial"/>
                <w:b/>
                <w:bCs/>
                <w:color w:val="000000"/>
                <w:sz w:val="16"/>
                <w:szCs w:val="16"/>
              </w:rPr>
              <w:t>PATRULLAJES EN PUERTOS MARÍTIMOS</w:t>
            </w:r>
          </w:p>
        </w:tc>
        <w:tc>
          <w:tcPr>
            <w:tcW w:w="467" w:type="pct"/>
          </w:tcPr>
          <w:p w14:paraId="02D3FF97" w14:textId="77777777" w:rsidR="00911A79" w:rsidRPr="00545B93" w:rsidRDefault="00911A79" w:rsidP="00692EE5">
            <w:pPr>
              <w:rPr>
                <w:rFonts w:ascii="Arial" w:hAnsi="Arial" w:cs="Arial"/>
                <w:color w:val="000000"/>
                <w:sz w:val="16"/>
                <w:szCs w:val="16"/>
              </w:rPr>
            </w:pPr>
          </w:p>
        </w:tc>
      </w:tr>
      <w:tr w:rsidR="00911A79" w:rsidRPr="00545B93" w14:paraId="7D931A61" w14:textId="77777777" w:rsidTr="00692EE5">
        <w:trPr>
          <w:trHeight w:val="277"/>
        </w:trPr>
        <w:tc>
          <w:tcPr>
            <w:tcW w:w="1876" w:type="pct"/>
            <w:vAlign w:val="center"/>
          </w:tcPr>
          <w:p w14:paraId="322E88C7" w14:textId="77777777" w:rsidR="00911A79" w:rsidRPr="00545B93" w:rsidRDefault="00911A79" w:rsidP="00692EE5">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MOTOS RECUPERADAS</w:t>
            </w:r>
          </w:p>
        </w:tc>
        <w:tc>
          <w:tcPr>
            <w:tcW w:w="391" w:type="pct"/>
            <w:vAlign w:val="center"/>
          </w:tcPr>
          <w:p w14:paraId="3E4211F6" w14:textId="77777777" w:rsidR="00911A79" w:rsidRPr="00545B93" w:rsidRDefault="00911A79" w:rsidP="00692EE5">
            <w:pPr>
              <w:rPr>
                <w:rFonts w:ascii="Arial" w:hAnsi="Arial" w:cs="Arial"/>
                <w:color w:val="000000"/>
                <w:sz w:val="16"/>
                <w:szCs w:val="16"/>
              </w:rPr>
            </w:pPr>
          </w:p>
        </w:tc>
        <w:tc>
          <w:tcPr>
            <w:tcW w:w="2266" w:type="pct"/>
            <w:vAlign w:val="center"/>
          </w:tcPr>
          <w:p w14:paraId="07B7D1C7" w14:textId="77777777" w:rsidR="00911A79" w:rsidRPr="00545B93" w:rsidRDefault="00911A79" w:rsidP="00692EE5">
            <w:pPr>
              <w:rPr>
                <w:rFonts w:ascii="Arial" w:hAnsi="Arial" w:cs="Arial"/>
                <w:color w:val="000000"/>
                <w:sz w:val="16"/>
                <w:szCs w:val="16"/>
              </w:rPr>
            </w:pPr>
            <w:r w:rsidRPr="00545B93">
              <w:rPr>
                <w:rFonts w:ascii="Arial" w:hAnsi="Arial" w:cs="Arial"/>
                <w:b/>
                <w:bCs/>
                <w:color w:val="000000"/>
                <w:sz w:val="16"/>
                <w:szCs w:val="16"/>
              </w:rPr>
              <w:t>PATRULLAJES EN SUBESTACIONES ELÉCTRICAS</w:t>
            </w:r>
          </w:p>
        </w:tc>
        <w:tc>
          <w:tcPr>
            <w:tcW w:w="467" w:type="pct"/>
          </w:tcPr>
          <w:p w14:paraId="31F776BE" w14:textId="77777777" w:rsidR="00911A79" w:rsidRPr="00545B93" w:rsidRDefault="00911A79" w:rsidP="00692EE5">
            <w:pPr>
              <w:rPr>
                <w:rFonts w:ascii="Arial" w:hAnsi="Arial" w:cs="Arial"/>
                <w:color w:val="000000"/>
                <w:sz w:val="16"/>
                <w:szCs w:val="16"/>
              </w:rPr>
            </w:pPr>
          </w:p>
        </w:tc>
      </w:tr>
    </w:tbl>
    <w:p w14:paraId="0F6806C2" w14:textId="32382225" w:rsidR="00911A79" w:rsidRDefault="00911A79" w:rsidP="00911A79">
      <w:pPr>
        <w:jc w:val="both"/>
        <w:rPr>
          <w:rFonts w:ascii="Arial" w:hAnsi="Arial" w:cs="Arial"/>
          <w:bCs/>
          <w:sz w:val="16"/>
          <w:szCs w:val="16"/>
        </w:rPr>
      </w:pPr>
    </w:p>
    <w:p w14:paraId="2E82C580" w14:textId="77777777" w:rsidR="00692EE5" w:rsidRDefault="00692EE5" w:rsidP="00911A79">
      <w:pPr>
        <w:jc w:val="both"/>
        <w:rPr>
          <w:rFonts w:ascii="Arial" w:hAnsi="Arial" w:cs="Arial"/>
          <w:bCs/>
          <w:sz w:val="16"/>
          <w:szCs w:val="16"/>
        </w:rPr>
      </w:pPr>
    </w:p>
    <w:tbl>
      <w:tblPr>
        <w:tblStyle w:val="3"/>
        <w:tblW w:w="4851" w:type="pct"/>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bottom w:w="28" w:type="dxa"/>
        </w:tblCellMar>
        <w:tblLook w:val="04A0" w:firstRow="1" w:lastRow="0" w:firstColumn="1" w:lastColumn="0" w:noHBand="0" w:noVBand="1"/>
      </w:tblPr>
      <w:tblGrid>
        <w:gridCol w:w="3402"/>
        <w:gridCol w:w="709"/>
        <w:gridCol w:w="4109"/>
        <w:gridCol w:w="847"/>
      </w:tblGrid>
      <w:tr w:rsidR="00911A79" w:rsidRPr="00545B93" w14:paraId="0CF89AD5" w14:textId="77777777" w:rsidTr="00692EE5">
        <w:trPr>
          <w:trHeight w:val="278"/>
        </w:trPr>
        <w:tc>
          <w:tcPr>
            <w:tcW w:w="5000" w:type="pct"/>
            <w:gridSpan w:val="4"/>
            <w:vAlign w:val="center"/>
          </w:tcPr>
          <w:p w14:paraId="24D7FC59" w14:textId="52634B43" w:rsidR="00911A79" w:rsidRPr="00545B93" w:rsidRDefault="00536F57" w:rsidP="00692EE5">
            <w:pPr>
              <w:spacing w:before="30" w:line="228" w:lineRule="auto"/>
              <w:ind w:left="74"/>
              <w:jc w:val="center"/>
              <w:rPr>
                <w:rFonts w:ascii="Arial" w:hAnsi="Arial" w:cs="Arial"/>
                <w:b/>
                <w:bCs/>
                <w:color w:val="000000"/>
                <w:sz w:val="16"/>
                <w:szCs w:val="16"/>
              </w:rPr>
            </w:pPr>
            <w:r>
              <w:rPr>
                <w:rFonts w:ascii="Arial" w:hAnsi="Arial" w:cs="Arial"/>
                <w:b/>
                <w:bCs/>
                <w:color w:val="000000"/>
                <w:sz w:val="16"/>
                <w:szCs w:val="16"/>
              </w:rPr>
              <w:t>SECTOR B</w:t>
            </w:r>
          </w:p>
        </w:tc>
      </w:tr>
      <w:tr w:rsidR="00911A79" w:rsidRPr="00545B93" w14:paraId="41F82C60" w14:textId="77777777" w:rsidTr="00692EE5">
        <w:trPr>
          <w:trHeight w:val="278"/>
        </w:trPr>
        <w:tc>
          <w:tcPr>
            <w:tcW w:w="1876" w:type="pct"/>
            <w:vAlign w:val="center"/>
          </w:tcPr>
          <w:p w14:paraId="38588F35" w14:textId="77777777" w:rsidR="00911A79" w:rsidRPr="00545B93" w:rsidRDefault="00911A79" w:rsidP="00692EE5">
            <w:pPr>
              <w:spacing w:before="30" w:line="228" w:lineRule="auto"/>
              <w:ind w:left="10"/>
              <w:jc w:val="center"/>
              <w:rPr>
                <w:rFonts w:ascii="Arial" w:hAnsi="Arial" w:cs="Arial"/>
                <w:b/>
                <w:bCs/>
                <w:color w:val="000000"/>
                <w:sz w:val="16"/>
                <w:szCs w:val="16"/>
              </w:rPr>
            </w:pPr>
            <w:r w:rsidRPr="00545B93">
              <w:rPr>
                <w:rFonts w:ascii="Arial" w:hAnsi="Arial" w:cs="Arial"/>
                <w:b/>
                <w:bCs/>
                <w:color w:val="000000"/>
                <w:sz w:val="16"/>
                <w:szCs w:val="16"/>
              </w:rPr>
              <w:t>DETALLE</w:t>
            </w:r>
          </w:p>
        </w:tc>
        <w:tc>
          <w:tcPr>
            <w:tcW w:w="391" w:type="pct"/>
            <w:vAlign w:val="center"/>
          </w:tcPr>
          <w:p w14:paraId="387AB614" w14:textId="77777777" w:rsidR="00911A79" w:rsidRPr="00545B93" w:rsidRDefault="00911A79" w:rsidP="00692EE5">
            <w:pPr>
              <w:spacing w:before="30" w:line="228" w:lineRule="auto"/>
              <w:ind w:left="74"/>
              <w:jc w:val="center"/>
              <w:rPr>
                <w:rFonts w:ascii="Arial" w:hAnsi="Arial" w:cs="Arial"/>
                <w:b/>
                <w:bCs/>
                <w:color w:val="000000"/>
                <w:sz w:val="16"/>
                <w:szCs w:val="16"/>
              </w:rPr>
            </w:pPr>
            <w:r w:rsidRPr="00545B93">
              <w:rPr>
                <w:rFonts w:ascii="Arial" w:hAnsi="Arial" w:cs="Arial"/>
                <w:b/>
                <w:bCs/>
                <w:color w:val="000000"/>
                <w:sz w:val="16"/>
                <w:szCs w:val="16"/>
              </w:rPr>
              <w:t>CANT</w:t>
            </w:r>
          </w:p>
        </w:tc>
        <w:tc>
          <w:tcPr>
            <w:tcW w:w="2266" w:type="pct"/>
            <w:vAlign w:val="center"/>
          </w:tcPr>
          <w:p w14:paraId="56A7DE3A" w14:textId="77777777" w:rsidR="00911A79" w:rsidRPr="00545B93" w:rsidRDefault="00911A79" w:rsidP="00692EE5">
            <w:pPr>
              <w:spacing w:before="30" w:line="228" w:lineRule="auto"/>
              <w:ind w:left="74"/>
              <w:jc w:val="center"/>
              <w:rPr>
                <w:rFonts w:ascii="Arial" w:hAnsi="Arial" w:cs="Arial"/>
                <w:b/>
                <w:bCs/>
                <w:color w:val="000000"/>
                <w:sz w:val="16"/>
                <w:szCs w:val="16"/>
              </w:rPr>
            </w:pPr>
            <w:r w:rsidRPr="00545B93">
              <w:rPr>
                <w:rFonts w:ascii="Arial" w:hAnsi="Arial" w:cs="Arial"/>
                <w:b/>
                <w:bCs/>
                <w:color w:val="000000"/>
                <w:sz w:val="16"/>
                <w:szCs w:val="16"/>
              </w:rPr>
              <w:t>DETALLE</w:t>
            </w:r>
          </w:p>
        </w:tc>
        <w:tc>
          <w:tcPr>
            <w:tcW w:w="467" w:type="pct"/>
            <w:vAlign w:val="center"/>
          </w:tcPr>
          <w:p w14:paraId="0105436C" w14:textId="77777777" w:rsidR="00911A79" w:rsidRPr="00545B93" w:rsidRDefault="00911A79" w:rsidP="00692EE5">
            <w:pPr>
              <w:spacing w:before="30" w:line="228" w:lineRule="auto"/>
              <w:ind w:left="74"/>
              <w:jc w:val="center"/>
              <w:rPr>
                <w:rFonts w:ascii="Arial" w:hAnsi="Arial" w:cs="Arial"/>
                <w:b/>
                <w:bCs/>
                <w:color w:val="000000"/>
                <w:sz w:val="16"/>
                <w:szCs w:val="16"/>
              </w:rPr>
            </w:pPr>
            <w:r w:rsidRPr="00545B93">
              <w:rPr>
                <w:rFonts w:ascii="Arial" w:hAnsi="Arial" w:cs="Arial"/>
                <w:b/>
                <w:bCs/>
                <w:color w:val="000000"/>
                <w:sz w:val="16"/>
                <w:szCs w:val="16"/>
              </w:rPr>
              <w:t>CANT</w:t>
            </w:r>
          </w:p>
        </w:tc>
      </w:tr>
      <w:tr w:rsidR="00911A79" w:rsidRPr="00545B93" w14:paraId="4BC0742C" w14:textId="77777777" w:rsidTr="00692EE5">
        <w:trPr>
          <w:trHeight w:val="278"/>
        </w:trPr>
        <w:tc>
          <w:tcPr>
            <w:tcW w:w="1876" w:type="pct"/>
            <w:vAlign w:val="center"/>
          </w:tcPr>
          <w:p w14:paraId="68CB23CF" w14:textId="77777777" w:rsidR="00911A79" w:rsidRPr="00545B93" w:rsidRDefault="00911A79" w:rsidP="00692EE5">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PERSONAS APREHENDIDAS</w:t>
            </w:r>
          </w:p>
        </w:tc>
        <w:tc>
          <w:tcPr>
            <w:tcW w:w="391" w:type="pct"/>
            <w:vAlign w:val="center"/>
          </w:tcPr>
          <w:p w14:paraId="5429A5B3" w14:textId="77777777" w:rsidR="00911A79" w:rsidRPr="00545B93" w:rsidRDefault="00911A79" w:rsidP="00692EE5">
            <w:pPr>
              <w:rPr>
                <w:rFonts w:ascii="Arial" w:hAnsi="Arial" w:cs="Arial"/>
                <w:color w:val="000000"/>
                <w:sz w:val="16"/>
                <w:szCs w:val="16"/>
              </w:rPr>
            </w:pPr>
          </w:p>
        </w:tc>
        <w:tc>
          <w:tcPr>
            <w:tcW w:w="2266" w:type="pct"/>
            <w:vAlign w:val="center"/>
          </w:tcPr>
          <w:p w14:paraId="5CC69446" w14:textId="77777777" w:rsidR="00911A79" w:rsidRPr="00545B93" w:rsidRDefault="00911A79" w:rsidP="00692EE5">
            <w:pPr>
              <w:rPr>
                <w:rFonts w:ascii="Arial" w:hAnsi="Arial" w:cs="Arial"/>
                <w:color w:val="000000"/>
                <w:sz w:val="16"/>
                <w:szCs w:val="16"/>
              </w:rPr>
            </w:pPr>
            <w:r w:rsidRPr="00545B93">
              <w:rPr>
                <w:rFonts w:ascii="Arial" w:hAnsi="Arial" w:cs="Arial"/>
                <w:b/>
                <w:bCs/>
                <w:color w:val="000000"/>
                <w:sz w:val="16"/>
                <w:szCs w:val="16"/>
              </w:rPr>
              <w:t>ARMAS DE FUEGO APREHENDIDAS</w:t>
            </w:r>
          </w:p>
        </w:tc>
        <w:tc>
          <w:tcPr>
            <w:tcW w:w="467" w:type="pct"/>
          </w:tcPr>
          <w:p w14:paraId="49332FE0" w14:textId="77777777" w:rsidR="00911A79" w:rsidRPr="00545B93" w:rsidRDefault="00911A79" w:rsidP="00692EE5">
            <w:pPr>
              <w:rPr>
                <w:rFonts w:ascii="Arial" w:hAnsi="Arial" w:cs="Arial"/>
                <w:color w:val="000000"/>
                <w:sz w:val="16"/>
                <w:szCs w:val="16"/>
              </w:rPr>
            </w:pPr>
          </w:p>
        </w:tc>
      </w:tr>
      <w:tr w:rsidR="00911A79" w:rsidRPr="00545B93" w14:paraId="3621EC34" w14:textId="77777777" w:rsidTr="00692EE5">
        <w:trPr>
          <w:trHeight w:val="278"/>
        </w:trPr>
        <w:tc>
          <w:tcPr>
            <w:tcW w:w="1876" w:type="pct"/>
            <w:vAlign w:val="center"/>
          </w:tcPr>
          <w:p w14:paraId="3135A6FC" w14:textId="77777777" w:rsidR="00911A79" w:rsidRPr="00545B93" w:rsidRDefault="00911A79" w:rsidP="00692EE5">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PERSONAS REVISADAS</w:t>
            </w:r>
          </w:p>
        </w:tc>
        <w:tc>
          <w:tcPr>
            <w:tcW w:w="391" w:type="pct"/>
            <w:vAlign w:val="center"/>
          </w:tcPr>
          <w:p w14:paraId="7253D3B5" w14:textId="77777777" w:rsidR="00911A79" w:rsidRPr="00545B93" w:rsidRDefault="00911A79" w:rsidP="00692EE5">
            <w:pPr>
              <w:rPr>
                <w:rFonts w:ascii="Arial" w:hAnsi="Arial" w:cs="Arial"/>
                <w:color w:val="000000"/>
                <w:sz w:val="16"/>
                <w:szCs w:val="16"/>
              </w:rPr>
            </w:pPr>
          </w:p>
        </w:tc>
        <w:tc>
          <w:tcPr>
            <w:tcW w:w="2266" w:type="pct"/>
            <w:vAlign w:val="center"/>
          </w:tcPr>
          <w:p w14:paraId="14EDAF82" w14:textId="77777777" w:rsidR="00911A79" w:rsidRPr="00545B93" w:rsidRDefault="00911A79" w:rsidP="00692EE5">
            <w:pPr>
              <w:rPr>
                <w:rFonts w:ascii="Arial" w:hAnsi="Arial" w:cs="Arial"/>
                <w:color w:val="000000"/>
                <w:sz w:val="16"/>
                <w:szCs w:val="16"/>
              </w:rPr>
            </w:pPr>
            <w:r w:rsidRPr="00545B93">
              <w:rPr>
                <w:rFonts w:ascii="Arial" w:hAnsi="Arial" w:cs="Arial"/>
                <w:b/>
                <w:bCs/>
                <w:color w:val="000000"/>
                <w:sz w:val="16"/>
                <w:szCs w:val="16"/>
              </w:rPr>
              <w:t>MUNICIÓN APREHENDIDA</w:t>
            </w:r>
          </w:p>
        </w:tc>
        <w:tc>
          <w:tcPr>
            <w:tcW w:w="467" w:type="pct"/>
          </w:tcPr>
          <w:p w14:paraId="7D72BF4D" w14:textId="77777777" w:rsidR="00911A79" w:rsidRPr="00545B93" w:rsidRDefault="00911A79" w:rsidP="00692EE5">
            <w:pPr>
              <w:rPr>
                <w:rFonts w:ascii="Arial" w:hAnsi="Arial" w:cs="Arial"/>
                <w:color w:val="000000"/>
                <w:sz w:val="16"/>
                <w:szCs w:val="16"/>
              </w:rPr>
            </w:pPr>
          </w:p>
        </w:tc>
      </w:tr>
      <w:tr w:rsidR="00911A79" w:rsidRPr="00545B93" w14:paraId="6697DC9E" w14:textId="77777777" w:rsidTr="00692EE5">
        <w:trPr>
          <w:trHeight w:val="277"/>
        </w:trPr>
        <w:tc>
          <w:tcPr>
            <w:tcW w:w="1876" w:type="pct"/>
            <w:vAlign w:val="center"/>
          </w:tcPr>
          <w:p w14:paraId="4E6F4ADA" w14:textId="77777777" w:rsidR="00911A79" w:rsidRPr="00545B93" w:rsidRDefault="00911A79" w:rsidP="00692EE5">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VEHÍCULOS RETENIDOS</w:t>
            </w:r>
          </w:p>
        </w:tc>
        <w:tc>
          <w:tcPr>
            <w:tcW w:w="391" w:type="pct"/>
            <w:vAlign w:val="center"/>
          </w:tcPr>
          <w:p w14:paraId="1E975D5F" w14:textId="77777777" w:rsidR="00911A79" w:rsidRPr="00545B93" w:rsidRDefault="00911A79" w:rsidP="00692EE5">
            <w:pPr>
              <w:rPr>
                <w:rFonts w:ascii="Arial" w:hAnsi="Arial" w:cs="Arial"/>
                <w:color w:val="000000"/>
                <w:sz w:val="16"/>
                <w:szCs w:val="16"/>
              </w:rPr>
            </w:pPr>
          </w:p>
        </w:tc>
        <w:tc>
          <w:tcPr>
            <w:tcW w:w="2266" w:type="pct"/>
            <w:vAlign w:val="center"/>
          </w:tcPr>
          <w:p w14:paraId="2FE5C6A0" w14:textId="77777777" w:rsidR="00911A79" w:rsidRPr="00545B93" w:rsidRDefault="00911A79" w:rsidP="00692EE5">
            <w:pPr>
              <w:rPr>
                <w:rFonts w:ascii="Arial" w:hAnsi="Arial" w:cs="Arial"/>
                <w:color w:val="000000"/>
                <w:sz w:val="16"/>
                <w:szCs w:val="16"/>
              </w:rPr>
            </w:pPr>
            <w:r w:rsidRPr="00545B93">
              <w:rPr>
                <w:rFonts w:ascii="Arial" w:hAnsi="Arial" w:cs="Arial"/>
                <w:b/>
                <w:bCs/>
                <w:color w:val="000000"/>
                <w:sz w:val="16"/>
                <w:szCs w:val="16"/>
              </w:rPr>
              <w:t>ARMAS BLANCAS APREHENDIDAS</w:t>
            </w:r>
          </w:p>
        </w:tc>
        <w:tc>
          <w:tcPr>
            <w:tcW w:w="467" w:type="pct"/>
          </w:tcPr>
          <w:p w14:paraId="1D01BC0C" w14:textId="77777777" w:rsidR="00911A79" w:rsidRPr="00545B93" w:rsidRDefault="00911A79" w:rsidP="00692EE5">
            <w:pPr>
              <w:rPr>
                <w:rFonts w:ascii="Arial" w:hAnsi="Arial" w:cs="Arial"/>
                <w:color w:val="000000"/>
                <w:sz w:val="16"/>
                <w:szCs w:val="16"/>
              </w:rPr>
            </w:pPr>
          </w:p>
        </w:tc>
      </w:tr>
      <w:tr w:rsidR="00911A79" w:rsidRPr="00545B93" w14:paraId="7AC9C70D" w14:textId="77777777" w:rsidTr="00692EE5">
        <w:trPr>
          <w:trHeight w:val="278"/>
        </w:trPr>
        <w:tc>
          <w:tcPr>
            <w:tcW w:w="1876" w:type="pct"/>
            <w:vAlign w:val="center"/>
          </w:tcPr>
          <w:p w14:paraId="6AF78571" w14:textId="77777777" w:rsidR="00911A79" w:rsidRPr="00545B93" w:rsidRDefault="00911A79" w:rsidP="00692EE5">
            <w:pPr>
              <w:spacing w:before="30" w:line="229" w:lineRule="auto"/>
              <w:ind w:left="66"/>
              <w:rPr>
                <w:rFonts w:ascii="Arial" w:hAnsi="Arial" w:cs="Arial"/>
                <w:b/>
                <w:bCs/>
                <w:color w:val="000000"/>
                <w:sz w:val="16"/>
                <w:szCs w:val="16"/>
              </w:rPr>
            </w:pPr>
            <w:r w:rsidRPr="00545B93">
              <w:rPr>
                <w:rFonts w:ascii="Arial" w:hAnsi="Arial" w:cs="Arial"/>
                <w:b/>
                <w:bCs/>
                <w:color w:val="000000"/>
                <w:sz w:val="16"/>
                <w:szCs w:val="16"/>
              </w:rPr>
              <w:t>VEHÍCULOS REVISADOS</w:t>
            </w:r>
          </w:p>
        </w:tc>
        <w:tc>
          <w:tcPr>
            <w:tcW w:w="391" w:type="pct"/>
            <w:vAlign w:val="center"/>
          </w:tcPr>
          <w:p w14:paraId="34C73D68" w14:textId="77777777" w:rsidR="00911A79" w:rsidRPr="00545B93" w:rsidRDefault="00911A79" w:rsidP="00692EE5">
            <w:pPr>
              <w:rPr>
                <w:rFonts w:ascii="Arial" w:hAnsi="Arial" w:cs="Arial"/>
                <w:color w:val="000000"/>
                <w:sz w:val="16"/>
                <w:szCs w:val="16"/>
              </w:rPr>
            </w:pPr>
          </w:p>
        </w:tc>
        <w:tc>
          <w:tcPr>
            <w:tcW w:w="2266" w:type="pct"/>
            <w:vAlign w:val="center"/>
          </w:tcPr>
          <w:p w14:paraId="5A8B9446" w14:textId="77777777" w:rsidR="00911A79" w:rsidRPr="00545B93" w:rsidRDefault="00911A79" w:rsidP="00692EE5">
            <w:pPr>
              <w:rPr>
                <w:rFonts w:ascii="Arial" w:hAnsi="Arial" w:cs="Arial"/>
                <w:color w:val="000000"/>
                <w:sz w:val="16"/>
                <w:szCs w:val="16"/>
              </w:rPr>
            </w:pPr>
            <w:r w:rsidRPr="00545B93">
              <w:rPr>
                <w:rFonts w:ascii="Arial" w:hAnsi="Arial" w:cs="Arial"/>
                <w:b/>
                <w:bCs/>
                <w:color w:val="000000"/>
                <w:sz w:val="16"/>
                <w:szCs w:val="16"/>
              </w:rPr>
              <w:t>SCSF (FUNDAS/SOBRES/PAQUETES)</w:t>
            </w:r>
          </w:p>
        </w:tc>
        <w:tc>
          <w:tcPr>
            <w:tcW w:w="467" w:type="pct"/>
          </w:tcPr>
          <w:p w14:paraId="37C424EF" w14:textId="77777777" w:rsidR="00911A79" w:rsidRPr="00545B93" w:rsidRDefault="00911A79" w:rsidP="00692EE5">
            <w:pPr>
              <w:rPr>
                <w:rFonts w:ascii="Arial" w:hAnsi="Arial" w:cs="Arial"/>
                <w:color w:val="000000"/>
                <w:sz w:val="16"/>
                <w:szCs w:val="16"/>
              </w:rPr>
            </w:pPr>
          </w:p>
        </w:tc>
      </w:tr>
      <w:tr w:rsidR="00911A79" w:rsidRPr="00545B93" w14:paraId="270841C8" w14:textId="77777777" w:rsidTr="00692EE5">
        <w:trPr>
          <w:trHeight w:val="277"/>
        </w:trPr>
        <w:tc>
          <w:tcPr>
            <w:tcW w:w="1876" w:type="pct"/>
            <w:vAlign w:val="center"/>
          </w:tcPr>
          <w:p w14:paraId="29E642F2" w14:textId="77777777" w:rsidR="00911A79" w:rsidRPr="00545B93" w:rsidRDefault="00911A79" w:rsidP="00692EE5">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VEHÍCULOS RECUPERADOS</w:t>
            </w:r>
          </w:p>
        </w:tc>
        <w:tc>
          <w:tcPr>
            <w:tcW w:w="391" w:type="pct"/>
            <w:vAlign w:val="center"/>
          </w:tcPr>
          <w:p w14:paraId="01A31642" w14:textId="77777777" w:rsidR="00911A79" w:rsidRPr="00545B93" w:rsidRDefault="00911A79" w:rsidP="00692EE5">
            <w:pPr>
              <w:rPr>
                <w:rFonts w:ascii="Arial" w:hAnsi="Arial" w:cs="Arial"/>
                <w:color w:val="000000"/>
                <w:sz w:val="16"/>
                <w:szCs w:val="16"/>
              </w:rPr>
            </w:pPr>
          </w:p>
        </w:tc>
        <w:tc>
          <w:tcPr>
            <w:tcW w:w="2266" w:type="pct"/>
            <w:vAlign w:val="center"/>
          </w:tcPr>
          <w:p w14:paraId="68999B5F" w14:textId="77777777" w:rsidR="00911A79" w:rsidRPr="00545B93" w:rsidRDefault="00911A79" w:rsidP="00692EE5">
            <w:pPr>
              <w:rPr>
                <w:rFonts w:ascii="Arial" w:hAnsi="Arial" w:cs="Arial"/>
                <w:color w:val="000000"/>
                <w:sz w:val="16"/>
                <w:szCs w:val="16"/>
              </w:rPr>
            </w:pPr>
            <w:r w:rsidRPr="00545B93">
              <w:rPr>
                <w:rFonts w:ascii="Arial" w:hAnsi="Arial" w:cs="Arial"/>
                <w:b/>
                <w:bCs/>
                <w:color w:val="000000"/>
                <w:sz w:val="16"/>
                <w:szCs w:val="16"/>
              </w:rPr>
              <w:t>APOYO A PN SEGURIDAD PERIFÉRICA</w:t>
            </w:r>
          </w:p>
        </w:tc>
        <w:tc>
          <w:tcPr>
            <w:tcW w:w="467" w:type="pct"/>
          </w:tcPr>
          <w:p w14:paraId="67EA6A98" w14:textId="77777777" w:rsidR="00911A79" w:rsidRPr="00545B93" w:rsidRDefault="00911A79" w:rsidP="00692EE5">
            <w:pPr>
              <w:rPr>
                <w:rFonts w:ascii="Arial" w:hAnsi="Arial" w:cs="Arial"/>
                <w:color w:val="000000"/>
                <w:sz w:val="16"/>
                <w:szCs w:val="16"/>
              </w:rPr>
            </w:pPr>
          </w:p>
        </w:tc>
      </w:tr>
      <w:tr w:rsidR="00911A79" w:rsidRPr="00545B93" w14:paraId="140EB1D2" w14:textId="77777777" w:rsidTr="00692EE5">
        <w:trPr>
          <w:trHeight w:val="278"/>
        </w:trPr>
        <w:tc>
          <w:tcPr>
            <w:tcW w:w="1876" w:type="pct"/>
            <w:vAlign w:val="center"/>
          </w:tcPr>
          <w:p w14:paraId="02D0531A" w14:textId="77777777" w:rsidR="00911A79" w:rsidRPr="00545B93" w:rsidRDefault="00911A79" w:rsidP="00692EE5">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MOTOS REVISADAS</w:t>
            </w:r>
          </w:p>
        </w:tc>
        <w:tc>
          <w:tcPr>
            <w:tcW w:w="391" w:type="pct"/>
            <w:vAlign w:val="center"/>
          </w:tcPr>
          <w:p w14:paraId="0D10BDD4" w14:textId="77777777" w:rsidR="00911A79" w:rsidRPr="00545B93" w:rsidRDefault="00911A79" w:rsidP="00692EE5">
            <w:pPr>
              <w:rPr>
                <w:rFonts w:ascii="Arial" w:hAnsi="Arial" w:cs="Arial"/>
                <w:color w:val="000000"/>
                <w:sz w:val="16"/>
                <w:szCs w:val="16"/>
              </w:rPr>
            </w:pPr>
          </w:p>
        </w:tc>
        <w:tc>
          <w:tcPr>
            <w:tcW w:w="2266" w:type="pct"/>
            <w:vAlign w:val="center"/>
          </w:tcPr>
          <w:p w14:paraId="564F1607" w14:textId="77777777" w:rsidR="00911A79" w:rsidRPr="00545B93" w:rsidRDefault="00911A79" w:rsidP="00692EE5">
            <w:pPr>
              <w:rPr>
                <w:rFonts w:ascii="Arial" w:hAnsi="Arial" w:cs="Arial"/>
                <w:color w:val="000000"/>
                <w:sz w:val="16"/>
                <w:szCs w:val="16"/>
              </w:rPr>
            </w:pPr>
            <w:r w:rsidRPr="00545B93">
              <w:rPr>
                <w:rFonts w:ascii="Arial" w:hAnsi="Arial" w:cs="Arial"/>
                <w:b/>
                <w:bCs/>
                <w:color w:val="000000"/>
                <w:sz w:val="16"/>
                <w:szCs w:val="16"/>
              </w:rPr>
              <w:t>PATRULLAJES EN PUERTOS MARÍTIMOS</w:t>
            </w:r>
          </w:p>
        </w:tc>
        <w:tc>
          <w:tcPr>
            <w:tcW w:w="467" w:type="pct"/>
          </w:tcPr>
          <w:p w14:paraId="330CFB3A" w14:textId="77777777" w:rsidR="00911A79" w:rsidRPr="00545B93" w:rsidRDefault="00911A79" w:rsidP="00692EE5">
            <w:pPr>
              <w:rPr>
                <w:rFonts w:ascii="Arial" w:hAnsi="Arial" w:cs="Arial"/>
                <w:color w:val="000000"/>
                <w:sz w:val="16"/>
                <w:szCs w:val="16"/>
              </w:rPr>
            </w:pPr>
          </w:p>
        </w:tc>
      </w:tr>
      <w:tr w:rsidR="00911A79" w:rsidRPr="00545B93" w14:paraId="39BEF3E4" w14:textId="77777777" w:rsidTr="00692EE5">
        <w:trPr>
          <w:trHeight w:val="277"/>
        </w:trPr>
        <w:tc>
          <w:tcPr>
            <w:tcW w:w="1876" w:type="pct"/>
            <w:vAlign w:val="center"/>
          </w:tcPr>
          <w:p w14:paraId="12C87F49" w14:textId="77777777" w:rsidR="00911A79" w:rsidRPr="00545B93" w:rsidRDefault="00911A79" w:rsidP="00692EE5">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MOTOS RECUPERADAS</w:t>
            </w:r>
          </w:p>
        </w:tc>
        <w:tc>
          <w:tcPr>
            <w:tcW w:w="391" w:type="pct"/>
            <w:vAlign w:val="center"/>
          </w:tcPr>
          <w:p w14:paraId="30C7DDA0" w14:textId="77777777" w:rsidR="00911A79" w:rsidRPr="00545B93" w:rsidRDefault="00911A79" w:rsidP="00692EE5">
            <w:pPr>
              <w:rPr>
                <w:rFonts w:ascii="Arial" w:hAnsi="Arial" w:cs="Arial"/>
                <w:color w:val="000000"/>
                <w:sz w:val="16"/>
                <w:szCs w:val="16"/>
              </w:rPr>
            </w:pPr>
          </w:p>
        </w:tc>
        <w:tc>
          <w:tcPr>
            <w:tcW w:w="2266" w:type="pct"/>
            <w:vAlign w:val="center"/>
          </w:tcPr>
          <w:p w14:paraId="7E8E0F40" w14:textId="77777777" w:rsidR="00911A79" w:rsidRPr="00545B93" w:rsidRDefault="00911A79" w:rsidP="00692EE5">
            <w:pPr>
              <w:rPr>
                <w:rFonts w:ascii="Arial" w:hAnsi="Arial" w:cs="Arial"/>
                <w:color w:val="000000"/>
                <w:sz w:val="16"/>
                <w:szCs w:val="16"/>
              </w:rPr>
            </w:pPr>
            <w:r w:rsidRPr="00545B93">
              <w:rPr>
                <w:rFonts w:ascii="Arial" w:hAnsi="Arial" w:cs="Arial"/>
                <w:b/>
                <w:bCs/>
                <w:color w:val="000000"/>
                <w:sz w:val="16"/>
                <w:szCs w:val="16"/>
              </w:rPr>
              <w:t>PATRULLAJES EN SUBESTACIONES ELÉCTRICAS</w:t>
            </w:r>
          </w:p>
        </w:tc>
        <w:tc>
          <w:tcPr>
            <w:tcW w:w="467" w:type="pct"/>
          </w:tcPr>
          <w:p w14:paraId="2AEBF912" w14:textId="77777777" w:rsidR="00911A79" w:rsidRPr="00545B93" w:rsidRDefault="00911A79" w:rsidP="00692EE5">
            <w:pPr>
              <w:rPr>
                <w:rFonts w:ascii="Arial" w:hAnsi="Arial" w:cs="Arial"/>
                <w:color w:val="000000"/>
                <w:sz w:val="16"/>
                <w:szCs w:val="16"/>
              </w:rPr>
            </w:pPr>
          </w:p>
        </w:tc>
      </w:tr>
    </w:tbl>
    <w:p w14:paraId="6D9F4F30" w14:textId="77777777" w:rsidR="00911A79" w:rsidRDefault="00911A79" w:rsidP="00911A79">
      <w:pPr>
        <w:jc w:val="both"/>
        <w:rPr>
          <w:rFonts w:ascii="Arial" w:hAnsi="Arial" w:cs="Arial"/>
          <w:bCs/>
          <w:sz w:val="16"/>
          <w:szCs w:val="16"/>
        </w:rPr>
      </w:pPr>
    </w:p>
    <w:p w14:paraId="13ADCAB8" w14:textId="77777777" w:rsidR="00911A79" w:rsidRDefault="00911A79" w:rsidP="00911A79">
      <w:pPr>
        <w:jc w:val="both"/>
        <w:rPr>
          <w:rFonts w:ascii="Arial" w:hAnsi="Arial" w:cs="Arial"/>
          <w:bCs/>
          <w:sz w:val="16"/>
          <w:szCs w:val="16"/>
        </w:rPr>
      </w:pPr>
    </w:p>
    <w:tbl>
      <w:tblPr>
        <w:tblStyle w:val="3"/>
        <w:tblW w:w="4851" w:type="pct"/>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bottom w:w="28" w:type="dxa"/>
        </w:tblCellMar>
        <w:tblLook w:val="04A0" w:firstRow="1" w:lastRow="0" w:firstColumn="1" w:lastColumn="0" w:noHBand="0" w:noVBand="1"/>
      </w:tblPr>
      <w:tblGrid>
        <w:gridCol w:w="3402"/>
        <w:gridCol w:w="709"/>
        <w:gridCol w:w="4109"/>
        <w:gridCol w:w="847"/>
      </w:tblGrid>
      <w:tr w:rsidR="00911A79" w:rsidRPr="00545B93" w14:paraId="6A5DE757" w14:textId="77777777" w:rsidTr="00692EE5">
        <w:trPr>
          <w:trHeight w:val="278"/>
        </w:trPr>
        <w:tc>
          <w:tcPr>
            <w:tcW w:w="5000" w:type="pct"/>
            <w:gridSpan w:val="4"/>
            <w:vAlign w:val="center"/>
          </w:tcPr>
          <w:p w14:paraId="0D46A613" w14:textId="28C6600D" w:rsidR="00911A79" w:rsidRPr="00545B93" w:rsidRDefault="00536F57" w:rsidP="00692EE5">
            <w:pPr>
              <w:spacing w:before="30" w:line="228" w:lineRule="auto"/>
              <w:ind w:left="74"/>
              <w:jc w:val="center"/>
              <w:rPr>
                <w:rFonts w:ascii="Arial" w:hAnsi="Arial" w:cs="Arial"/>
                <w:b/>
                <w:bCs/>
                <w:color w:val="000000"/>
                <w:sz w:val="16"/>
                <w:szCs w:val="16"/>
              </w:rPr>
            </w:pPr>
            <w:r>
              <w:rPr>
                <w:rFonts w:ascii="Arial" w:hAnsi="Arial" w:cs="Arial"/>
                <w:b/>
                <w:bCs/>
                <w:color w:val="000000"/>
                <w:sz w:val="16"/>
                <w:szCs w:val="16"/>
              </w:rPr>
              <w:t>SECTOR C</w:t>
            </w:r>
            <w:r w:rsidR="00692EE5">
              <w:rPr>
                <w:rFonts w:ascii="Arial" w:hAnsi="Arial" w:cs="Arial"/>
                <w:b/>
                <w:bCs/>
                <w:color w:val="000000"/>
                <w:sz w:val="16"/>
                <w:szCs w:val="16"/>
              </w:rPr>
              <w:t xml:space="preserve"> </w:t>
            </w:r>
          </w:p>
        </w:tc>
      </w:tr>
      <w:tr w:rsidR="00911A79" w:rsidRPr="00545B93" w14:paraId="3EAA737E" w14:textId="77777777" w:rsidTr="00692EE5">
        <w:trPr>
          <w:trHeight w:val="278"/>
        </w:trPr>
        <w:tc>
          <w:tcPr>
            <w:tcW w:w="1876" w:type="pct"/>
            <w:vAlign w:val="center"/>
          </w:tcPr>
          <w:p w14:paraId="2F80D68A" w14:textId="77777777" w:rsidR="00911A79" w:rsidRPr="00545B93" w:rsidRDefault="00911A79" w:rsidP="00692EE5">
            <w:pPr>
              <w:spacing w:before="30" w:line="228" w:lineRule="auto"/>
              <w:ind w:left="10"/>
              <w:jc w:val="center"/>
              <w:rPr>
                <w:rFonts w:ascii="Arial" w:hAnsi="Arial" w:cs="Arial"/>
                <w:b/>
                <w:bCs/>
                <w:color w:val="000000"/>
                <w:sz w:val="16"/>
                <w:szCs w:val="16"/>
              </w:rPr>
            </w:pPr>
            <w:r w:rsidRPr="00545B93">
              <w:rPr>
                <w:rFonts w:ascii="Arial" w:hAnsi="Arial" w:cs="Arial"/>
                <w:b/>
                <w:bCs/>
                <w:color w:val="000000"/>
                <w:sz w:val="16"/>
                <w:szCs w:val="16"/>
              </w:rPr>
              <w:t>DETALLE</w:t>
            </w:r>
          </w:p>
        </w:tc>
        <w:tc>
          <w:tcPr>
            <w:tcW w:w="391" w:type="pct"/>
            <w:vAlign w:val="center"/>
          </w:tcPr>
          <w:p w14:paraId="7CB32F1E" w14:textId="77777777" w:rsidR="00911A79" w:rsidRPr="00545B93" w:rsidRDefault="00911A79" w:rsidP="00692EE5">
            <w:pPr>
              <w:spacing w:before="30" w:line="228" w:lineRule="auto"/>
              <w:ind w:left="74"/>
              <w:jc w:val="center"/>
              <w:rPr>
                <w:rFonts w:ascii="Arial" w:hAnsi="Arial" w:cs="Arial"/>
                <w:b/>
                <w:bCs/>
                <w:color w:val="000000"/>
                <w:sz w:val="16"/>
                <w:szCs w:val="16"/>
              </w:rPr>
            </w:pPr>
            <w:r w:rsidRPr="00545B93">
              <w:rPr>
                <w:rFonts w:ascii="Arial" w:hAnsi="Arial" w:cs="Arial"/>
                <w:b/>
                <w:bCs/>
                <w:color w:val="000000"/>
                <w:sz w:val="16"/>
                <w:szCs w:val="16"/>
              </w:rPr>
              <w:t>CANT</w:t>
            </w:r>
          </w:p>
        </w:tc>
        <w:tc>
          <w:tcPr>
            <w:tcW w:w="2266" w:type="pct"/>
            <w:vAlign w:val="center"/>
          </w:tcPr>
          <w:p w14:paraId="01237A94" w14:textId="77777777" w:rsidR="00911A79" w:rsidRPr="00545B93" w:rsidRDefault="00911A79" w:rsidP="00692EE5">
            <w:pPr>
              <w:spacing w:before="30" w:line="228" w:lineRule="auto"/>
              <w:ind w:left="74"/>
              <w:jc w:val="center"/>
              <w:rPr>
                <w:rFonts w:ascii="Arial" w:hAnsi="Arial" w:cs="Arial"/>
                <w:b/>
                <w:bCs/>
                <w:color w:val="000000"/>
                <w:sz w:val="16"/>
                <w:szCs w:val="16"/>
              </w:rPr>
            </w:pPr>
            <w:r w:rsidRPr="00545B93">
              <w:rPr>
                <w:rFonts w:ascii="Arial" w:hAnsi="Arial" w:cs="Arial"/>
                <w:b/>
                <w:bCs/>
                <w:color w:val="000000"/>
                <w:sz w:val="16"/>
                <w:szCs w:val="16"/>
              </w:rPr>
              <w:t>DETALLE</w:t>
            </w:r>
          </w:p>
        </w:tc>
        <w:tc>
          <w:tcPr>
            <w:tcW w:w="467" w:type="pct"/>
            <w:vAlign w:val="center"/>
          </w:tcPr>
          <w:p w14:paraId="492229CD" w14:textId="77777777" w:rsidR="00911A79" w:rsidRPr="00545B93" w:rsidRDefault="00911A79" w:rsidP="00692EE5">
            <w:pPr>
              <w:spacing w:before="30" w:line="228" w:lineRule="auto"/>
              <w:ind w:left="74"/>
              <w:jc w:val="center"/>
              <w:rPr>
                <w:rFonts w:ascii="Arial" w:hAnsi="Arial" w:cs="Arial"/>
                <w:b/>
                <w:bCs/>
                <w:color w:val="000000"/>
                <w:sz w:val="16"/>
                <w:szCs w:val="16"/>
              </w:rPr>
            </w:pPr>
            <w:r w:rsidRPr="00545B93">
              <w:rPr>
                <w:rFonts w:ascii="Arial" w:hAnsi="Arial" w:cs="Arial"/>
                <w:b/>
                <w:bCs/>
                <w:color w:val="000000"/>
                <w:sz w:val="16"/>
                <w:szCs w:val="16"/>
              </w:rPr>
              <w:t>CANT</w:t>
            </w:r>
          </w:p>
        </w:tc>
      </w:tr>
      <w:tr w:rsidR="00911A79" w:rsidRPr="00545B93" w14:paraId="02ECA44D" w14:textId="77777777" w:rsidTr="00692EE5">
        <w:trPr>
          <w:trHeight w:val="278"/>
        </w:trPr>
        <w:tc>
          <w:tcPr>
            <w:tcW w:w="1876" w:type="pct"/>
            <w:vAlign w:val="center"/>
          </w:tcPr>
          <w:p w14:paraId="2C1D7BCC" w14:textId="77777777" w:rsidR="00911A79" w:rsidRPr="00545B93" w:rsidRDefault="00911A79" w:rsidP="00692EE5">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PERSONAS APREHENDIDAS</w:t>
            </w:r>
          </w:p>
        </w:tc>
        <w:tc>
          <w:tcPr>
            <w:tcW w:w="391" w:type="pct"/>
            <w:vAlign w:val="center"/>
          </w:tcPr>
          <w:p w14:paraId="0222FE7B" w14:textId="77777777" w:rsidR="00911A79" w:rsidRPr="00545B93" w:rsidRDefault="00911A79" w:rsidP="00692EE5">
            <w:pPr>
              <w:rPr>
                <w:rFonts w:ascii="Arial" w:hAnsi="Arial" w:cs="Arial"/>
                <w:color w:val="000000"/>
                <w:sz w:val="16"/>
                <w:szCs w:val="16"/>
              </w:rPr>
            </w:pPr>
          </w:p>
        </w:tc>
        <w:tc>
          <w:tcPr>
            <w:tcW w:w="2266" w:type="pct"/>
            <w:vAlign w:val="center"/>
          </w:tcPr>
          <w:p w14:paraId="13895F19" w14:textId="77777777" w:rsidR="00911A79" w:rsidRPr="00545B93" w:rsidRDefault="00911A79" w:rsidP="00692EE5">
            <w:pPr>
              <w:rPr>
                <w:rFonts w:ascii="Arial" w:hAnsi="Arial" w:cs="Arial"/>
                <w:color w:val="000000"/>
                <w:sz w:val="16"/>
                <w:szCs w:val="16"/>
              </w:rPr>
            </w:pPr>
            <w:r w:rsidRPr="00545B93">
              <w:rPr>
                <w:rFonts w:ascii="Arial" w:hAnsi="Arial" w:cs="Arial"/>
                <w:b/>
                <w:bCs/>
                <w:color w:val="000000"/>
                <w:sz w:val="16"/>
                <w:szCs w:val="16"/>
              </w:rPr>
              <w:t>ARMAS DE FUEGO APREHENDIDAS</w:t>
            </w:r>
          </w:p>
        </w:tc>
        <w:tc>
          <w:tcPr>
            <w:tcW w:w="467" w:type="pct"/>
          </w:tcPr>
          <w:p w14:paraId="1811EE38" w14:textId="77777777" w:rsidR="00911A79" w:rsidRPr="00545B93" w:rsidRDefault="00911A79" w:rsidP="00692EE5">
            <w:pPr>
              <w:rPr>
                <w:rFonts w:ascii="Arial" w:hAnsi="Arial" w:cs="Arial"/>
                <w:color w:val="000000"/>
                <w:sz w:val="16"/>
                <w:szCs w:val="16"/>
              </w:rPr>
            </w:pPr>
          </w:p>
        </w:tc>
      </w:tr>
      <w:tr w:rsidR="00911A79" w:rsidRPr="00545B93" w14:paraId="1784DCCA" w14:textId="77777777" w:rsidTr="00692EE5">
        <w:trPr>
          <w:trHeight w:val="278"/>
        </w:trPr>
        <w:tc>
          <w:tcPr>
            <w:tcW w:w="1876" w:type="pct"/>
            <w:vAlign w:val="center"/>
          </w:tcPr>
          <w:p w14:paraId="4B67DC2A" w14:textId="77777777" w:rsidR="00911A79" w:rsidRPr="00545B93" w:rsidRDefault="00911A79" w:rsidP="00692EE5">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PERSONAS REVISADAS</w:t>
            </w:r>
          </w:p>
        </w:tc>
        <w:tc>
          <w:tcPr>
            <w:tcW w:w="391" w:type="pct"/>
            <w:vAlign w:val="center"/>
          </w:tcPr>
          <w:p w14:paraId="6A7607F5" w14:textId="77777777" w:rsidR="00911A79" w:rsidRPr="00545B93" w:rsidRDefault="00911A79" w:rsidP="00692EE5">
            <w:pPr>
              <w:rPr>
                <w:rFonts w:ascii="Arial" w:hAnsi="Arial" w:cs="Arial"/>
                <w:color w:val="000000"/>
                <w:sz w:val="16"/>
                <w:szCs w:val="16"/>
              </w:rPr>
            </w:pPr>
          </w:p>
        </w:tc>
        <w:tc>
          <w:tcPr>
            <w:tcW w:w="2266" w:type="pct"/>
            <w:vAlign w:val="center"/>
          </w:tcPr>
          <w:p w14:paraId="4D1C2489" w14:textId="77777777" w:rsidR="00911A79" w:rsidRPr="00545B93" w:rsidRDefault="00911A79" w:rsidP="00692EE5">
            <w:pPr>
              <w:rPr>
                <w:rFonts w:ascii="Arial" w:hAnsi="Arial" w:cs="Arial"/>
                <w:color w:val="000000"/>
                <w:sz w:val="16"/>
                <w:szCs w:val="16"/>
              </w:rPr>
            </w:pPr>
            <w:r w:rsidRPr="00545B93">
              <w:rPr>
                <w:rFonts w:ascii="Arial" w:hAnsi="Arial" w:cs="Arial"/>
                <w:b/>
                <w:bCs/>
                <w:color w:val="000000"/>
                <w:sz w:val="16"/>
                <w:szCs w:val="16"/>
              </w:rPr>
              <w:t>MUNICIÓN APREHENDIDA</w:t>
            </w:r>
          </w:p>
        </w:tc>
        <w:tc>
          <w:tcPr>
            <w:tcW w:w="467" w:type="pct"/>
          </w:tcPr>
          <w:p w14:paraId="4BB27023" w14:textId="77777777" w:rsidR="00911A79" w:rsidRPr="00545B93" w:rsidRDefault="00911A79" w:rsidP="00692EE5">
            <w:pPr>
              <w:rPr>
                <w:rFonts w:ascii="Arial" w:hAnsi="Arial" w:cs="Arial"/>
                <w:color w:val="000000"/>
                <w:sz w:val="16"/>
                <w:szCs w:val="16"/>
              </w:rPr>
            </w:pPr>
          </w:p>
        </w:tc>
      </w:tr>
      <w:tr w:rsidR="00911A79" w:rsidRPr="00545B93" w14:paraId="60F07947" w14:textId="77777777" w:rsidTr="00692EE5">
        <w:trPr>
          <w:trHeight w:val="277"/>
        </w:trPr>
        <w:tc>
          <w:tcPr>
            <w:tcW w:w="1876" w:type="pct"/>
            <w:vAlign w:val="center"/>
          </w:tcPr>
          <w:p w14:paraId="5F16DE57" w14:textId="77777777" w:rsidR="00911A79" w:rsidRPr="00545B93" w:rsidRDefault="00911A79" w:rsidP="00692EE5">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VEHÍCULOS RETENIDOS</w:t>
            </w:r>
          </w:p>
        </w:tc>
        <w:tc>
          <w:tcPr>
            <w:tcW w:w="391" w:type="pct"/>
            <w:vAlign w:val="center"/>
          </w:tcPr>
          <w:p w14:paraId="0B5C88D9" w14:textId="77777777" w:rsidR="00911A79" w:rsidRPr="00545B93" w:rsidRDefault="00911A79" w:rsidP="00692EE5">
            <w:pPr>
              <w:rPr>
                <w:rFonts w:ascii="Arial" w:hAnsi="Arial" w:cs="Arial"/>
                <w:color w:val="000000"/>
                <w:sz w:val="16"/>
                <w:szCs w:val="16"/>
              </w:rPr>
            </w:pPr>
          </w:p>
        </w:tc>
        <w:tc>
          <w:tcPr>
            <w:tcW w:w="2266" w:type="pct"/>
            <w:vAlign w:val="center"/>
          </w:tcPr>
          <w:p w14:paraId="77FAAD1E" w14:textId="77777777" w:rsidR="00911A79" w:rsidRPr="00545B93" w:rsidRDefault="00911A79" w:rsidP="00692EE5">
            <w:pPr>
              <w:rPr>
                <w:rFonts w:ascii="Arial" w:hAnsi="Arial" w:cs="Arial"/>
                <w:color w:val="000000"/>
                <w:sz w:val="16"/>
                <w:szCs w:val="16"/>
              </w:rPr>
            </w:pPr>
            <w:r w:rsidRPr="00545B93">
              <w:rPr>
                <w:rFonts w:ascii="Arial" w:hAnsi="Arial" w:cs="Arial"/>
                <w:b/>
                <w:bCs/>
                <w:color w:val="000000"/>
                <w:sz w:val="16"/>
                <w:szCs w:val="16"/>
              </w:rPr>
              <w:t>ARMAS BLANCAS APREHENDIDAS</w:t>
            </w:r>
          </w:p>
        </w:tc>
        <w:tc>
          <w:tcPr>
            <w:tcW w:w="467" w:type="pct"/>
          </w:tcPr>
          <w:p w14:paraId="66D05241" w14:textId="77777777" w:rsidR="00911A79" w:rsidRPr="00545B93" w:rsidRDefault="00911A79" w:rsidP="00692EE5">
            <w:pPr>
              <w:rPr>
                <w:rFonts w:ascii="Arial" w:hAnsi="Arial" w:cs="Arial"/>
                <w:color w:val="000000"/>
                <w:sz w:val="16"/>
                <w:szCs w:val="16"/>
              </w:rPr>
            </w:pPr>
          </w:p>
        </w:tc>
      </w:tr>
      <w:tr w:rsidR="00911A79" w:rsidRPr="00545B93" w14:paraId="435679A5" w14:textId="77777777" w:rsidTr="00692EE5">
        <w:trPr>
          <w:trHeight w:val="278"/>
        </w:trPr>
        <w:tc>
          <w:tcPr>
            <w:tcW w:w="1876" w:type="pct"/>
            <w:vAlign w:val="center"/>
          </w:tcPr>
          <w:p w14:paraId="046987B1" w14:textId="77777777" w:rsidR="00911A79" w:rsidRPr="00545B93" w:rsidRDefault="00911A79" w:rsidP="00692EE5">
            <w:pPr>
              <w:spacing w:before="30" w:line="229" w:lineRule="auto"/>
              <w:ind w:left="66"/>
              <w:rPr>
                <w:rFonts w:ascii="Arial" w:hAnsi="Arial" w:cs="Arial"/>
                <w:b/>
                <w:bCs/>
                <w:color w:val="000000"/>
                <w:sz w:val="16"/>
                <w:szCs w:val="16"/>
              </w:rPr>
            </w:pPr>
            <w:r w:rsidRPr="00545B93">
              <w:rPr>
                <w:rFonts w:ascii="Arial" w:hAnsi="Arial" w:cs="Arial"/>
                <w:b/>
                <w:bCs/>
                <w:color w:val="000000"/>
                <w:sz w:val="16"/>
                <w:szCs w:val="16"/>
              </w:rPr>
              <w:t>VEHÍCULOS REVISADOS</w:t>
            </w:r>
          </w:p>
        </w:tc>
        <w:tc>
          <w:tcPr>
            <w:tcW w:w="391" w:type="pct"/>
            <w:vAlign w:val="center"/>
          </w:tcPr>
          <w:p w14:paraId="5F873E2E" w14:textId="77777777" w:rsidR="00911A79" w:rsidRPr="00545B93" w:rsidRDefault="00911A79" w:rsidP="00692EE5">
            <w:pPr>
              <w:rPr>
                <w:rFonts w:ascii="Arial" w:hAnsi="Arial" w:cs="Arial"/>
                <w:color w:val="000000"/>
                <w:sz w:val="16"/>
                <w:szCs w:val="16"/>
              </w:rPr>
            </w:pPr>
          </w:p>
        </w:tc>
        <w:tc>
          <w:tcPr>
            <w:tcW w:w="2266" w:type="pct"/>
            <w:vAlign w:val="center"/>
          </w:tcPr>
          <w:p w14:paraId="62696358" w14:textId="77777777" w:rsidR="00911A79" w:rsidRPr="00545B93" w:rsidRDefault="00911A79" w:rsidP="00692EE5">
            <w:pPr>
              <w:rPr>
                <w:rFonts w:ascii="Arial" w:hAnsi="Arial" w:cs="Arial"/>
                <w:color w:val="000000"/>
                <w:sz w:val="16"/>
                <w:szCs w:val="16"/>
              </w:rPr>
            </w:pPr>
            <w:r w:rsidRPr="00545B93">
              <w:rPr>
                <w:rFonts w:ascii="Arial" w:hAnsi="Arial" w:cs="Arial"/>
                <w:b/>
                <w:bCs/>
                <w:color w:val="000000"/>
                <w:sz w:val="16"/>
                <w:szCs w:val="16"/>
              </w:rPr>
              <w:t>SCSF (FUNDAS/SOBRES/PAQUETES)</w:t>
            </w:r>
          </w:p>
        </w:tc>
        <w:tc>
          <w:tcPr>
            <w:tcW w:w="467" w:type="pct"/>
          </w:tcPr>
          <w:p w14:paraId="001511BF" w14:textId="77777777" w:rsidR="00911A79" w:rsidRPr="00545B93" w:rsidRDefault="00911A79" w:rsidP="00692EE5">
            <w:pPr>
              <w:rPr>
                <w:rFonts w:ascii="Arial" w:hAnsi="Arial" w:cs="Arial"/>
                <w:color w:val="000000"/>
                <w:sz w:val="16"/>
                <w:szCs w:val="16"/>
              </w:rPr>
            </w:pPr>
          </w:p>
        </w:tc>
      </w:tr>
      <w:tr w:rsidR="00911A79" w:rsidRPr="00545B93" w14:paraId="1EA5F446" w14:textId="77777777" w:rsidTr="00692EE5">
        <w:trPr>
          <w:trHeight w:val="277"/>
        </w:trPr>
        <w:tc>
          <w:tcPr>
            <w:tcW w:w="1876" w:type="pct"/>
            <w:vAlign w:val="center"/>
          </w:tcPr>
          <w:p w14:paraId="67857DB1" w14:textId="77777777" w:rsidR="00911A79" w:rsidRPr="00545B93" w:rsidRDefault="00911A79" w:rsidP="00692EE5">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VEHÍCULOS RECUPERADOS</w:t>
            </w:r>
          </w:p>
        </w:tc>
        <w:tc>
          <w:tcPr>
            <w:tcW w:w="391" w:type="pct"/>
            <w:vAlign w:val="center"/>
          </w:tcPr>
          <w:p w14:paraId="0733D31C" w14:textId="77777777" w:rsidR="00911A79" w:rsidRPr="00545B93" w:rsidRDefault="00911A79" w:rsidP="00692EE5">
            <w:pPr>
              <w:rPr>
                <w:rFonts w:ascii="Arial" w:hAnsi="Arial" w:cs="Arial"/>
                <w:color w:val="000000"/>
                <w:sz w:val="16"/>
                <w:szCs w:val="16"/>
              </w:rPr>
            </w:pPr>
          </w:p>
        </w:tc>
        <w:tc>
          <w:tcPr>
            <w:tcW w:w="2266" w:type="pct"/>
            <w:vAlign w:val="center"/>
          </w:tcPr>
          <w:p w14:paraId="6A368A8C" w14:textId="77777777" w:rsidR="00911A79" w:rsidRPr="00545B93" w:rsidRDefault="00911A79" w:rsidP="00692EE5">
            <w:pPr>
              <w:rPr>
                <w:rFonts w:ascii="Arial" w:hAnsi="Arial" w:cs="Arial"/>
                <w:color w:val="000000"/>
                <w:sz w:val="16"/>
                <w:szCs w:val="16"/>
              </w:rPr>
            </w:pPr>
            <w:r w:rsidRPr="00545B93">
              <w:rPr>
                <w:rFonts w:ascii="Arial" w:hAnsi="Arial" w:cs="Arial"/>
                <w:b/>
                <w:bCs/>
                <w:color w:val="000000"/>
                <w:sz w:val="16"/>
                <w:szCs w:val="16"/>
              </w:rPr>
              <w:t>APOYO A PN SEGURIDAD PERIFÉRICA</w:t>
            </w:r>
          </w:p>
        </w:tc>
        <w:tc>
          <w:tcPr>
            <w:tcW w:w="467" w:type="pct"/>
          </w:tcPr>
          <w:p w14:paraId="496E1199" w14:textId="77777777" w:rsidR="00911A79" w:rsidRPr="00545B93" w:rsidRDefault="00911A79" w:rsidP="00692EE5">
            <w:pPr>
              <w:rPr>
                <w:rFonts w:ascii="Arial" w:hAnsi="Arial" w:cs="Arial"/>
                <w:color w:val="000000"/>
                <w:sz w:val="16"/>
                <w:szCs w:val="16"/>
              </w:rPr>
            </w:pPr>
          </w:p>
        </w:tc>
      </w:tr>
      <w:tr w:rsidR="00911A79" w:rsidRPr="00545B93" w14:paraId="191A072E" w14:textId="77777777" w:rsidTr="00692EE5">
        <w:trPr>
          <w:trHeight w:val="278"/>
        </w:trPr>
        <w:tc>
          <w:tcPr>
            <w:tcW w:w="1876" w:type="pct"/>
            <w:vAlign w:val="center"/>
          </w:tcPr>
          <w:p w14:paraId="5F98E52A" w14:textId="77777777" w:rsidR="00911A79" w:rsidRPr="00545B93" w:rsidRDefault="00911A79" w:rsidP="00692EE5">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MOTOS REVISADAS</w:t>
            </w:r>
          </w:p>
        </w:tc>
        <w:tc>
          <w:tcPr>
            <w:tcW w:w="391" w:type="pct"/>
            <w:vAlign w:val="center"/>
          </w:tcPr>
          <w:p w14:paraId="079C5DE5" w14:textId="77777777" w:rsidR="00911A79" w:rsidRPr="00545B93" w:rsidRDefault="00911A79" w:rsidP="00692EE5">
            <w:pPr>
              <w:rPr>
                <w:rFonts w:ascii="Arial" w:hAnsi="Arial" w:cs="Arial"/>
                <w:color w:val="000000"/>
                <w:sz w:val="16"/>
                <w:szCs w:val="16"/>
              </w:rPr>
            </w:pPr>
          </w:p>
        </w:tc>
        <w:tc>
          <w:tcPr>
            <w:tcW w:w="2266" w:type="pct"/>
            <w:vAlign w:val="center"/>
          </w:tcPr>
          <w:p w14:paraId="14CAC14F" w14:textId="77777777" w:rsidR="00911A79" w:rsidRPr="00545B93" w:rsidRDefault="00911A79" w:rsidP="00692EE5">
            <w:pPr>
              <w:rPr>
                <w:rFonts w:ascii="Arial" w:hAnsi="Arial" w:cs="Arial"/>
                <w:color w:val="000000"/>
                <w:sz w:val="16"/>
                <w:szCs w:val="16"/>
              </w:rPr>
            </w:pPr>
            <w:r w:rsidRPr="00545B93">
              <w:rPr>
                <w:rFonts w:ascii="Arial" w:hAnsi="Arial" w:cs="Arial"/>
                <w:b/>
                <w:bCs/>
                <w:color w:val="000000"/>
                <w:sz w:val="16"/>
                <w:szCs w:val="16"/>
              </w:rPr>
              <w:t>PATRULLAJES EN PUERTOS MARÍTIMOS</w:t>
            </w:r>
          </w:p>
        </w:tc>
        <w:tc>
          <w:tcPr>
            <w:tcW w:w="467" w:type="pct"/>
          </w:tcPr>
          <w:p w14:paraId="4166A022" w14:textId="77777777" w:rsidR="00911A79" w:rsidRPr="00545B93" w:rsidRDefault="00911A79" w:rsidP="00692EE5">
            <w:pPr>
              <w:rPr>
                <w:rFonts w:ascii="Arial" w:hAnsi="Arial" w:cs="Arial"/>
                <w:color w:val="000000"/>
                <w:sz w:val="16"/>
                <w:szCs w:val="16"/>
              </w:rPr>
            </w:pPr>
          </w:p>
        </w:tc>
      </w:tr>
      <w:tr w:rsidR="00911A79" w:rsidRPr="00545B93" w14:paraId="7B733CFD" w14:textId="77777777" w:rsidTr="00692EE5">
        <w:trPr>
          <w:trHeight w:val="277"/>
        </w:trPr>
        <w:tc>
          <w:tcPr>
            <w:tcW w:w="1876" w:type="pct"/>
            <w:vAlign w:val="center"/>
          </w:tcPr>
          <w:p w14:paraId="1692267D" w14:textId="77777777" w:rsidR="00911A79" w:rsidRPr="00545B93" w:rsidRDefault="00911A79" w:rsidP="00692EE5">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MOTOS RECUPERADAS</w:t>
            </w:r>
          </w:p>
        </w:tc>
        <w:tc>
          <w:tcPr>
            <w:tcW w:w="391" w:type="pct"/>
            <w:vAlign w:val="center"/>
          </w:tcPr>
          <w:p w14:paraId="7FDB346A" w14:textId="77777777" w:rsidR="00911A79" w:rsidRPr="00545B93" w:rsidRDefault="00911A79" w:rsidP="00692EE5">
            <w:pPr>
              <w:rPr>
                <w:rFonts w:ascii="Arial" w:hAnsi="Arial" w:cs="Arial"/>
                <w:color w:val="000000"/>
                <w:sz w:val="16"/>
                <w:szCs w:val="16"/>
              </w:rPr>
            </w:pPr>
          </w:p>
        </w:tc>
        <w:tc>
          <w:tcPr>
            <w:tcW w:w="2266" w:type="pct"/>
            <w:vAlign w:val="center"/>
          </w:tcPr>
          <w:p w14:paraId="1776D0C1" w14:textId="77777777" w:rsidR="00911A79" w:rsidRPr="00545B93" w:rsidRDefault="00911A79" w:rsidP="00692EE5">
            <w:pPr>
              <w:rPr>
                <w:rFonts w:ascii="Arial" w:hAnsi="Arial" w:cs="Arial"/>
                <w:color w:val="000000"/>
                <w:sz w:val="16"/>
                <w:szCs w:val="16"/>
              </w:rPr>
            </w:pPr>
            <w:r w:rsidRPr="00545B93">
              <w:rPr>
                <w:rFonts w:ascii="Arial" w:hAnsi="Arial" w:cs="Arial"/>
                <w:b/>
                <w:bCs/>
                <w:color w:val="000000"/>
                <w:sz w:val="16"/>
                <w:szCs w:val="16"/>
              </w:rPr>
              <w:t>PATRULLAJES EN SUBESTACIONES ELÉCTRICAS</w:t>
            </w:r>
          </w:p>
        </w:tc>
        <w:tc>
          <w:tcPr>
            <w:tcW w:w="467" w:type="pct"/>
          </w:tcPr>
          <w:p w14:paraId="44333489" w14:textId="77777777" w:rsidR="00911A79" w:rsidRPr="00545B93" w:rsidRDefault="00911A79" w:rsidP="00692EE5">
            <w:pPr>
              <w:rPr>
                <w:rFonts w:ascii="Arial" w:hAnsi="Arial" w:cs="Arial"/>
                <w:color w:val="000000"/>
                <w:sz w:val="16"/>
                <w:szCs w:val="16"/>
              </w:rPr>
            </w:pPr>
          </w:p>
        </w:tc>
      </w:tr>
    </w:tbl>
    <w:p w14:paraId="0EF7B238" w14:textId="77777777" w:rsidR="00911A79" w:rsidRDefault="00911A79" w:rsidP="00911A79">
      <w:pPr>
        <w:jc w:val="both"/>
        <w:rPr>
          <w:rFonts w:ascii="Arial" w:hAnsi="Arial" w:cs="Arial"/>
          <w:bCs/>
          <w:sz w:val="16"/>
          <w:szCs w:val="16"/>
        </w:rPr>
      </w:pPr>
    </w:p>
    <w:p w14:paraId="4F7CCF02" w14:textId="77777777" w:rsidR="00911A79" w:rsidRDefault="00911A79" w:rsidP="00911A79">
      <w:pPr>
        <w:jc w:val="both"/>
        <w:rPr>
          <w:rFonts w:ascii="Arial" w:hAnsi="Arial" w:cs="Arial"/>
          <w:bCs/>
          <w:sz w:val="16"/>
          <w:szCs w:val="16"/>
        </w:rPr>
      </w:pPr>
    </w:p>
    <w:p w14:paraId="021E5034" w14:textId="77777777" w:rsidR="00911A79" w:rsidRDefault="00911A79" w:rsidP="00911A79">
      <w:pPr>
        <w:jc w:val="both"/>
        <w:rPr>
          <w:rFonts w:ascii="Arial" w:hAnsi="Arial" w:cs="Arial"/>
          <w:bCs/>
          <w:sz w:val="16"/>
          <w:szCs w:val="16"/>
        </w:rPr>
      </w:pPr>
    </w:p>
    <w:p w14:paraId="5FF79183" w14:textId="77777777" w:rsidR="00911A79" w:rsidRDefault="00911A79" w:rsidP="00911A79">
      <w:pPr>
        <w:jc w:val="both"/>
        <w:rPr>
          <w:rFonts w:ascii="Arial" w:hAnsi="Arial" w:cs="Arial"/>
          <w:bCs/>
          <w:sz w:val="16"/>
          <w:szCs w:val="16"/>
        </w:rPr>
      </w:pPr>
    </w:p>
    <w:p w14:paraId="37963864" w14:textId="77777777" w:rsidR="00911A79" w:rsidRDefault="00911A79" w:rsidP="00911A79">
      <w:pPr>
        <w:jc w:val="both"/>
        <w:rPr>
          <w:rFonts w:ascii="Arial" w:hAnsi="Arial" w:cs="Arial"/>
          <w:bCs/>
          <w:sz w:val="16"/>
          <w:szCs w:val="16"/>
        </w:rPr>
      </w:pPr>
    </w:p>
    <w:p w14:paraId="18FE3118" w14:textId="77777777" w:rsidR="00911A79" w:rsidRDefault="00911A79" w:rsidP="00911A79">
      <w:pPr>
        <w:jc w:val="both"/>
        <w:rPr>
          <w:rFonts w:ascii="Arial" w:hAnsi="Arial" w:cs="Arial"/>
          <w:bCs/>
          <w:sz w:val="16"/>
          <w:szCs w:val="16"/>
        </w:rPr>
      </w:pPr>
    </w:p>
    <w:p w14:paraId="6AAE143F" w14:textId="77777777" w:rsidR="00911A79" w:rsidRPr="00545B93" w:rsidRDefault="00911A79" w:rsidP="00911A79">
      <w:pPr>
        <w:spacing w:before="11"/>
        <w:rPr>
          <w:rFonts w:ascii="Arial" w:hAnsi="Arial" w:cs="Arial"/>
          <w:color w:val="000000"/>
          <w:sz w:val="16"/>
          <w:szCs w:val="16"/>
        </w:rPr>
      </w:pPr>
    </w:p>
    <w:p w14:paraId="3AD4163B" w14:textId="77777777" w:rsidR="00911A79" w:rsidRDefault="00911A79" w:rsidP="00911A79">
      <w:pPr>
        <w:jc w:val="both"/>
        <w:rPr>
          <w:rFonts w:ascii="Arial" w:hAnsi="Arial" w:cs="Arial"/>
          <w:bCs/>
          <w:sz w:val="16"/>
          <w:szCs w:val="16"/>
        </w:rPr>
      </w:pPr>
    </w:p>
    <w:p w14:paraId="7B25F783" w14:textId="77777777" w:rsidR="00911A79" w:rsidRDefault="00911A79" w:rsidP="00911A79">
      <w:pPr>
        <w:jc w:val="both"/>
        <w:rPr>
          <w:rFonts w:ascii="Arial" w:hAnsi="Arial" w:cs="Arial"/>
          <w:bCs/>
          <w:sz w:val="16"/>
          <w:szCs w:val="16"/>
        </w:rPr>
      </w:pPr>
    </w:p>
    <w:p w14:paraId="4D0D6D78" w14:textId="77777777" w:rsidR="00911A79" w:rsidRDefault="00911A79" w:rsidP="00911A79">
      <w:pPr>
        <w:jc w:val="both"/>
        <w:rPr>
          <w:rFonts w:ascii="Arial" w:hAnsi="Arial" w:cs="Arial"/>
          <w:bCs/>
          <w:sz w:val="16"/>
          <w:szCs w:val="16"/>
        </w:rPr>
      </w:pPr>
    </w:p>
    <w:p w14:paraId="172D7089" w14:textId="77777777" w:rsidR="00911A79" w:rsidRDefault="00911A79" w:rsidP="00911A79">
      <w:pPr>
        <w:jc w:val="both"/>
        <w:rPr>
          <w:rFonts w:ascii="Arial" w:hAnsi="Arial" w:cs="Arial"/>
          <w:bCs/>
          <w:sz w:val="16"/>
          <w:szCs w:val="16"/>
        </w:rPr>
      </w:pPr>
    </w:p>
    <w:p w14:paraId="4542E660" w14:textId="77777777" w:rsidR="00911A79" w:rsidRDefault="00911A79" w:rsidP="00911A79">
      <w:pPr>
        <w:jc w:val="both"/>
        <w:rPr>
          <w:rFonts w:ascii="Arial" w:hAnsi="Arial" w:cs="Arial"/>
          <w:bCs/>
          <w:sz w:val="16"/>
          <w:szCs w:val="16"/>
        </w:rPr>
      </w:pPr>
    </w:p>
    <w:p w14:paraId="328CC9F7" w14:textId="77777777" w:rsidR="00911A79" w:rsidRDefault="00911A79" w:rsidP="00911A79">
      <w:pPr>
        <w:jc w:val="both"/>
        <w:rPr>
          <w:rFonts w:ascii="Arial" w:hAnsi="Arial" w:cs="Arial"/>
          <w:bCs/>
          <w:sz w:val="16"/>
          <w:szCs w:val="16"/>
        </w:rPr>
      </w:pPr>
    </w:p>
    <w:p w14:paraId="5E2CE172" w14:textId="77777777" w:rsidR="00911A79" w:rsidRDefault="00911A79" w:rsidP="00911A79">
      <w:pPr>
        <w:jc w:val="both"/>
        <w:rPr>
          <w:rFonts w:ascii="Arial" w:hAnsi="Arial" w:cs="Arial"/>
          <w:bCs/>
          <w:sz w:val="16"/>
          <w:szCs w:val="16"/>
        </w:rPr>
      </w:pPr>
    </w:p>
    <w:p w14:paraId="7AD1AEA6" w14:textId="77777777" w:rsidR="00911A79" w:rsidRDefault="00911A79" w:rsidP="00911A79">
      <w:pPr>
        <w:jc w:val="both"/>
        <w:rPr>
          <w:rFonts w:ascii="Arial" w:hAnsi="Arial" w:cs="Arial"/>
          <w:bCs/>
          <w:sz w:val="16"/>
          <w:szCs w:val="16"/>
        </w:rPr>
      </w:pPr>
    </w:p>
    <w:p w14:paraId="59260725" w14:textId="77777777" w:rsidR="00911A79" w:rsidRDefault="00911A79" w:rsidP="00911A79">
      <w:pPr>
        <w:jc w:val="both"/>
        <w:rPr>
          <w:rFonts w:ascii="Arial" w:hAnsi="Arial" w:cs="Arial"/>
          <w:bCs/>
          <w:sz w:val="16"/>
          <w:szCs w:val="16"/>
        </w:rPr>
      </w:pPr>
    </w:p>
    <w:p w14:paraId="22ED0590" w14:textId="77777777" w:rsidR="00911A79" w:rsidRDefault="00911A79" w:rsidP="00911A79">
      <w:pPr>
        <w:jc w:val="both"/>
        <w:rPr>
          <w:rFonts w:ascii="Arial" w:hAnsi="Arial" w:cs="Arial"/>
          <w:bCs/>
          <w:sz w:val="16"/>
          <w:szCs w:val="16"/>
        </w:rPr>
      </w:pPr>
    </w:p>
    <w:p w14:paraId="79FB2719" w14:textId="77777777" w:rsidR="00911A79" w:rsidRDefault="00911A79" w:rsidP="00911A79">
      <w:pPr>
        <w:jc w:val="both"/>
        <w:rPr>
          <w:rFonts w:ascii="Arial" w:hAnsi="Arial" w:cs="Arial"/>
          <w:bCs/>
          <w:sz w:val="16"/>
          <w:szCs w:val="16"/>
        </w:rPr>
      </w:pPr>
    </w:p>
    <w:p w14:paraId="3317D65B" w14:textId="77777777" w:rsidR="00911A79" w:rsidRDefault="00911A79" w:rsidP="00911A79">
      <w:pPr>
        <w:jc w:val="both"/>
        <w:rPr>
          <w:rFonts w:ascii="Arial" w:hAnsi="Arial" w:cs="Arial"/>
          <w:bCs/>
          <w:sz w:val="16"/>
          <w:szCs w:val="16"/>
        </w:rPr>
      </w:pPr>
    </w:p>
    <w:p w14:paraId="348726AB" w14:textId="77777777" w:rsidR="00911A79" w:rsidRDefault="00911A79" w:rsidP="00911A79">
      <w:pPr>
        <w:jc w:val="both"/>
        <w:rPr>
          <w:rFonts w:ascii="Arial" w:hAnsi="Arial" w:cs="Arial"/>
          <w:bCs/>
          <w:sz w:val="16"/>
          <w:szCs w:val="16"/>
        </w:rPr>
      </w:pPr>
    </w:p>
    <w:p w14:paraId="3FE33E25" w14:textId="77777777" w:rsidR="00911A79" w:rsidRDefault="00911A79" w:rsidP="00911A79">
      <w:pPr>
        <w:jc w:val="both"/>
        <w:rPr>
          <w:rFonts w:ascii="Arial" w:hAnsi="Arial" w:cs="Arial"/>
          <w:bCs/>
          <w:sz w:val="16"/>
          <w:szCs w:val="16"/>
        </w:rPr>
      </w:pPr>
    </w:p>
    <w:p w14:paraId="0BD3EAFC" w14:textId="77777777" w:rsidR="00911A79" w:rsidRDefault="00911A79" w:rsidP="00911A79">
      <w:pPr>
        <w:jc w:val="both"/>
        <w:rPr>
          <w:rFonts w:ascii="Arial" w:hAnsi="Arial" w:cs="Arial"/>
          <w:bCs/>
          <w:sz w:val="16"/>
          <w:szCs w:val="16"/>
        </w:rPr>
      </w:pPr>
    </w:p>
    <w:p w14:paraId="5BEA7B58" w14:textId="77777777" w:rsidR="00911A79" w:rsidRDefault="00911A79" w:rsidP="00911A79">
      <w:pPr>
        <w:jc w:val="both"/>
        <w:rPr>
          <w:rFonts w:ascii="Arial" w:hAnsi="Arial" w:cs="Arial"/>
          <w:bCs/>
          <w:sz w:val="16"/>
          <w:szCs w:val="16"/>
        </w:rPr>
      </w:pPr>
    </w:p>
    <w:p w14:paraId="4D8AC8D8" w14:textId="77777777" w:rsidR="00911A79" w:rsidRPr="00644AC9" w:rsidRDefault="00911A79" w:rsidP="00911A79">
      <w:pPr>
        <w:widowControl w:val="0"/>
        <w:numPr>
          <w:ilvl w:val="0"/>
          <w:numId w:val="33"/>
        </w:numPr>
        <w:spacing w:before="207"/>
        <w:rPr>
          <w:rFonts w:ascii="Arial" w:hAnsi="Arial" w:cs="Arial"/>
          <w:b/>
          <w:bCs/>
          <w:color w:val="000000"/>
          <w:sz w:val="16"/>
          <w:szCs w:val="16"/>
        </w:rPr>
      </w:pPr>
      <w:r w:rsidRPr="00644AC9">
        <w:rPr>
          <w:rFonts w:ascii="Arial" w:hAnsi="Arial" w:cs="Arial"/>
          <w:b/>
          <w:bCs/>
          <w:color w:val="000000"/>
          <w:sz w:val="16"/>
          <w:szCs w:val="16"/>
        </w:rPr>
        <w:t>PERSONAL RESPONSABLE DE OTRAS INSTITUCIONES. -</w:t>
      </w:r>
    </w:p>
    <w:p w14:paraId="6047D332" w14:textId="77777777" w:rsidR="00911A79" w:rsidRPr="00644AC9" w:rsidRDefault="00911A79" w:rsidP="00911A79">
      <w:pPr>
        <w:spacing w:before="43"/>
        <w:rPr>
          <w:rFonts w:ascii="Arial" w:hAnsi="Arial" w:cs="Arial"/>
          <w:b/>
          <w:bCs/>
          <w:color w:val="000000"/>
          <w:sz w:val="16"/>
          <w:szCs w:val="16"/>
        </w:rPr>
      </w:pPr>
    </w:p>
    <w:tbl>
      <w:tblPr>
        <w:tblStyle w:val="1"/>
        <w:tblW w:w="6811"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bottom w:w="28" w:type="dxa"/>
        </w:tblCellMar>
        <w:tblLook w:val="04A0" w:firstRow="1" w:lastRow="0" w:firstColumn="1" w:lastColumn="0" w:noHBand="0" w:noVBand="1"/>
      </w:tblPr>
      <w:tblGrid>
        <w:gridCol w:w="4642"/>
        <w:gridCol w:w="2169"/>
      </w:tblGrid>
      <w:tr w:rsidR="00911A79" w:rsidRPr="00644AC9" w14:paraId="32C481A9" w14:textId="77777777" w:rsidTr="00692EE5">
        <w:trPr>
          <w:trHeight w:val="292"/>
        </w:trPr>
        <w:tc>
          <w:tcPr>
            <w:tcW w:w="4642" w:type="dxa"/>
            <w:vAlign w:val="center"/>
          </w:tcPr>
          <w:p w14:paraId="3E7DFF01" w14:textId="77777777" w:rsidR="00911A79" w:rsidRPr="00644AC9" w:rsidRDefault="00911A79" w:rsidP="00692EE5">
            <w:pPr>
              <w:spacing w:before="20" w:line="253" w:lineRule="auto"/>
              <w:jc w:val="center"/>
              <w:rPr>
                <w:rFonts w:ascii="Arial" w:hAnsi="Arial" w:cs="Arial"/>
                <w:b/>
                <w:bCs/>
                <w:color w:val="000000"/>
                <w:sz w:val="16"/>
                <w:szCs w:val="16"/>
              </w:rPr>
            </w:pPr>
            <w:r w:rsidRPr="00644AC9">
              <w:rPr>
                <w:rFonts w:ascii="Arial" w:hAnsi="Arial" w:cs="Arial"/>
                <w:b/>
                <w:bCs/>
                <w:color w:val="000000"/>
                <w:sz w:val="16"/>
                <w:szCs w:val="16"/>
              </w:rPr>
              <w:t>GRADO/NOMBRE</w:t>
            </w:r>
          </w:p>
        </w:tc>
        <w:tc>
          <w:tcPr>
            <w:tcW w:w="2169" w:type="dxa"/>
            <w:vAlign w:val="center"/>
          </w:tcPr>
          <w:p w14:paraId="02AC9B0A" w14:textId="77777777" w:rsidR="00911A79" w:rsidRPr="00644AC9" w:rsidRDefault="00911A79" w:rsidP="00692EE5">
            <w:pPr>
              <w:spacing w:before="20" w:line="253" w:lineRule="auto"/>
              <w:ind w:left="28" w:right="1"/>
              <w:jc w:val="center"/>
              <w:rPr>
                <w:rFonts w:ascii="Arial" w:hAnsi="Arial" w:cs="Arial"/>
                <w:color w:val="000000"/>
                <w:sz w:val="16"/>
                <w:szCs w:val="16"/>
              </w:rPr>
            </w:pPr>
            <w:r w:rsidRPr="00644AC9">
              <w:rPr>
                <w:rFonts w:ascii="Arial" w:hAnsi="Arial" w:cs="Arial"/>
                <w:b/>
                <w:bCs/>
                <w:color w:val="000000"/>
                <w:sz w:val="16"/>
                <w:szCs w:val="16"/>
              </w:rPr>
              <w:t>INSTITUCIÓN</w:t>
            </w:r>
          </w:p>
        </w:tc>
      </w:tr>
      <w:tr w:rsidR="00911A79" w:rsidRPr="00644AC9" w14:paraId="4F6AFC84" w14:textId="77777777" w:rsidTr="00692EE5">
        <w:trPr>
          <w:trHeight w:val="285"/>
        </w:trPr>
        <w:tc>
          <w:tcPr>
            <w:tcW w:w="6811" w:type="dxa"/>
            <w:gridSpan w:val="2"/>
            <w:vAlign w:val="center"/>
          </w:tcPr>
          <w:p w14:paraId="37AEFE9F" w14:textId="3F0BF41B" w:rsidR="00911A79" w:rsidRPr="00392959" w:rsidRDefault="00536F57" w:rsidP="00692EE5">
            <w:pPr>
              <w:spacing w:before="19" w:line="246" w:lineRule="auto"/>
              <w:ind w:left="28" w:right="8"/>
              <w:jc w:val="center"/>
              <w:rPr>
                <w:rFonts w:ascii="Arial" w:hAnsi="Arial" w:cs="Arial"/>
                <w:b/>
                <w:color w:val="000000"/>
                <w:sz w:val="16"/>
                <w:szCs w:val="16"/>
              </w:rPr>
            </w:pPr>
            <w:r>
              <w:rPr>
                <w:rFonts w:ascii="Arial" w:hAnsi="Arial" w:cs="Arial"/>
                <w:b/>
                <w:color w:val="000000"/>
                <w:sz w:val="16"/>
                <w:szCs w:val="16"/>
              </w:rPr>
              <w:t>SECTOR A</w:t>
            </w:r>
          </w:p>
        </w:tc>
      </w:tr>
      <w:tr w:rsidR="00911A79" w:rsidRPr="00644AC9" w14:paraId="79FB95BC" w14:textId="77777777" w:rsidTr="00692EE5">
        <w:trPr>
          <w:trHeight w:val="285"/>
        </w:trPr>
        <w:tc>
          <w:tcPr>
            <w:tcW w:w="4642" w:type="dxa"/>
            <w:vAlign w:val="center"/>
          </w:tcPr>
          <w:p w14:paraId="56663D3A" w14:textId="77777777" w:rsidR="00911A79" w:rsidRPr="00644AC9" w:rsidRDefault="00911A79" w:rsidP="00692EE5">
            <w:pPr>
              <w:rPr>
                <w:rFonts w:ascii="Arial" w:hAnsi="Arial" w:cs="Arial"/>
                <w:color w:val="000000"/>
                <w:sz w:val="16"/>
                <w:szCs w:val="16"/>
              </w:rPr>
            </w:pPr>
          </w:p>
        </w:tc>
        <w:tc>
          <w:tcPr>
            <w:tcW w:w="2169" w:type="dxa"/>
            <w:vAlign w:val="center"/>
          </w:tcPr>
          <w:p w14:paraId="2B47BBC7" w14:textId="77777777" w:rsidR="00911A79" w:rsidRPr="00644AC9" w:rsidRDefault="00911A79" w:rsidP="00692EE5">
            <w:pPr>
              <w:spacing w:before="19" w:line="246" w:lineRule="auto"/>
              <w:ind w:left="28" w:right="8"/>
              <w:jc w:val="center"/>
              <w:rPr>
                <w:rFonts w:ascii="Arial" w:hAnsi="Arial" w:cs="Arial"/>
                <w:color w:val="000000"/>
                <w:sz w:val="16"/>
                <w:szCs w:val="16"/>
              </w:rPr>
            </w:pPr>
            <w:r w:rsidRPr="00644AC9">
              <w:rPr>
                <w:rFonts w:ascii="Arial" w:hAnsi="Arial" w:cs="Arial"/>
                <w:color w:val="000000"/>
                <w:sz w:val="16"/>
                <w:szCs w:val="16"/>
              </w:rPr>
              <w:t>PN</w:t>
            </w:r>
            <w:r>
              <w:rPr>
                <w:rFonts w:ascii="Arial" w:hAnsi="Arial" w:cs="Arial"/>
                <w:color w:val="000000"/>
                <w:sz w:val="16"/>
                <w:szCs w:val="16"/>
              </w:rPr>
              <w:t xml:space="preserve"> 1</w:t>
            </w:r>
          </w:p>
        </w:tc>
      </w:tr>
      <w:tr w:rsidR="00911A79" w:rsidRPr="00644AC9" w14:paraId="50DF0468" w14:textId="77777777" w:rsidTr="00692EE5">
        <w:trPr>
          <w:trHeight w:val="292"/>
        </w:trPr>
        <w:tc>
          <w:tcPr>
            <w:tcW w:w="4642" w:type="dxa"/>
            <w:vAlign w:val="center"/>
          </w:tcPr>
          <w:p w14:paraId="43AC4256" w14:textId="77777777" w:rsidR="00911A79" w:rsidRPr="00644AC9" w:rsidRDefault="00911A79" w:rsidP="00692EE5">
            <w:pPr>
              <w:rPr>
                <w:rFonts w:ascii="Arial" w:hAnsi="Arial" w:cs="Arial"/>
                <w:color w:val="000000"/>
                <w:sz w:val="16"/>
                <w:szCs w:val="16"/>
              </w:rPr>
            </w:pPr>
          </w:p>
        </w:tc>
        <w:tc>
          <w:tcPr>
            <w:tcW w:w="2169" w:type="dxa"/>
            <w:vAlign w:val="center"/>
          </w:tcPr>
          <w:p w14:paraId="4279AC97" w14:textId="77777777" w:rsidR="00911A79" w:rsidRPr="00644AC9" w:rsidRDefault="00911A79" w:rsidP="00692EE5">
            <w:pPr>
              <w:spacing w:before="19" w:line="253" w:lineRule="auto"/>
              <w:ind w:left="28" w:right="5"/>
              <w:jc w:val="center"/>
              <w:rPr>
                <w:rFonts w:ascii="Arial" w:hAnsi="Arial" w:cs="Arial"/>
                <w:color w:val="000000"/>
                <w:sz w:val="16"/>
                <w:szCs w:val="16"/>
              </w:rPr>
            </w:pPr>
            <w:r w:rsidRPr="00644AC9">
              <w:rPr>
                <w:rFonts w:ascii="Arial" w:hAnsi="Arial" w:cs="Arial"/>
                <w:color w:val="000000"/>
                <w:sz w:val="16"/>
                <w:szCs w:val="16"/>
              </w:rPr>
              <w:t>ATM</w:t>
            </w:r>
            <w:r>
              <w:rPr>
                <w:rFonts w:ascii="Arial" w:hAnsi="Arial" w:cs="Arial"/>
                <w:color w:val="000000"/>
                <w:sz w:val="16"/>
                <w:szCs w:val="16"/>
              </w:rPr>
              <w:t xml:space="preserve"> 1</w:t>
            </w:r>
          </w:p>
        </w:tc>
      </w:tr>
      <w:tr w:rsidR="00911A79" w:rsidRPr="00644AC9" w14:paraId="2386722F" w14:textId="77777777" w:rsidTr="00692EE5">
        <w:trPr>
          <w:trHeight w:val="292"/>
        </w:trPr>
        <w:tc>
          <w:tcPr>
            <w:tcW w:w="4642" w:type="dxa"/>
            <w:vAlign w:val="center"/>
          </w:tcPr>
          <w:p w14:paraId="16B8E4AC" w14:textId="77777777" w:rsidR="00911A79" w:rsidRPr="00644AC9" w:rsidRDefault="00911A79" w:rsidP="00692EE5">
            <w:pPr>
              <w:rPr>
                <w:rFonts w:ascii="Arial" w:hAnsi="Arial" w:cs="Arial"/>
                <w:color w:val="000000"/>
                <w:sz w:val="16"/>
                <w:szCs w:val="16"/>
              </w:rPr>
            </w:pPr>
          </w:p>
        </w:tc>
        <w:tc>
          <w:tcPr>
            <w:tcW w:w="2169" w:type="dxa"/>
            <w:vAlign w:val="center"/>
          </w:tcPr>
          <w:p w14:paraId="4E295A9F" w14:textId="77777777" w:rsidR="00911A79" w:rsidRPr="00644AC9" w:rsidRDefault="00911A79" w:rsidP="00692EE5">
            <w:pPr>
              <w:spacing w:before="19" w:line="253" w:lineRule="auto"/>
              <w:ind w:left="28" w:right="5"/>
              <w:jc w:val="center"/>
              <w:rPr>
                <w:rFonts w:ascii="Arial" w:hAnsi="Arial" w:cs="Arial"/>
                <w:color w:val="000000"/>
                <w:sz w:val="16"/>
                <w:szCs w:val="16"/>
              </w:rPr>
            </w:pPr>
            <w:r>
              <w:rPr>
                <w:rFonts w:ascii="Arial" w:hAnsi="Arial" w:cs="Arial"/>
                <w:color w:val="000000"/>
                <w:sz w:val="16"/>
                <w:szCs w:val="16"/>
              </w:rPr>
              <w:t>PN 2</w:t>
            </w:r>
          </w:p>
        </w:tc>
      </w:tr>
      <w:tr w:rsidR="00911A79" w:rsidRPr="00644AC9" w14:paraId="38591BF8" w14:textId="77777777" w:rsidTr="00692EE5">
        <w:trPr>
          <w:trHeight w:val="292"/>
        </w:trPr>
        <w:tc>
          <w:tcPr>
            <w:tcW w:w="4642" w:type="dxa"/>
            <w:vAlign w:val="center"/>
          </w:tcPr>
          <w:p w14:paraId="77D7488B" w14:textId="77777777" w:rsidR="00911A79" w:rsidRPr="00644AC9" w:rsidRDefault="00911A79" w:rsidP="00692EE5">
            <w:pPr>
              <w:rPr>
                <w:rFonts w:ascii="Arial" w:hAnsi="Arial" w:cs="Arial"/>
                <w:color w:val="000000"/>
                <w:sz w:val="16"/>
                <w:szCs w:val="16"/>
              </w:rPr>
            </w:pPr>
          </w:p>
        </w:tc>
        <w:tc>
          <w:tcPr>
            <w:tcW w:w="2169" w:type="dxa"/>
            <w:vAlign w:val="center"/>
          </w:tcPr>
          <w:p w14:paraId="1906E3AD" w14:textId="77777777" w:rsidR="00911A79" w:rsidRPr="00644AC9" w:rsidRDefault="00911A79" w:rsidP="00692EE5">
            <w:pPr>
              <w:spacing w:before="19" w:line="253" w:lineRule="auto"/>
              <w:ind w:left="28" w:right="5"/>
              <w:jc w:val="center"/>
              <w:rPr>
                <w:rFonts w:ascii="Arial" w:hAnsi="Arial" w:cs="Arial"/>
                <w:color w:val="000000"/>
                <w:sz w:val="16"/>
                <w:szCs w:val="16"/>
              </w:rPr>
            </w:pPr>
            <w:r>
              <w:rPr>
                <w:rFonts w:ascii="Arial" w:hAnsi="Arial" w:cs="Arial"/>
                <w:color w:val="000000"/>
                <w:sz w:val="16"/>
                <w:szCs w:val="16"/>
              </w:rPr>
              <w:t>ATM 2</w:t>
            </w:r>
          </w:p>
        </w:tc>
      </w:tr>
      <w:tr w:rsidR="00911A79" w:rsidRPr="00644AC9" w14:paraId="7407F4CA" w14:textId="77777777" w:rsidTr="00692EE5">
        <w:trPr>
          <w:trHeight w:val="292"/>
        </w:trPr>
        <w:tc>
          <w:tcPr>
            <w:tcW w:w="4642" w:type="dxa"/>
            <w:vAlign w:val="center"/>
          </w:tcPr>
          <w:p w14:paraId="4D92D4CE" w14:textId="77777777" w:rsidR="00911A79" w:rsidRPr="00644AC9" w:rsidRDefault="00911A79" w:rsidP="00692EE5">
            <w:pPr>
              <w:rPr>
                <w:rFonts w:ascii="Arial" w:hAnsi="Arial" w:cs="Arial"/>
                <w:color w:val="000000"/>
                <w:sz w:val="16"/>
                <w:szCs w:val="16"/>
              </w:rPr>
            </w:pPr>
          </w:p>
        </w:tc>
        <w:tc>
          <w:tcPr>
            <w:tcW w:w="2169" w:type="dxa"/>
            <w:vAlign w:val="center"/>
          </w:tcPr>
          <w:p w14:paraId="14FAC944" w14:textId="77777777" w:rsidR="00911A79" w:rsidRPr="00644AC9" w:rsidRDefault="00911A79" w:rsidP="00692EE5">
            <w:pPr>
              <w:spacing w:before="19" w:line="253" w:lineRule="auto"/>
              <w:ind w:left="28" w:right="5"/>
              <w:jc w:val="center"/>
              <w:rPr>
                <w:rFonts w:ascii="Arial" w:hAnsi="Arial" w:cs="Arial"/>
                <w:color w:val="000000"/>
                <w:sz w:val="16"/>
                <w:szCs w:val="16"/>
              </w:rPr>
            </w:pPr>
            <w:r>
              <w:rPr>
                <w:rFonts w:ascii="Arial" w:hAnsi="Arial" w:cs="Arial"/>
                <w:color w:val="000000"/>
                <w:sz w:val="16"/>
                <w:szCs w:val="16"/>
              </w:rPr>
              <w:t>PN 3</w:t>
            </w:r>
          </w:p>
        </w:tc>
      </w:tr>
      <w:tr w:rsidR="00911A79" w:rsidRPr="00644AC9" w14:paraId="20A228E0" w14:textId="77777777" w:rsidTr="00692EE5">
        <w:trPr>
          <w:trHeight w:val="292"/>
        </w:trPr>
        <w:tc>
          <w:tcPr>
            <w:tcW w:w="4642" w:type="dxa"/>
            <w:vAlign w:val="center"/>
          </w:tcPr>
          <w:p w14:paraId="7046E756" w14:textId="77777777" w:rsidR="00911A79" w:rsidRPr="00644AC9" w:rsidRDefault="00911A79" w:rsidP="00692EE5">
            <w:pPr>
              <w:rPr>
                <w:rFonts w:ascii="Arial" w:hAnsi="Arial" w:cs="Arial"/>
                <w:color w:val="000000"/>
                <w:sz w:val="16"/>
                <w:szCs w:val="16"/>
              </w:rPr>
            </w:pPr>
          </w:p>
        </w:tc>
        <w:tc>
          <w:tcPr>
            <w:tcW w:w="2169" w:type="dxa"/>
            <w:vAlign w:val="center"/>
          </w:tcPr>
          <w:p w14:paraId="6B25B51E" w14:textId="77777777" w:rsidR="00911A79" w:rsidRPr="00644AC9" w:rsidRDefault="00911A79" w:rsidP="00692EE5">
            <w:pPr>
              <w:spacing w:before="19" w:line="253" w:lineRule="auto"/>
              <w:ind w:left="28" w:right="5"/>
              <w:jc w:val="center"/>
              <w:rPr>
                <w:rFonts w:ascii="Arial" w:hAnsi="Arial" w:cs="Arial"/>
                <w:color w:val="000000"/>
                <w:sz w:val="16"/>
                <w:szCs w:val="16"/>
              </w:rPr>
            </w:pPr>
            <w:r>
              <w:rPr>
                <w:rFonts w:ascii="Arial" w:hAnsi="Arial" w:cs="Arial"/>
                <w:color w:val="000000"/>
                <w:sz w:val="16"/>
                <w:szCs w:val="16"/>
              </w:rPr>
              <w:t>ATM 3</w:t>
            </w:r>
          </w:p>
        </w:tc>
      </w:tr>
      <w:tr w:rsidR="00911A79" w:rsidRPr="00644AC9" w14:paraId="0AB0B90E" w14:textId="77777777" w:rsidTr="00692EE5">
        <w:trPr>
          <w:trHeight w:val="292"/>
        </w:trPr>
        <w:tc>
          <w:tcPr>
            <w:tcW w:w="6811" w:type="dxa"/>
            <w:gridSpan w:val="2"/>
            <w:vAlign w:val="center"/>
          </w:tcPr>
          <w:p w14:paraId="0806DF49" w14:textId="30546C69" w:rsidR="00911A79" w:rsidRPr="00392959" w:rsidRDefault="00536F57" w:rsidP="00692EE5">
            <w:pPr>
              <w:spacing w:before="19" w:line="253" w:lineRule="auto"/>
              <w:ind w:left="28" w:right="5"/>
              <w:jc w:val="center"/>
              <w:rPr>
                <w:rFonts w:ascii="Arial" w:hAnsi="Arial" w:cs="Arial"/>
                <w:b/>
                <w:color w:val="000000"/>
                <w:sz w:val="16"/>
                <w:szCs w:val="16"/>
              </w:rPr>
            </w:pPr>
            <w:r>
              <w:rPr>
                <w:rFonts w:ascii="Arial" w:hAnsi="Arial" w:cs="Arial"/>
                <w:b/>
                <w:color w:val="000000"/>
                <w:sz w:val="16"/>
                <w:szCs w:val="16"/>
              </w:rPr>
              <w:t>SECTOR B</w:t>
            </w:r>
          </w:p>
        </w:tc>
      </w:tr>
      <w:tr w:rsidR="00911A79" w:rsidRPr="00644AC9" w14:paraId="411C3773" w14:textId="77777777" w:rsidTr="00692EE5">
        <w:trPr>
          <w:trHeight w:val="292"/>
        </w:trPr>
        <w:tc>
          <w:tcPr>
            <w:tcW w:w="4642" w:type="dxa"/>
            <w:vAlign w:val="center"/>
          </w:tcPr>
          <w:p w14:paraId="38B81724" w14:textId="77777777" w:rsidR="00911A79" w:rsidRPr="00644AC9" w:rsidRDefault="00911A79" w:rsidP="00692EE5">
            <w:pPr>
              <w:rPr>
                <w:rFonts w:ascii="Arial" w:hAnsi="Arial" w:cs="Arial"/>
                <w:color w:val="000000"/>
                <w:sz w:val="16"/>
                <w:szCs w:val="16"/>
              </w:rPr>
            </w:pPr>
          </w:p>
        </w:tc>
        <w:tc>
          <w:tcPr>
            <w:tcW w:w="2169" w:type="dxa"/>
            <w:vAlign w:val="center"/>
          </w:tcPr>
          <w:p w14:paraId="095C9DBE" w14:textId="77777777" w:rsidR="00911A79" w:rsidRPr="00644AC9" w:rsidRDefault="00911A79" w:rsidP="00692EE5">
            <w:pPr>
              <w:spacing w:before="19" w:line="253" w:lineRule="auto"/>
              <w:ind w:left="28" w:right="5"/>
              <w:jc w:val="center"/>
              <w:rPr>
                <w:rFonts w:ascii="Arial" w:hAnsi="Arial" w:cs="Arial"/>
                <w:color w:val="000000"/>
                <w:sz w:val="16"/>
                <w:szCs w:val="16"/>
              </w:rPr>
            </w:pPr>
            <w:r w:rsidRPr="00644AC9">
              <w:rPr>
                <w:rFonts w:ascii="Arial" w:hAnsi="Arial" w:cs="Arial"/>
                <w:color w:val="000000"/>
                <w:sz w:val="16"/>
                <w:szCs w:val="16"/>
              </w:rPr>
              <w:t>PN</w:t>
            </w:r>
            <w:r>
              <w:rPr>
                <w:rFonts w:ascii="Arial" w:hAnsi="Arial" w:cs="Arial"/>
                <w:color w:val="000000"/>
                <w:sz w:val="16"/>
                <w:szCs w:val="16"/>
              </w:rPr>
              <w:t xml:space="preserve"> 1</w:t>
            </w:r>
          </w:p>
        </w:tc>
      </w:tr>
      <w:tr w:rsidR="00911A79" w:rsidRPr="00644AC9" w14:paraId="13C66C73" w14:textId="77777777" w:rsidTr="00692EE5">
        <w:trPr>
          <w:trHeight w:val="292"/>
        </w:trPr>
        <w:tc>
          <w:tcPr>
            <w:tcW w:w="4642" w:type="dxa"/>
            <w:vAlign w:val="center"/>
          </w:tcPr>
          <w:p w14:paraId="7287FDCE" w14:textId="77777777" w:rsidR="00911A79" w:rsidRPr="00644AC9" w:rsidRDefault="00911A79" w:rsidP="00692EE5">
            <w:pPr>
              <w:rPr>
                <w:rFonts w:ascii="Arial" w:hAnsi="Arial" w:cs="Arial"/>
                <w:color w:val="000000"/>
                <w:sz w:val="16"/>
                <w:szCs w:val="16"/>
              </w:rPr>
            </w:pPr>
          </w:p>
        </w:tc>
        <w:tc>
          <w:tcPr>
            <w:tcW w:w="2169" w:type="dxa"/>
            <w:vAlign w:val="center"/>
          </w:tcPr>
          <w:p w14:paraId="6620CF87" w14:textId="77777777" w:rsidR="00911A79" w:rsidRPr="00644AC9" w:rsidRDefault="00911A79" w:rsidP="00692EE5">
            <w:pPr>
              <w:spacing w:before="19" w:line="253" w:lineRule="auto"/>
              <w:ind w:left="28" w:right="5"/>
              <w:jc w:val="center"/>
              <w:rPr>
                <w:rFonts w:ascii="Arial" w:hAnsi="Arial" w:cs="Arial"/>
                <w:color w:val="000000"/>
                <w:sz w:val="16"/>
                <w:szCs w:val="16"/>
              </w:rPr>
            </w:pPr>
            <w:r w:rsidRPr="00644AC9">
              <w:rPr>
                <w:rFonts w:ascii="Arial" w:hAnsi="Arial" w:cs="Arial"/>
                <w:color w:val="000000"/>
                <w:sz w:val="16"/>
                <w:szCs w:val="16"/>
              </w:rPr>
              <w:t>ATM</w:t>
            </w:r>
            <w:r>
              <w:rPr>
                <w:rFonts w:ascii="Arial" w:hAnsi="Arial" w:cs="Arial"/>
                <w:color w:val="000000"/>
                <w:sz w:val="16"/>
                <w:szCs w:val="16"/>
              </w:rPr>
              <w:t xml:space="preserve"> 1</w:t>
            </w:r>
          </w:p>
        </w:tc>
      </w:tr>
      <w:tr w:rsidR="00911A79" w:rsidRPr="00644AC9" w14:paraId="41F415F7" w14:textId="77777777" w:rsidTr="00692EE5">
        <w:trPr>
          <w:trHeight w:val="292"/>
        </w:trPr>
        <w:tc>
          <w:tcPr>
            <w:tcW w:w="4642" w:type="dxa"/>
            <w:vAlign w:val="center"/>
          </w:tcPr>
          <w:p w14:paraId="3E3B3BAA" w14:textId="77777777" w:rsidR="00911A79" w:rsidRPr="00644AC9" w:rsidRDefault="00911A79" w:rsidP="00692EE5">
            <w:pPr>
              <w:rPr>
                <w:rFonts w:ascii="Arial" w:hAnsi="Arial" w:cs="Arial"/>
                <w:color w:val="000000"/>
                <w:sz w:val="16"/>
                <w:szCs w:val="16"/>
              </w:rPr>
            </w:pPr>
          </w:p>
        </w:tc>
        <w:tc>
          <w:tcPr>
            <w:tcW w:w="2169" w:type="dxa"/>
            <w:vAlign w:val="center"/>
          </w:tcPr>
          <w:p w14:paraId="016CB1F8" w14:textId="77777777" w:rsidR="00911A79" w:rsidRPr="00644AC9" w:rsidRDefault="00911A79" w:rsidP="00692EE5">
            <w:pPr>
              <w:spacing w:before="19" w:line="253" w:lineRule="auto"/>
              <w:ind w:left="28" w:right="5"/>
              <w:jc w:val="center"/>
              <w:rPr>
                <w:rFonts w:ascii="Arial" w:hAnsi="Arial" w:cs="Arial"/>
                <w:color w:val="000000"/>
                <w:sz w:val="16"/>
                <w:szCs w:val="16"/>
              </w:rPr>
            </w:pPr>
            <w:r>
              <w:rPr>
                <w:rFonts w:ascii="Arial" w:hAnsi="Arial" w:cs="Arial"/>
                <w:color w:val="000000"/>
                <w:sz w:val="16"/>
                <w:szCs w:val="16"/>
              </w:rPr>
              <w:t>PN 2</w:t>
            </w:r>
          </w:p>
        </w:tc>
      </w:tr>
      <w:tr w:rsidR="00911A79" w:rsidRPr="00644AC9" w14:paraId="4647C4E7" w14:textId="77777777" w:rsidTr="00692EE5">
        <w:trPr>
          <w:trHeight w:val="292"/>
        </w:trPr>
        <w:tc>
          <w:tcPr>
            <w:tcW w:w="4642" w:type="dxa"/>
            <w:vAlign w:val="center"/>
          </w:tcPr>
          <w:p w14:paraId="4BFB7847" w14:textId="77777777" w:rsidR="00911A79" w:rsidRPr="00644AC9" w:rsidRDefault="00911A79" w:rsidP="00692EE5">
            <w:pPr>
              <w:rPr>
                <w:rFonts w:ascii="Arial" w:hAnsi="Arial" w:cs="Arial"/>
                <w:color w:val="000000"/>
                <w:sz w:val="16"/>
                <w:szCs w:val="16"/>
              </w:rPr>
            </w:pPr>
          </w:p>
        </w:tc>
        <w:tc>
          <w:tcPr>
            <w:tcW w:w="2169" w:type="dxa"/>
            <w:vAlign w:val="center"/>
          </w:tcPr>
          <w:p w14:paraId="09420F0B" w14:textId="77777777" w:rsidR="00911A79" w:rsidRPr="00644AC9" w:rsidRDefault="00911A79" w:rsidP="00692EE5">
            <w:pPr>
              <w:spacing w:before="19" w:line="253" w:lineRule="auto"/>
              <w:ind w:left="28" w:right="5"/>
              <w:jc w:val="center"/>
              <w:rPr>
                <w:rFonts w:ascii="Arial" w:hAnsi="Arial" w:cs="Arial"/>
                <w:color w:val="000000"/>
                <w:sz w:val="16"/>
                <w:szCs w:val="16"/>
              </w:rPr>
            </w:pPr>
            <w:r>
              <w:rPr>
                <w:rFonts w:ascii="Arial" w:hAnsi="Arial" w:cs="Arial"/>
                <w:color w:val="000000"/>
                <w:sz w:val="16"/>
                <w:szCs w:val="16"/>
              </w:rPr>
              <w:t>ATM 2</w:t>
            </w:r>
          </w:p>
        </w:tc>
      </w:tr>
      <w:tr w:rsidR="00911A79" w:rsidRPr="00644AC9" w14:paraId="33F21D7C" w14:textId="77777777" w:rsidTr="00692EE5">
        <w:trPr>
          <w:trHeight w:val="292"/>
        </w:trPr>
        <w:tc>
          <w:tcPr>
            <w:tcW w:w="4642" w:type="dxa"/>
            <w:vAlign w:val="center"/>
          </w:tcPr>
          <w:p w14:paraId="4A59BCB1" w14:textId="77777777" w:rsidR="00911A79" w:rsidRPr="00644AC9" w:rsidRDefault="00911A79" w:rsidP="00692EE5">
            <w:pPr>
              <w:rPr>
                <w:rFonts w:ascii="Arial" w:hAnsi="Arial" w:cs="Arial"/>
                <w:color w:val="000000"/>
                <w:sz w:val="16"/>
                <w:szCs w:val="16"/>
              </w:rPr>
            </w:pPr>
          </w:p>
        </w:tc>
        <w:tc>
          <w:tcPr>
            <w:tcW w:w="2169" w:type="dxa"/>
            <w:vAlign w:val="center"/>
          </w:tcPr>
          <w:p w14:paraId="6FA8A5EB" w14:textId="77777777" w:rsidR="00911A79" w:rsidRPr="00644AC9" w:rsidRDefault="00911A79" w:rsidP="00692EE5">
            <w:pPr>
              <w:spacing w:before="19" w:line="253" w:lineRule="auto"/>
              <w:ind w:left="28" w:right="5"/>
              <w:jc w:val="center"/>
              <w:rPr>
                <w:rFonts w:ascii="Arial" w:hAnsi="Arial" w:cs="Arial"/>
                <w:color w:val="000000"/>
                <w:sz w:val="16"/>
                <w:szCs w:val="16"/>
              </w:rPr>
            </w:pPr>
            <w:r>
              <w:rPr>
                <w:rFonts w:ascii="Arial" w:hAnsi="Arial" w:cs="Arial"/>
                <w:color w:val="000000"/>
                <w:sz w:val="16"/>
                <w:szCs w:val="16"/>
              </w:rPr>
              <w:t>PN 3</w:t>
            </w:r>
          </w:p>
        </w:tc>
      </w:tr>
      <w:tr w:rsidR="00911A79" w:rsidRPr="00644AC9" w14:paraId="64EBEA5A" w14:textId="77777777" w:rsidTr="00692EE5">
        <w:trPr>
          <w:trHeight w:val="292"/>
        </w:trPr>
        <w:tc>
          <w:tcPr>
            <w:tcW w:w="4642" w:type="dxa"/>
            <w:vAlign w:val="center"/>
          </w:tcPr>
          <w:p w14:paraId="6A61F449" w14:textId="77777777" w:rsidR="00911A79" w:rsidRPr="00644AC9" w:rsidRDefault="00911A79" w:rsidP="00692EE5">
            <w:pPr>
              <w:rPr>
                <w:rFonts w:ascii="Arial" w:hAnsi="Arial" w:cs="Arial"/>
                <w:color w:val="000000"/>
                <w:sz w:val="16"/>
                <w:szCs w:val="16"/>
              </w:rPr>
            </w:pPr>
          </w:p>
        </w:tc>
        <w:tc>
          <w:tcPr>
            <w:tcW w:w="2169" w:type="dxa"/>
            <w:vAlign w:val="center"/>
          </w:tcPr>
          <w:p w14:paraId="4AE59758" w14:textId="77777777" w:rsidR="00911A79" w:rsidRPr="00644AC9" w:rsidRDefault="00911A79" w:rsidP="00692EE5">
            <w:pPr>
              <w:spacing w:before="19" w:line="253" w:lineRule="auto"/>
              <w:ind w:left="28" w:right="5"/>
              <w:jc w:val="center"/>
              <w:rPr>
                <w:rFonts w:ascii="Arial" w:hAnsi="Arial" w:cs="Arial"/>
                <w:color w:val="000000"/>
                <w:sz w:val="16"/>
                <w:szCs w:val="16"/>
              </w:rPr>
            </w:pPr>
            <w:r>
              <w:rPr>
                <w:rFonts w:ascii="Arial" w:hAnsi="Arial" w:cs="Arial"/>
                <w:color w:val="000000"/>
                <w:sz w:val="16"/>
                <w:szCs w:val="16"/>
              </w:rPr>
              <w:t>ATM 3</w:t>
            </w:r>
          </w:p>
        </w:tc>
      </w:tr>
      <w:tr w:rsidR="00BE0DC1" w:rsidRPr="00392959" w14:paraId="511451C0" w14:textId="77777777" w:rsidTr="00A51FC1">
        <w:trPr>
          <w:trHeight w:val="292"/>
        </w:trPr>
        <w:tc>
          <w:tcPr>
            <w:tcW w:w="6811" w:type="dxa"/>
            <w:gridSpan w:val="2"/>
            <w:vAlign w:val="center"/>
          </w:tcPr>
          <w:p w14:paraId="29F903D2" w14:textId="153066DD" w:rsidR="00BE0DC1" w:rsidRPr="00392959" w:rsidRDefault="00BE0DC1" w:rsidP="00A51FC1">
            <w:pPr>
              <w:spacing w:before="19" w:line="253" w:lineRule="auto"/>
              <w:ind w:left="28" w:right="5"/>
              <w:jc w:val="center"/>
              <w:rPr>
                <w:rFonts w:ascii="Arial" w:hAnsi="Arial" w:cs="Arial"/>
                <w:b/>
                <w:color w:val="000000"/>
                <w:sz w:val="16"/>
                <w:szCs w:val="16"/>
              </w:rPr>
            </w:pPr>
            <w:r>
              <w:rPr>
                <w:rFonts w:ascii="Arial" w:hAnsi="Arial" w:cs="Arial"/>
                <w:b/>
                <w:color w:val="000000"/>
                <w:sz w:val="16"/>
                <w:szCs w:val="16"/>
              </w:rPr>
              <w:t>SECTOR C</w:t>
            </w:r>
          </w:p>
        </w:tc>
      </w:tr>
      <w:tr w:rsidR="00BE0DC1" w:rsidRPr="00644AC9" w14:paraId="0AE651FC" w14:textId="77777777" w:rsidTr="00A51FC1">
        <w:trPr>
          <w:trHeight w:val="292"/>
        </w:trPr>
        <w:tc>
          <w:tcPr>
            <w:tcW w:w="4642" w:type="dxa"/>
            <w:vAlign w:val="center"/>
          </w:tcPr>
          <w:p w14:paraId="13911103" w14:textId="77777777" w:rsidR="00BE0DC1" w:rsidRPr="00644AC9" w:rsidRDefault="00BE0DC1" w:rsidP="00A51FC1">
            <w:pPr>
              <w:rPr>
                <w:rFonts w:ascii="Arial" w:hAnsi="Arial" w:cs="Arial"/>
                <w:color w:val="000000"/>
                <w:sz w:val="16"/>
                <w:szCs w:val="16"/>
              </w:rPr>
            </w:pPr>
          </w:p>
        </w:tc>
        <w:tc>
          <w:tcPr>
            <w:tcW w:w="2169" w:type="dxa"/>
            <w:vAlign w:val="center"/>
          </w:tcPr>
          <w:p w14:paraId="3F4666E6" w14:textId="77777777" w:rsidR="00BE0DC1" w:rsidRPr="00644AC9" w:rsidRDefault="00BE0DC1" w:rsidP="00A51FC1">
            <w:pPr>
              <w:spacing w:before="19" w:line="253" w:lineRule="auto"/>
              <w:ind w:left="28" w:right="5"/>
              <w:jc w:val="center"/>
              <w:rPr>
                <w:rFonts w:ascii="Arial" w:hAnsi="Arial" w:cs="Arial"/>
                <w:color w:val="000000"/>
                <w:sz w:val="16"/>
                <w:szCs w:val="16"/>
              </w:rPr>
            </w:pPr>
            <w:r w:rsidRPr="00644AC9">
              <w:rPr>
                <w:rFonts w:ascii="Arial" w:hAnsi="Arial" w:cs="Arial"/>
                <w:color w:val="000000"/>
                <w:sz w:val="16"/>
                <w:szCs w:val="16"/>
              </w:rPr>
              <w:t>PN</w:t>
            </w:r>
            <w:r>
              <w:rPr>
                <w:rFonts w:ascii="Arial" w:hAnsi="Arial" w:cs="Arial"/>
                <w:color w:val="000000"/>
                <w:sz w:val="16"/>
                <w:szCs w:val="16"/>
              </w:rPr>
              <w:t xml:space="preserve"> 1</w:t>
            </w:r>
          </w:p>
        </w:tc>
      </w:tr>
      <w:tr w:rsidR="00BE0DC1" w:rsidRPr="00644AC9" w14:paraId="1516EC48" w14:textId="77777777" w:rsidTr="00A51FC1">
        <w:trPr>
          <w:trHeight w:val="292"/>
        </w:trPr>
        <w:tc>
          <w:tcPr>
            <w:tcW w:w="4642" w:type="dxa"/>
            <w:vAlign w:val="center"/>
          </w:tcPr>
          <w:p w14:paraId="40E3EE83" w14:textId="77777777" w:rsidR="00BE0DC1" w:rsidRPr="00644AC9" w:rsidRDefault="00BE0DC1" w:rsidP="00A51FC1">
            <w:pPr>
              <w:rPr>
                <w:rFonts w:ascii="Arial" w:hAnsi="Arial" w:cs="Arial"/>
                <w:color w:val="000000"/>
                <w:sz w:val="16"/>
                <w:szCs w:val="16"/>
              </w:rPr>
            </w:pPr>
          </w:p>
        </w:tc>
        <w:tc>
          <w:tcPr>
            <w:tcW w:w="2169" w:type="dxa"/>
            <w:vAlign w:val="center"/>
          </w:tcPr>
          <w:p w14:paraId="0341F9C0" w14:textId="77777777" w:rsidR="00BE0DC1" w:rsidRPr="00644AC9" w:rsidRDefault="00BE0DC1" w:rsidP="00A51FC1">
            <w:pPr>
              <w:spacing w:before="19" w:line="253" w:lineRule="auto"/>
              <w:ind w:left="28" w:right="5"/>
              <w:jc w:val="center"/>
              <w:rPr>
                <w:rFonts w:ascii="Arial" w:hAnsi="Arial" w:cs="Arial"/>
                <w:color w:val="000000"/>
                <w:sz w:val="16"/>
                <w:szCs w:val="16"/>
              </w:rPr>
            </w:pPr>
            <w:r w:rsidRPr="00644AC9">
              <w:rPr>
                <w:rFonts w:ascii="Arial" w:hAnsi="Arial" w:cs="Arial"/>
                <w:color w:val="000000"/>
                <w:sz w:val="16"/>
                <w:szCs w:val="16"/>
              </w:rPr>
              <w:t>ATM</w:t>
            </w:r>
            <w:r>
              <w:rPr>
                <w:rFonts w:ascii="Arial" w:hAnsi="Arial" w:cs="Arial"/>
                <w:color w:val="000000"/>
                <w:sz w:val="16"/>
                <w:szCs w:val="16"/>
              </w:rPr>
              <w:t xml:space="preserve"> 1</w:t>
            </w:r>
          </w:p>
        </w:tc>
      </w:tr>
      <w:tr w:rsidR="00BE0DC1" w:rsidRPr="00644AC9" w14:paraId="693D85C1" w14:textId="77777777" w:rsidTr="00A51FC1">
        <w:trPr>
          <w:trHeight w:val="292"/>
        </w:trPr>
        <w:tc>
          <w:tcPr>
            <w:tcW w:w="4642" w:type="dxa"/>
            <w:vAlign w:val="center"/>
          </w:tcPr>
          <w:p w14:paraId="2B733C1C" w14:textId="77777777" w:rsidR="00BE0DC1" w:rsidRPr="00644AC9" w:rsidRDefault="00BE0DC1" w:rsidP="00A51FC1">
            <w:pPr>
              <w:rPr>
                <w:rFonts w:ascii="Arial" w:hAnsi="Arial" w:cs="Arial"/>
                <w:color w:val="000000"/>
                <w:sz w:val="16"/>
                <w:szCs w:val="16"/>
              </w:rPr>
            </w:pPr>
          </w:p>
        </w:tc>
        <w:tc>
          <w:tcPr>
            <w:tcW w:w="2169" w:type="dxa"/>
            <w:vAlign w:val="center"/>
          </w:tcPr>
          <w:p w14:paraId="7ED5C041" w14:textId="77777777" w:rsidR="00BE0DC1" w:rsidRPr="00644AC9" w:rsidRDefault="00BE0DC1" w:rsidP="00A51FC1">
            <w:pPr>
              <w:spacing w:before="19" w:line="253" w:lineRule="auto"/>
              <w:ind w:left="28" w:right="5"/>
              <w:jc w:val="center"/>
              <w:rPr>
                <w:rFonts w:ascii="Arial" w:hAnsi="Arial" w:cs="Arial"/>
                <w:color w:val="000000"/>
                <w:sz w:val="16"/>
                <w:szCs w:val="16"/>
              </w:rPr>
            </w:pPr>
            <w:r>
              <w:rPr>
                <w:rFonts w:ascii="Arial" w:hAnsi="Arial" w:cs="Arial"/>
                <w:color w:val="000000"/>
                <w:sz w:val="16"/>
                <w:szCs w:val="16"/>
              </w:rPr>
              <w:t>PN 2</w:t>
            </w:r>
          </w:p>
        </w:tc>
      </w:tr>
      <w:tr w:rsidR="00BE0DC1" w:rsidRPr="00644AC9" w14:paraId="39CE9811" w14:textId="77777777" w:rsidTr="00A51FC1">
        <w:trPr>
          <w:trHeight w:val="292"/>
        </w:trPr>
        <w:tc>
          <w:tcPr>
            <w:tcW w:w="4642" w:type="dxa"/>
            <w:vAlign w:val="center"/>
          </w:tcPr>
          <w:p w14:paraId="78413EF6" w14:textId="77777777" w:rsidR="00BE0DC1" w:rsidRPr="00644AC9" w:rsidRDefault="00BE0DC1" w:rsidP="00A51FC1">
            <w:pPr>
              <w:rPr>
                <w:rFonts w:ascii="Arial" w:hAnsi="Arial" w:cs="Arial"/>
                <w:color w:val="000000"/>
                <w:sz w:val="16"/>
                <w:szCs w:val="16"/>
              </w:rPr>
            </w:pPr>
          </w:p>
        </w:tc>
        <w:tc>
          <w:tcPr>
            <w:tcW w:w="2169" w:type="dxa"/>
            <w:vAlign w:val="center"/>
          </w:tcPr>
          <w:p w14:paraId="7A195B40" w14:textId="77777777" w:rsidR="00BE0DC1" w:rsidRPr="00644AC9" w:rsidRDefault="00BE0DC1" w:rsidP="00A51FC1">
            <w:pPr>
              <w:spacing w:before="19" w:line="253" w:lineRule="auto"/>
              <w:ind w:left="28" w:right="5"/>
              <w:jc w:val="center"/>
              <w:rPr>
                <w:rFonts w:ascii="Arial" w:hAnsi="Arial" w:cs="Arial"/>
                <w:color w:val="000000"/>
                <w:sz w:val="16"/>
                <w:szCs w:val="16"/>
              </w:rPr>
            </w:pPr>
            <w:r>
              <w:rPr>
                <w:rFonts w:ascii="Arial" w:hAnsi="Arial" w:cs="Arial"/>
                <w:color w:val="000000"/>
                <w:sz w:val="16"/>
                <w:szCs w:val="16"/>
              </w:rPr>
              <w:t>ATM 2</w:t>
            </w:r>
          </w:p>
        </w:tc>
      </w:tr>
      <w:tr w:rsidR="00BE0DC1" w:rsidRPr="00644AC9" w14:paraId="7FE75ED2" w14:textId="77777777" w:rsidTr="00A51FC1">
        <w:trPr>
          <w:trHeight w:val="292"/>
        </w:trPr>
        <w:tc>
          <w:tcPr>
            <w:tcW w:w="4642" w:type="dxa"/>
            <w:vAlign w:val="center"/>
          </w:tcPr>
          <w:p w14:paraId="45AC9AB8" w14:textId="77777777" w:rsidR="00BE0DC1" w:rsidRPr="00644AC9" w:rsidRDefault="00BE0DC1" w:rsidP="00A51FC1">
            <w:pPr>
              <w:rPr>
                <w:rFonts w:ascii="Arial" w:hAnsi="Arial" w:cs="Arial"/>
                <w:color w:val="000000"/>
                <w:sz w:val="16"/>
                <w:szCs w:val="16"/>
              </w:rPr>
            </w:pPr>
          </w:p>
        </w:tc>
        <w:tc>
          <w:tcPr>
            <w:tcW w:w="2169" w:type="dxa"/>
            <w:vAlign w:val="center"/>
          </w:tcPr>
          <w:p w14:paraId="09B856D2" w14:textId="77777777" w:rsidR="00BE0DC1" w:rsidRPr="00644AC9" w:rsidRDefault="00BE0DC1" w:rsidP="00A51FC1">
            <w:pPr>
              <w:spacing w:before="19" w:line="253" w:lineRule="auto"/>
              <w:ind w:left="28" w:right="5"/>
              <w:jc w:val="center"/>
              <w:rPr>
                <w:rFonts w:ascii="Arial" w:hAnsi="Arial" w:cs="Arial"/>
                <w:color w:val="000000"/>
                <w:sz w:val="16"/>
                <w:szCs w:val="16"/>
              </w:rPr>
            </w:pPr>
            <w:r>
              <w:rPr>
                <w:rFonts w:ascii="Arial" w:hAnsi="Arial" w:cs="Arial"/>
                <w:color w:val="000000"/>
                <w:sz w:val="16"/>
                <w:szCs w:val="16"/>
              </w:rPr>
              <w:t>PN 3</w:t>
            </w:r>
          </w:p>
        </w:tc>
      </w:tr>
      <w:tr w:rsidR="00BE0DC1" w:rsidRPr="00644AC9" w14:paraId="1B59AED4" w14:textId="77777777" w:rsidTr="00A51FC1">
        <w:trPr>
          <w:trHeight w:val="292"/>
        </w:trPr>
        <w:tc>
          <w:tcPr>
            <w:tcW w:w="4642" w:type="dxa"/>
            <w:vAlign w:val="center"/>
          </w:tcPr>
          <w:p w14:paraId="6A2DA8C1" w14:textId="77777777" w:rsidR="00BE0DC1" w:rsidRPr="00644AC9" w:rsidRDefault="00BE0DC1" w:rsidP="00A51FC1">
            <w:pPr>
              <w:rPr>
                <w:rFonts w:ascii="Arial" w:hAnsi="Arial" w:cs="Arial"/>
                <w:color w:val="000000"/>
                <w:sz w:val="16"/>
                <w:szCs w:val="16"/>
              </w:rPr>
            </w:pPr>
          </w:p>
        </w:tc>
        <w:tc>
          <w:tcPr>
            <w:tcW w:w="2169" w:type="dxa"/>
            <w:vAlign w:val="center"/>
          </w:tcPr>
          <w:p w14:paraId="74AFE7BA" w14:textId="77777777" w:rsidR="00BE0DC1" w:rsidRPr="00644AC9" w:rsidRDefault="00BE0DC1" w:rsidP="00A51FC1">
            <w:pPr>
              <w:spacing w:before="19" w:line="253" w:lineRule="auto"/>
              <w:ind w:left="28" w:right="5"/>
              <w:jc w:val="center"/>
              <w:rPr>
                <w:rFonts w:ascii="Arial" w:hAnsi="Arial" w:cs="Arial"/>
                <w:color w:val="000000"/>
                <w:sz w:val="16"/>
                <w:szCs w:val="16"/>
              </w:rPr>
            </w:pPr>
            <w:r>
              <w:rPr>
                <w:rFonts w:ascii="Arial" w:hAnsi="Arial" w:cs="Arial"/>
                <w:color w:val="000000"/>
                <w:sz w:val="16"/>
                <w:szCs w:val="16"/>
              </w:rPr>
              <w:t>ATM 3</w:t>
            </w:r>
          </w:p>
        </w:tc>
      </w:tr>
    </w:tbl>
    <w:p w14:paraId="6691F62B" w14:textId="77777777" w:rsidR="00644AC9" w:rsidRPr="00644AC9" w:rsidRDefault="00644AC9" w:rsidP="00644AC9">
      <w:pPr>
        <w:jc w:val="center"/>
        <w:rPr>
          <w:rFonts w:ascii="Arial" w:hAnsi="Arial" w:cs="Arial"/>
          <w:b/>
          <w:bCs/>
          <w:color w:val="000000"/>
          <w:sz w:val="16"/>
          <w:szCs w:val="16"/>
        </w:rPr>
      </w:pPr>
    </w:p>
    <w:p w14:paraId="089DC051" w14:textId="77777777" w:rsidR="00644AC9" w:rsidRPr="00644AC9" w:rsidRDefault="00644AC9" w:rsidP="00644AC9">
      <w:pPr>
        <w:jc w:val="center"/>
        <w:rPr>
          <w:rFonts w:ascii="Arial" w:hAnsi="Arial" w:cs="Arial"/>
          <w:b/>
          <w:bCs/>
          <w:color w:val="000000"/>
          <w:sz w:val="16"/>
          <w:szCs w:val="16"/>
        </w:rPr>
      </w:pPr>
    </w:p>
    <w:p w14:paraId="63DFC00B" w14:textId="77777777" w:rsidR="00644AC9" w:rsidRPr="00644AC9" w:rsidRDefault="00644AC9" w:rsidP="00392959">
      <w:pPr>
        <w:rPr>
          <w:rFonts w:ascii="Arial" w:hAnsi="Arial" w:cs="Arial"/>
          <w:b/>
          <w:bCs/>
          <w:color w:val="000000"/>
          <w:sz w:val="16"/>
          <w:szCs w:val="16"/>
        </w:rPr>
      </w:pPr>
    </w:p>
    <w:p w14:paraId="4FD348BF" w14:textId="3C612265" w:rsidR="00644AC9" w:rsidRDefault="00644AC9" w:rsidP="00644AC9">
      <w:pPr>
        <w:jc w:val="center"/>
        <w:rPr>
          <w:rFonts w:ascii="Arial" w:hAnsi="Arial" w:cs="Arial"/>
          <w:b/>
          <w:bCs/>
          <w:color w:val="000000"/>
          <w:sz w:val="16"/>
          <w:szCs w:val="16"/>
        </w:rPr>
      </w:pPr>
    </w:p>
    <w:p w14:paraId="684FB7B2" w14:textId="0416BC95" w:rsidR="00692EE5" w:rsidRDefault="00692EE5" w:rsidP="00692EE5">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A</w:t>
      </w:r>
      <w:r>
        <w:rPr>
          <w:rFonts w:ascii="Arial" w:hAnsi="Arial" w:cs="Arial"/>
          <w:sz w:val="16"/>
          <w:szCs w:val="16"/>
          <w:lang w:val="es-ES_tradnl"/>
        </w:rPr>
        <w:t>)</w:t>
      </w:r>
      <w:r w:rsidRPr="00480346">
        <w:rPr>
          <w:rFonts w:ascii="Arial" w:hAnsi="Arial" w:cs="Arial"/>
          <w:sz w:val="16"/>
          <w:szCs w:val="16"/>
          <w:lang w:val="es-ES_tradnl"/>
        </w:rPr>
        <w:t xml:space="preserve"> </w:t>
      </w:r>
      <w:proofErr w:type="gramStart"/>
      <w:r w:rsidRPr="00480346">
        <w:rPr>
          <w:rFonts w:ascii="Arial" w:hAnsi="Arial" w:cs="Arial"/>
          <w:sz w:val="16"/>
          <w:szCs w:val="16"/>
          <w:lang w:val="es-ES_tradnl"/>
        </w:rPr>
        <w:t>:.…</w:t>
      </w:r>
      <w:proofErr w:type="gramEnd"/>
      <w:r w:rsidRPr="00480346">
        <w:rPr>
          <w:rFonts w:ascii="Arial" w:hAnsi="Arial" w:cs="Arial"/>
          <w:sz w:val="16"/>
          <w:szCs w:val="16"/>
          <w:lang w:val="es-ES_tradnl"/>
        </w:rPr>
        <w:t>…………………………………………</w:t>
      </w:r>
    </w:p>
    <w:p w14:paraId="55471B34" w14:textId="77777777" w:rsidR="00692EE5" w:rsidRDefault="00692EE5" w:rsidP="00692EE5">
      <w:pPr>
        <w:tabs>
          <w:tab w:val="left" w:pos="1134"/>
        </w:tabs>
        <w:jc w:val="both"/>
        <w:rPr>
          <w:rFonts w:ascii="Arial" w:hAnsi="Arial" w:cs="Arial"/>
          <w:sz w:val="16"/>
          <w:szCs w:val="16"/>
          <w:lang w:val="es-ES_tradnl"/>
        </w:rPr>
      </w:pPr>
    </w:p>
    <w:p w14:paraId="23EB772E" w14:textId="65C23E41" w:rsidR="00692EE5" w:rsidRDefault="00692EE5" w:rsidP="00692EE5">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A</w:t>
      </w:r>
      <w:r>
        <w:rPr>
          <w:rFonts w:ascii="Arial" w:hAnsi="Arial" w:cs="Arial"/>
          <w:sz w:val="16"/>
          <w:szCs w:val="16"/>
          <w:lang w:val="es-ES_tradnl"/>
        </w:rPr>
        <w:t>)</w:t>
      </w:r>
      <w:r w:rsidRPr="00480346">
        <w:rPr>
          <w:rFonts w:ascii="Arial" w:hAnsi="Arial" w:cs="Arial"/>
          <w:sz w:val="16"/>
          <w:szCs w:val="16"/>
          <w:lang w:val="es-ES_tradnl"/>
        </w:rPr>
        <w:t xml:space="preserve"> </w:t>
      </w:r>
      <w:proofErr w:type="gramStart"/>
      <w:r w:rsidRPr="00480346">
        <w:rPr>
          <w:rFonts w:ascii="Arial" w:hAnsi="Arial" w:cs="Arial"/>
          <w:sz w:val="16"/>
          <w:szCs w:val="16"/>
          <w:lang w:val="es-ES_tradnl"/>
        </w:rPr>
        <w:t>:.…</w:t>
      </w:r>
      <w:proofErr w:type="gramEnd"/>
      <w:r w:rsidRPr="00480346">
        <w:rPr>
          <w:rFonts w:ascii="Arial" w:hAnsi="Arial" w:cs="Arial"/>
          <w:sz w:val="16"/>
          <w:szCs w:val="16"/>
          <w:lang w:val="es-ES_tradnl"/>
        </w:rPr>
        <w:t>…………………………………………</w:t>
      </w:r>
    </w:p>
    <w:p w14:paraId="1B47D8A9" w14:textId="77777777" w:rsidR="00692EE5" w:rsidRDefault="00692EE5" w:rsidP="00692EE5">
      <w:pPr>
        <w:tabs>
          <w:tab w:val="left" w:pos="1134"/>
        </w:tabs>
        <w:jc w:val="both"/>
        <w:rPr>
          <w:rFonts w:ascii="Arial" w:hAnsi="Arial" w:cs="Arial"/>
          <w:sz w:val="16"/>
          <w:szCs w:val="16"/>
          <w:lang w:val="es-ES_tradnl"/>
        </w:rPr>
      </w:pPr>
    </w:p>
    <w:p w14:paraId="2E4F80AC" w14:textId="4B89166A" w:rsidR="00692EE5" w:rsidRDefault="00692EE5" w:rsidP="00692EE5">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A</w:t>
      </w:r>
      <w:r>
        <w:rPr>
          <w:rFonts w:ascii="Arial" w:hAnsi="Arial" w:cs="Arial"/>
          <w:sz w:val="16"/>
          <w:szCs w:val="16"/>
          <w:lang w:val="es-ES_tradnl"/>
        </w:rPr>
        <w:t>)</w:t>
      </w:r>
      <w:r w:rsidRPr="00480346">
        <w:rPr>
          <w:rFonts w:ascii="Arial" w:hAnsi="Arial" w:cs="Arial"/>
          <w:sz w:val="16"/>
          <w:szCs w:val="16"/>
          <w:lang w:val="es-ES_tradnl"/>
        </w:rPr>
        <w:t xml:space="preserve"> </w:t>
      </w:r>
      <w:proofErr w:type="gramStart"/>
      <w:r w:rsidRPr="00480346">
        <w:rPr>
          <w:rFonts w:ascii="Arial" w:hAnsi="Arial" w:cs="Arial"/>
          <w:sz w:val="16"/>
          <w:szCs w:val="16"/>
          <w:lang w:val="es-ES_tradnl"/>
        </w:rPr>
        <w:t>:.…</w:t>
      </w:r>
      <w:proofErr w:type="gramEnd"/>
      <w:r w:rsidRPr="00480346">
        <w:rPr>
          <w:rFonts w:ascii="Arial" w:hAnsi="Arial" w:cs="Arial"/>
          <w:sz w:val="16"/>
          <w:szCs w:val="16"/>
          <w:lang w:val="es-ES_tradnl"/>
        </w:rPr>
        <w:t>…………………………………………</w:t>
      </w:r>
    </w:p>
    <w:p w14:paraId="3B07FF95" w14:textId="77777777" w:rsidR="00692EE5" w:rsidRDefault="00692EE5" w:rsidP="00692EE5">
      <w:pPr>
        <w:tabs>
          <w:tab w:val="left" w:pos="1134"/>
        </w:tabs>
        <w:jc w:val="both"/>
        <w:rPr>
          <w:rFonts w:ascii="Arial" w:hAnsi="Arial" w:cs="Arial"/>
          <w:sz w:val="16"/>
          <w:szCs w:val="16"/>
          <w:lang w:val="es-ES_tradnl"/>
        </w:rPr>
      </w:pPr>
    </w:p>
    <w:p w14:paraId="3CE4BA57" w14:textId="7A4DEBCD" w:rsidR="00692EE5" w:rsidRDefault="00692EE5" w:rsidP="00692EE5">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A</w:t>
      </w:r>
      <w:r>
        <w:rPr>
          <w:rFonts w:ascii="Arial" w:hAnsi="Arial" w:cs="Arial"/>
          <w:sz w:val="16"/>
          <w:szCs w:val="16"/>
          <w:lang w:val="es-ES_tradnl"/>
        </w:rPr>
        <w:t>)</w:t>
      </w:r>
      <w:r w:rsidRPr="00480346">
        <w:rPr>
          <w:rFonts w:ascii="Arial" w:hAnsi="Arial" w:cs="Arial"/>
          <w:sz w:val="16"/>
          <w:szCs w:val="16"/>
          <w:lang w:val="es-ES_tradnl"/>
        </w:rPr>
        <w:t xml:space="preserve"> </w:t>
      </w:r>
      <w:proofErr w:type="gramStart"/>
      <w:r w:rsidRPr="00480346">
        <w:rPr>
          <w:rFonts w:ascii="Arial" w:hAnsi="Arial" w:cs="Arial"/>
          <w:sz w:val="16"/>
          <w:szCs w:val="16"/>
          <w:lang w:val="es-ES_tradnl"/>
        </w:rPr>
        <w:t>:.…</w:t>
      </w:r>
      <w:proofErr w:type="gramEnd"/>
      <w:r w:rsidRPr="00480346">
        <w:rPr>
          <w:rFonts w:ascii="Arial" w:hAnsi="Arial" w:cs="Arial"/>
          <w:sz w:val="16"/>
          <w:szCs w:val="16"/>
          <w:lang w:val="es-ES_tradnl"/>
        </w:rPr>
        <w:t>…………………………………………</w:t>
      </w:r>
    </w:p>
    <w:p w14:paraId="2DCD72D3" w14:textId="77777777" w:rsidR="00692EE5" w:rsidRDefault="00692EE5" w:rsidP="00692EE5">
      <w:pPr>
        <w:tabs>
          <w:tab w:val="left" w:pos="1134"/>
        </w:tabs>
        <w:jc w:val="both"/>
        <w:rPr>
          <w:rFonts w:ascii="Arial" w:hAnsi="Arial" w:cs="Arial"/>
          <w:sz w:val="16"/>
          <w:szCs w:val="16"/>
          <w:lang w:val="es-ES_tradnl"/>
        </w:rPr>
      </w:pPr>
    </w:p>
    <w:p w14:paraId="3DBACC9D" w14:textId="46EDC0E4" w:rsidR="00692EE5" w:rsidRDefault="00692EE5" w:rsidP="00692EE5">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B</w:t>
      </w:r>
      <w:r>
        <w:rPr>
          <w:rFonts w:ascii="Arial" w:hAnsi="Arial" w:cs="Arial"/>
          <w:sz w:val="16"/>
          <w:szCs w:val="16"/>
          <w:lang w:val="es-ES_tradnl"/>
        </w:rPr>
        <w:t>)</w:t>
      </w:r>
      <w:r w:rsidRPr="00480346">
        <w:rPr>
          <w:rFonts w:ascii="Arial" w:hAnsi="Arial" w:cs="Arial"/>
          <w:sz w:val="16"/>
          <w:szCs w:val="16"/>
          <w:lang w:val="es-ES_tradnl"/>
        </w:rPr>
        <w:t xml:space="preserve"> </w:t>
      </w:r>
      <w:proofErr w:type="gramStart"/>
      <w:r w:rsidRPr="00480346">
        <w:rPr>
          <w:rFonts w:ascii="Arial" w:hAnsi="Arial" w:cs="Arial"/>
          <w:sz w:val="16"/>
          <w:szCs w:val="16"/>
          <w:lang w:val="es-ES_tradnl"/>
        </w:rPr>
        <w:t>:.…</w:t>
      </w:r>
      <w:proofErr w:type="gramEnd"/>
      <w:r w:rsidRPr="00480346">
        <w:rPr>
          <w:rFonts w:ascii="Arial" w:hAnsi="Arial" w:cs="Arial"/>
          <w:sz w:val="16"/>
          <w:szCs w:val="16"/>
          <w:lang w:val="es-ES_tradnl"/>
        </w:rPr>
        <w:t>…………………………………………</w:t>
      </w:r>
    </w:p>
    <w:p w14:paraId="42487335" w14:textId="77777777" w:rsidR="00692EE5" w:rsidRDefault="00692EE5" w:rsidP="00692EE5">
      <w:pPr>
        <w:tabs>
          <w:tab w:val="left" w:pos="1134"/>
        </w:tabs>
        <w:jc w:val="both"/>
        <w:rPr>
          <w:rFonts w:ascii="Arial" w:hAnsi="Arial" w:cs="Arial"/>
          <w:sz w:val="16"/>
          <w:szCs w:val="16"/>
          <w:lang w:val="es-ES_tradnl"/>
        </w:rPr>
      </w:pPr>
    </w:p>
    <w:p w14:paraId="70789FBA" w14:textId="3A76A9FF" w:rsidR="00692EE5" w:rsidRDefault="00692EE5" w:rsidP="00692EE5">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B</w:t>
      </w:r>
      <w:r>
        <w:rPr>
          <w:rFonts w:ascii="Arial" w:hAnsi="Arial" w:cs="Arial"/>
          <w:sz w:val="16"/>
          <w:szCs w:val="16"/>
          <w:lang w:val="es-ES_tradnl"/>
        </w:rPr>
        <w:t>)</w:t>
      </w:r>
      <w:r w:rsidRPr="00480346">
        <w:rPr>
          <w:rFonts w:ascii="Arial" w:hAnsi="Arial" w:cs="Arial"/>
          <w:sz w:val="16"/>
          <w:szCs w:val="16"/>
          <w:lang w:val="es-ES_tradnl"/>
        </w:rPr>
        <w:t xml:space="preserve"> </w:t>
      </w:r>
      <w:proofErr w:type="gramStart"/>
      <w:r w:rsidRPr="00480346">
        <w:rPr>
          <w:rFonts w:ascii="Arial" w:hAnsi="Arial" w:cs="Arial"/>
          <w:sz w:val="16"/>
          <w:szCs w:val="16"/>
          <w:lang w:val="es-ES_tradnl"/>
        </w:rPr>
        <w:t>:.…</w:t>
      </w:r>
      <w:proofErr w:type="gramEnd"/>
      <w:r w:rsidRPr="00480346">
        <w:rPr>
          <w:rFonts w:ascii="Arial" w:hAnsi="Arial" w:cs="Arial"/>
          <w:sz w:val="16"/>
          <w:szCs w:val="16"/>
          <w:lang w:val="es-ES_tradnl"/>
        </w:rPr>
        <w:t>…………………………………………</w:t>
      </w:r>
    </w:p>
    <w:p w14:paraId="5E949CDA" w14:textId="77777777" w:rsidR="00692EE5" w:rsidRDefault="00692EE5" w:rsidP="00692EE5">
      <w:pPr>
        <w:tabs>
          <w:tab w:val="left" w:pos="1134"/>
        </w:tabs>
        <w:jc w:val="both"/>
        <w:rPr>
          <w:rFonts w:ascii="Arial" w:hAnsi="Arial" w:cs="Arial"/>
          <w:sz w:val="16"/>
          <w:szCs w:val="16"/>
          <w:lang w:val="es-ES_tradnl"/>
        </w:rPr>
      </w:pPr>
    </w:p>
    <w:p w14:paraId="065241D2" w14:textId="257447DA" w:rsidR="00692EE5" w:rsidRDefault="00692EE5" w:rsidP="00692EE5">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B</w:t>
      </w:r>
      <w:r>
        <w:rPr>
          <w:rFonts w:ascii="Arial" w:hAnsi="Arial" w:cs="Arial"/>
          <w:sz w:val="16"/>
          <w:szCs w:val="16"/>
          <w:lang w:val="es-ES_tradnl"/>
        </w:rPr>
        <w:t>)</w:t>
      </w:r>
      <w:r w:rsidRPr="00480346">
        <w:rPr>
          <w:rFonts w:ascii="Arial" w:hAnsi="Arial" w:cs="Arial"/>
          <w:sz w:val="16"/>
          <w:szCs w:val="16"/>
          <w:lang w:val="es-ES_tradnl"/>
        </w:rPr>
        <w:t xml:space="preserve"> </w:t>
      </w:r>
      <w:proofErr w:type="gramStart"/>
      <w:r w:rsidRPr="00480346">
        <w:rPr>
          <w:rFonts w:ascii="Arial" w:hAnsi="Arial" w:cs="Arial"/>
          <w:sz w:val="16"/>
          <w:szCs w:val="16"/>
          <w:lang w:val="es-ES_tradnl"/>
        </w:rPr>
        <w:t>:.…</w:t>
      </w:r>
      <w:proofErr w:type="gramEnd"/>
      <w:r w:rsidRPr="00480346">
        <w:rPr>
          <w:rFonts w:ascii="Arial" w:hAnsi="Arial" w:cs="Arial"/>
          <w:sz w:val="16"/>
          <w:szCs w:val="16"/>
          <w:lang w:val="es-ES_tradnl"/>
        </w:rPr>
        <w:t>…………………………………………</w:t>
      </w:r>
    </w:p>
    <w:p w14:paraId="1CB3DAFA" w14:textId="77777777" w:rsidR="00692EE5" w:rsidRDefault="00692EE5" w:rsidP="00692EE5">
      <w:pPr>
        <w:tabs>
          <w:tab w:val="left" w:pos="1134"/>
        </w:tabs>
        <w:jc w:val="both"/>
        <w:rPr>
          <w:rFonts w:ascii="Arial" w:hAnsi="Arial" w:cs="Arial"/>
          <w:sz w:val="16"/>
          <w:szCs w:val="16"/>
          <w:lang w:val="es-ES_tradnl"/>
        </w:rPr>
      </w:pPr>
    </w:p>
    <w:p w14:paraId="3AE45973" w14:textId="28B9FD83" w:rsidR="00692EE5" w:rsidRDefault="00692EE5" w:rsidP="00692EE5">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B</w:t>
      </w:r>
      <w:r>
        <w:rPr>
          <w:rFonts w:ascii="Arial" w:hAnsi="Arial" w:cs="Arial"/>
          <w:sz w:val="16"/>
          <w:szCs w:val="16"/>
          <w:lang w:val="es-ES_tradnl"/>
        </w:rPr>
        <w:t>)</w:t>
      </w:r>
      <w:r w:rsidRPr="00480346">
        <w:rPr>
          <w:rFonts w:ascii="Arial" w:hAnsi="Arial" w:cs="Arial"/>
          <w:sz w:val="16"/>
          <w:szCs w:val="16"/>
          <w:lang w:val="es-ES_tradnl"/>
        </w:rPr>
        <w:t xml:space="preserve"> </w:t>
      </w:r>
      <w:proofErr w:type="gramStart"/>
      <w:r w:rsidRPr="00480346">
        <w:rPr>
          <w:rFonts w:ascii="Arial" w:hAnsi="Arial" w:cs="Arial"/>
          <w:sz w:val="16"/>
          <w:szCs w:val="16"/>
          <w:lang w:val="es-ES_tradnl"/>
        </w:rPr>
        <w:t>:.…</w:t>
      </w:r>
      <w:proofErr w:type="gramEnd"/>
      <w:r w:rsidRPr="00480346">
        <w:rPr>
          <w:rFonts w:ascii="Arial" w:hAnsi="Arial" w:cs="Arial"/>
          <w:sz w:val="16"/>
          <w:szCs w:val="16"/>
          <w:lang w:val="es-ES_tradnl"/>
        </w:rPr>
        <w:t>…………………………………………</w:t>
      </w:r>
    </w:p>
    <w:p w14:paraId="65486632" w14:textId="77777777" w:rsidR="00692EE5" w:rsidRDefault="00692EE5" w:rsidP="00692EE5">
      <w:pPr>
        <w:tabs>
          <w:tab w:val="left" w:pos="1134"/>
        </w:tabs>
        <w:jc w:val="both"/>
        <w:rPr>
          <w:rFonts w:ascii="Arial" w:hAnsi="Arial" w:cs="Arial"/>
          <w:sz w:val="16"/>
          <w:szCs w:val="16"/>
          <w:lang w:val="es-ES_tradnl"/>
        </w:rPr>
      </w:pPr>
    </w:p>
    <w:p w14:paraId="258568B4" w14:textId="7EC0B483" w:rsidR="00692EE5" w:rsidRDefault="00692EE5" w:rsidP="00692EE5">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C</w:t>
      </w:r>
      <w:r>
        <w:rPr>
          <w:rFonts w:ascii="Arial" w:hAnsi="Arial" w:cs="Arial"/>
          <w:sz w:val="16"/>
          <w:szCs w:val="16"/>
          <w:lang w:val="es-ES_tradnl"/>
        </w:rPr>
        <w:t>)</w:t>
      </w:r>
      <w:r w:rsidRPr="00480346">
        <w:rPr>
          <w:rFonts w:ascii="Arial" w:hAnsi="Arial" w:cs="Arial"/>
          <w:sz w:val="16"/>
          <w:szCs w:val="16"/>
          <w:lang w:val="es-ES_tradnl"/>
        </w:rPr>
        <w:t xml:space="preserve"> </w:t>
      </w:r>
      <w:proofErr w:type="gramStart"/>
      <w:r w:rsidRPr="00480346">
        <w:rPr>
          <w:rFonts w:ascii="Arial" w:hAnsi="Arial" w:cs="Arial"/>
          <w:sz w:val="16"/>
          <w:szCs w:val="16"/>
          <w:lang w:val="es-ES_tradnl"/>
        </w:rPr>
        <w:t>:.…</w:t>
      </w:r>
      <w:proofErr w:type="gramEnd"/>
      <w:r w:rsidRPr="00480346">
        <w:rPr>
          <w:rFonts w:ascii="Arial" w:hAnsi="Arial" w:cs="Arial"/>
          <w:sz w:val="16"/>
          <w:szCs w:val="16"/>
          <w:lang w:val="es-ES_tradnl"/>
        </w:rPr>
        <w:t>…………………………………………</w:t>
      </w:r>
    </w:p>
    <w:p w14:paraId="0A0E8162" w14:textId="77777777" w:rsidR="00692EE5" w:rsidRDefault="00692EE5" w:rsidP="00692EE5">
      <w:pPr>
        <w:tabs>
          <w:tab w:val="left" w:pos="1134"/>
        </w:tabs>
        <w:jc w:val="both"/>
        <w:rPr>
          <w:rFonts w:ascii="Arial" w:hAnsi="Arial" w:cs="Arial"/>
          <w:sz w:val="16"/>
          <w:szCs w:val="16"/>
          <w:lang w:val="es-ES_tradnl"/>
        </w:rPr>
      </w:pPr>
    </w:p>
    <w:p w14:paraId="698644B8" w14:textId="3420BE31" w:rsidR="00692EE5" w:rsidRDefault="00692EE5" w:rsidP="00692EE5">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C</w:t>
      </w:r>
      <w:r>
        <w:rPr>
          <w:rFonts w:ascii="Arial" w:hAnsi="Arial" w:cs="Arial"/>
          <w:sz w:val="16"/>
          <w:szCs w:val="16"/>
          <w:lang w:val="es-ES_tradnl"/>
        </w:rPr>
        <w:t>)</w:t>
      </w:r>
      <w:r w:rsidRPr="00480346">
        <w:rPr>
          <w:rFonts w:ascii="Arial" w:hAnsi="Arial" w:cs="Arial"/>
          <w:sz w:val="16"/>
          <w:szCs w:val="16"/>
          <w:lang w:val="es-ES_tradnl"/>
        </w:rPr>
        <w:t xml:space="preserve"> </w:t>
      </w:r>
      <w:proofErr w:type="gramStart"/>
      <w:r w:rsidRPr="00480346">
        <w:rPr>
          <w:rFonts w:ascii="Arial" w:hAnsi="Arial" w:cs="Arial"/>
          <w:sz w:val="16"/>
          <w:szCs w:val="16"/>
          <w:lang w:val="es-ES_tradnl"/>
        </w:rPr>
        <w:t>:.…</w:t>
      </w:r>
      <w:proofErr w:type="gramEnd"/>
      <w:r w:rsidRPr="00480346">
        <w:rPr>
          <w:rFonts w:ascii="Arial" w:hAnsi="Arial" w:cs="Arial"/>
          <w:sz w:val="16"/>
          <w:szCs w:val="16"/>
          <w:lang w:val="es-ES_tradnl"/>
        </w:rPr>
        <w:t>…………………………………………</w:t>
      </w:r>
    </w:p>
    <w:p w14:paraId="5F0748EB" w14:textId="77777777" w:rsidR="00692EE5" w:rsidRDefault="00692EE5" w:rsidP="00692EE5">
      <w:pPr>
        <w:tabs>
          <w:tab w:val="left" w:pos="1134"/>
        </w:tabs>
        <w:jc w:val="both"/>
        <w:rPr>
          <w:rFonts w:ascii="Arial" w:hAnsi="Arial" w:cs="Arial"/>
          <w:sz w:val="16"/>
          <w:szCs w:val="16"/>
          <w:lang w:val="es-ES_tradnl"/>
        </w:rPr>
      </w:pPr>
    </w:p>
    <w:p w14:paraId="358545CD" w14:textId="1F9DAF7C" w:rsidR="00692EE5" w:rsidRDefault="00692EE5" w:rsidP="00692EE5">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C</w:t>
      </w:r>
      <w:r>
        <w:rPr>
          <w:rFonts w:ascii="Arial" w:hAnsi="Arial" w:cs="Arial"/>
          <w:sz w:val="16"/>
          <w:szCs w:val="16"/>
          <w:lang w:val="es-ES_tradnl"/>
        </w:rPr>
        <w:t>)</w:t>
      </w:r>
      <w:r w:rsidRPr="00480346">
        <w:rPr>
          <w:rFonts w:ascii="Arial" w:hAnsi="Arial" w:cs="Arial"/>
          <w:sz w:val="16"/>
          <w:szCs w:val="16"/>
          <w:lang w:val="es-ES_tradnl"/>
        </w:rPr>
        <w:t xml:space="preserve"> </w:t>
      </w:r>
      <w:proofErr w:type="gramStart"/>
      <w:r w:rsidRPr="00480346">
        <w:rPr>
          <w:rFonts w:ascii="Arial" w:hAnsi="Arial" w:cs="Arial"/>
          <w:sz w:val="16"/>
          <w:szCs w:val="16"/>
          <w:lang w:val="es-ES_tradnl"/>
        </w:rPr>
        <w:t>:.…</w:t>
      </w:r>
      <w:proofErr w:type="gramEnd"/>
      <w:r w:rsidRPr="00480346">
        <w:rPr>
          <w:rFonts w:ascii="Arial" w:hAnsi="Arial" w:cs="Arial"/>
          <w:sz w:val="16"/>
          <w:szCs w:val="16"/>
          <w:lang w:val="es-ES_tradnl"/>
        </w:rPr>
        <w:t>…………………………………………</w:t>
      </w:r>
    </w:p>
    <w:p w14:paraId="54D38890" w14:textId="77777777" w:rsidR="00692EE5" w:rsidRDefault="00692EE5" w:rsidP="00692EE5">
      <w:pPr>
        <w:tabs>
          <w:tab w:val="left" w:pos="1134"/>
        </w:tabs>
        <w:jc w:val="both"/>
        <w:rPr>
          <w:rFonts w:ascii="Arial" w:hAnsi="Arial" w:cs="Arial"/>
          <w:sz w:val="16"/>
          <w:szCs w:val="16"/>
          <w:lang w:val="es-ES_tradnl"/>
        </w:rPr>
      </w:pPr>
    </w:p>
    <w:p w14:paraId="522AD3E7" w14:textId="440CA3F6" w:rsidR="00692EE5" w:rsidRDefault="00692EE5" w:rsidP="00692EE5">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F4EAA">
        <w:rPr>
          <w:rFonts w:ascii="Arial" w:hAnsi="Arial" w:cs="Arial"/>
          <w:b/>
          <w:sz w:val="16"/>
          <w:szCs w:val="16"/>
          <w:lang w:val="es-ES_tradnl"/>
        </w:rPr>
        <w:t>SECTOR C</w:t>
      </w:r>
      <w:r>
        <w:rPr>
          <w:rFonts w:ascii="Arial" w:hAnsi="Arial" w:cs="Arial"/>
          <w:sz w:val="16"/>
          <w:szCs w:val="16"/>
          <w:lang w:val="es-ES_tradnl"/>
        </w:rPr>
        <w:t>)</w:t>
      </w:r>
      <w:r w:rsidRPr="00480346">
        <w:rPr>
          <w:rFonts w:ascii="Arial" w:hAnsi="Arial" w:cs="Arial"/>
          <w:sz w:val="16"/>
          <w:szCs w:val="16"/>
          <w:lang w:val="es-ES_tradnl"/>
        </w:rPr>
        <w:t xml:space="preserve"> </w:t>
      </w:r>
      <w:proofErr w:type="gramStart"/>
      <w:r w:rsidRPr="00480346">
        <w:rPr>
          <w:rFonts w:ascii="Arial" w:hAnsi="Arial" w:cs="Arial"/>
          <w:sz w:val="16"/>
          <w:szCs w:val="16"/>
          <w:lang w:val="es-ES_tradnl"/>
        </w:rPr>
        <w:t>:.…</w:t>
      </w:r>
      <w:proofErr w:type="gramEnd"/>
      <w:r w:rsidRPr="00480346">
        <w:rPr>
          <w:rFonts w:ascii="Arial" w:hAnsi="Arial" w:cs="Arial"/>
          <w:sz w:val="16"/>
          <w:szCs w:val="16"/>
          <w:lang w:val="es-ES_tradnl"/>
        </w:rPr>
        <w:t>…………………………………………</w:t>
      </w:r>
    </w:p>
    <w:p w14:paraId="50102BB8" w14:textId="77777777" w:rsidR="00692EE5" w:rsidRDefault="00692EE5" w:rsidP="00692EE5">
      <w:pPr>
        <w:tabs>
          <w:tab w:val="left" w:pos="1134"/>
        </w:tabs>
        <w:jc w:val="both"/>
        <w:rPr>
          <w:rFonts w:ascii="Arial" w:hAnsi="Arial" w:cs="Arial"/>
          <w:sz w:val="16"/>
          <w:szCs w:val="16"/>
          <w:lang w:val="es-ES_tradnl"/>
        </w:rPr>
      </w:pPr>
    </w:p>
    <w:p w14:paraId="44450B56" w14:textId="77777777" w:rsidR="00644AC9" w:rsidRPr="00D76FB6" w:rsidRDefault="00644AC9" w:rsidP="00D76FB6">
      <w:pPr>
        <w:jc w:val="both"/>
        <w:rPr>
          <w:rFonts w:ascii="Arial" w:hAnsi="Arial" w:cs="Arial"/>
          <w:bCs/>
          <w:sz w:val="16"/>
          <w:szCs w:val="16"/>
        </w:rPr>
      </w:pPr>
    </w:p>
    <w:sectPr w:rsidR="00644AC9" w:rsidRPr="00D76FB6" w:rsidSect="00EF08F5">
      <w:headerReference w:type="first" r:id="rId13"/>
      <w:footerReference w:type="first" r:id="rId14"/>
      <w:pgSz w:w="11906" w:h="16838"/>
      <w:pgMar w:top="1225" w:right="849" w:bottom="284" w:left="1701" w:header="241" w:footer="374"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18CCF4" w14:textId="77777777" w:rsidR="00F60FAA" w:rsidRDefault="00F60FAA">
      <w:r>
        <w:separator/>
      </w:r>
    </w:p>
  </w:endnote>
  <w:endnote w:type="continuationSeparator" w:id="0">
    <w:p w14:paraId="0479C3B7" w14:textId="77777777" w:rsidR="00F60FAA" w:rsidRDefault="00F60F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9520335"/>
      <w:docPartObj>
        <w:docPartGallery w:val="Page Numbers (Bottom of Page)"/>
        <w:docPartUnique/>
      </w:docPartObj>
    </w:sdtPr>
    <w:sdtEndPr>
      <w:rPr>
        <w:rFonts w:ascii="Arial" w:hAnsi="Arial" w:cs="Arial"/>
        <w:sz w:val="22"/>
      </w:rPr>
    </w:sdtEndPr>
    <w:sdtContent>
      <w:p w14:paraId="2745327C" w14:textId="3EEBFA8B" w:rsidR="000D32EF" w:rsidRPr="00ED3FCA" w:rsidRDefault="000D32EF" w:rsidP="00E766EA">
        <w:pPr>
          <w:pStyle w:val="Piedepgina"/>
          <w:jc w:val="center"/>
          <w:rPr>
            <w:rFonts w:ascii="Arial" w:hAnsi="Arial" w:cs="Arial"/>
            <w:sz w:val="22"/>
          </w:rPr>
        </w:pPr>
        <w:r>
          <w:t xml:space="preserve">- </w:t>
        </w:r>
        <w:r w:rsidRPr="003A0749">
          <w:rPr>
            <w:rFonts w:ascii="Arial" w:hAnsi="Arial" w:cs="Arial"/>
            <w:sz w:val="16"/>
            <w:szCs w:val="16"/>
          </w:rPr>
          <w:fldChar w:fldCharType="begin"/>
        </w:r>
        <w:r w:rsidRPr="003A0749">
          <w:rPr>
            <w:rFonts w:ascii="Arial" w:hAnsi="Arial" w:cs="Arial"/>
            <w:sz w:val="16"/>
            <w:szCs w:val="16"/>
          </w:rPr>
          <w:instrText>PAGE   \* MERGEFORMAT</w:instrText>
        </w:r>
        <w:r w:rsidRPr="003A0749">
          <w:rPr>
            <w:rFonts w:ascii="Arial" w:hAnsi="Arial" w:cs="Arial"/>
            <w:sz w:val="16"/>
            <w:szCs w:val="16"/>
          </w:rPr>
          <w:fldChar w:fldCharType="separate"/>
        </w:r>
        <w:r w:rsidRPr="004E58E1">
          <w:rPr>
            <w:rFonts w:ascii="Arial" w:hAnsi="Arial" w:cs="Arial"/>
            <w:noProof/>
            <w:sz w:val="16"/>
            <w:szCs w:val="16"/>
            <w:lang w:val="es-ES"/>
          </w:rPr>
          <w:t>2</w:t>
        </w:r>
        <w:r w:rsidRPr="003A0749">
          <w:rPr>
            <w:rFonts w:ascii="Arial" w:hAnsi="Arial" w:cs="Arial"/>
            <w:sz w:val="16"/>
            <w:szCs w:val="16"/>
          </w:rPr>
          <w:fldChar w:fldCharType="end"/>
        </w:r>
        <w:r w:rsidRPr="003A0749">
          <w:rPr>
            <w:rFonts w:ascii="Arial" w:hAnsi="Arial" w:cs="Arial"/>
            <w:sz w:val="16"/>
            <w:szCs w:val="16"/>
          </w:rPr>
          <w:t xml:space="preserve"> -</w:t>
        </w:r>
      </w:p>
    </w:sdtContent>
  </w:sdt>
  <w:p w14:paraId="77C3709D" w14:textId="39953154" w:rsidR="000D32EF" w:rsidRPr="003A0749" w:rsidRDefault="000D32EF" w:rsidP="00ED3FCA">
    <w:pPr>
      <w:pStyle w:val="Encabezado"/>
      <w:jc w:val="center"/>
      <w:rPr>
        <w:rStyle w:val="Nmerodepgina"/>
        <w:rFonts w:ascii="Arial" w:hAnsi="Arial" w:cs="Arial"/>
        <w:b/>
        <w:color w:val="FF0000"/>
        <w:sz w:val="30"/>
        <w:szCs w:val="30"/>
      </w:rPr>
    </w:pPr>
    <w:r w:rsidRPr="003A0749">
      <w:rPr>
        <w:rStyle w:val="Nmerodepgina"/>
        <w:rFonts w:ascii="Arial" w:hAnsi="Arial" w:cs="Arial"/>
        <w:b/>
        <w:color w:val="FF0000"/>
        <w:sz w:val="30"/>
        <w:szCs w:val="30"/>
      </w:rPr>
      <w:t>SECRETO</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2047247769"/>
      <w:docPartObj>
        <w:docPartGallery w:val="Page Numbers (Bottom of Page)"/>
        <w:docPartUnique/>
      </w:docPartObj>
    </w:sdtPr>
    <w:sdtEndPr/>
    <w:sdtContent>
      <w:p w14:paraId="567BAC63" w14:textId="3ED1DF2F" w:rsidR="000D32EF" w:rsidRPr="003A0749" w:rsidRDefault="000D32EF" w:rsidP="00E766EA">
        <w:pPr>
          <w:pStyle w:val="Piedepgina"/>
          <w:jc w:val="center"/>
          <w:rPr>
            <w:rFonts w:ascii="Arial" w:hAnsi="Arial" w:cs="Arial"/>
            <w:sz w:val="16"/>
            <w:szCs w:val="16"/>
          </w:rPr>
        </w:pPr>
        <w:r w:rsidRPr="003A0749">
          <w:rPr>
            <w:sz w:val="16"/>
            <w:szCs w:val="16"/>
          </w:rPr>
          <w:t xml:space="preserve">- </w:t>
        </w:r>
        <w:r w:rsidRPr="003A0749">
          <w:rPr>
            <w:rFonts w:ascii="Arial" w:hAnsi="Arial" w:cs="Arial"/>
            <w:sz w:val="16"/>
            <w:szCs w:val="16"/>
          </w:rPr>
          <w:fldChar w:fldCharType="begin"/>
        </w:r>
        <w:r w:rsidRPr="003A0749">
          <w:rPr>
            <w:rFonts w:ascii="Arial" w:hAnsi="Arial" w:cs="Arial"/>
            <w:sz w:val="16"/>
            <w:szCs w:val="16"/>
          </w:rPr>
          <w:instrText>PAGE   \* MERGEFORMAT</w:instrText>
        </w:r>
        <w:r w:rsidRPr="003A0749">
          <w:rPr>
            <w:rFonts w:ascii="Arial" w:hAnsi="Arial" w:cs="Arial"/>
            <w:sz w:val="16"/>
            <w:szCs w:val="16"/>
          </w:rPr>
          <w:fldChar w:fldCharType="separate"/>
        </w:r>
        <w:r w:rsidRPr="004E58E1">
          <w:rPr>
            <w:rFonts w:ascii="Arial" w:hAnsi="Arial" w:cs="Arial"/>
            <w:noProof/>
            <w:sz w:val="16"/>
            <w:szCs w:val="16"/>
            <w:lang w:val="es-ES"/>
          </w:rPr>
          <w:t>1</w:t>
        </w:r>
        <w:r w:rsidRPr="003A0749">
          <w:rPr>
            <w:rFonts w:ascii="Arial" w:hAnsi="Arial" w:cs="Arial"/>
            <w:sz w:val="16"/>
            <w:szCs w:val="16"/>
          </w:rPr>
          <w:fldChar w:fldCharType="end"/>
        </w:r>
        <w:r w:rsidRPr="003A0749">
          <w:rPr>
            <w:rFonts w:ascii="Arial" w:hAnsi="Arial" w:cs="Arial"/>
            <w:sz w:val="16"/>
            <w:szCs w:val="16"/>
          </w:rPr>
          <w:t xml:space="preserve"> -</w:t>
        </w:r>
      </w:p>
    </w:sdtContent>
  </w:sdt>
  <w:p w14:paraId="3AAFD13E" w14:textId="00B1A579" w:rsidR="000D32EF" w:rsidRPr="003A0749" w:rsidRDefault="000D32EF" w:rsidP="00ED3FCA">
    <w:pPr>
      <w:pStyle w:val="Piedepgina"/>
      <w:jc w:val="center"/>
      <w:rPr>
        <w:rStyle w:val="Nmerodepgina"/>
        <w:rFonts w:ascii="Arial" w:hAnsi="Arial" w:cs="Arial"/>
        <w:b/>
        <w:color w:val="FF0000"/>
        <w:sz w:val="30"/>
        <w:szCs w:val="30"/>
      </w:rPr>
    </w:pPr>
    <w:r w:rsidRPr="003A0749">
      <w:rPr>
        <w:rStyle w:val="Nmerodepgina"/>
        <w:rFonts w:ascii="Arial" w:hAnsi="Arial" w:cs="Arial"/>
        <w:b/>
        <w:color w:val="FF0000"/>
        <w:sz w:val="30"/>
        <w:szCs w:val="30"/>
      </w:rPr>
      <w:t>SECRETO</w:t>
    </w:r>
  </w:p>
  <w:p w14:paraId="3A25BDE4" w14:textId="77777777" w:rsidR="000D32EF" w:rsidRDefault="000D32EF" w:rsidP="00ED3FCA">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6"/>
        <w:szCs w:val="16"/>
      </w:rPr>
      <w:id w:val="1206760891"/>
      <w:docPartObj>
        <w:docPartGallery w:val="Page Numbers (Bottom of Page)"/>
        <w:docPartUnique/>
      </w:docPartObj>
    </w:sdtPr>
    <w:sdtEndPr/>
    <w:sdtContent>
      <w:p w14:paraId="1F4361BB" w14:textId="6B94602C" w:rsidR="000D32EF" w:rsidRPr="003A0749" w:rsidRDefault="000D32EF" w:rsidP="00E766EA">
        <w:pPr>
          <w:pStyle w:val="Piedepgina"/>
          <w:jc w:val="center"/>
          <w:rPr>
            <w:rFonts w:ascii="Arial" w:hAnsi="Arial" w:cs="Arial"/>
            <w:sz w:val="16"/>
            <w:szCs w:val="16"/>
          </w:rPr>
        </w:pPr>
        <w:r w:rsidRPr="003A0749">
          <w:rPr>
            <w:rFonts w:ascii="Arial" w:hAnsi="Arial" w:cs="Arial"/>
            <w:sz w:val="16"/>
            <w:szCs w:val="16"/>
          </w:rPr>
          <w:t xml:space="preserve">A- </w:t>
        </w:r>
        <w:r w:rsidRPr="003A0749">
          <w:rPr>
            <w:rFonts w:ascii="Arial" w:hAnsi="Arial" w:cs="Arial"/>
            <w:sz w:val="16"/>
            <w:szCs w:val="16"/>
          </w:rPr>
          <w:fldChar w:fldCharType="begin"/>
        </w:r>
        <w:r w:rsidRPr="003A0749">
          <w:rPr>
            <w:rFonts w:ascii="Arial" w:hAnsi="Arial" w:cs="Arial"/>
            <w:sz w:val="16"/>
            <w:szCs w:val="16"/>
          </w:rPr>
          <w:instrText>PAGE   \* MERGEFORMAT</w:instrText>
        </w:r>
        <w:r w:rsidRPr="003A0749">
          <w:rPr>
            <w:rFonts w:ascii="Arial" w:hAnsi="Arial" w:cs="Arial"/>
            <w:sz w:val="16"/>
            <w:szCs w:val="16"/>
          </w:rPr>
          <w:fldChar w:fldCharType="separate"/>
        </w:r>
        <w:r w:rsidRPr="004E58E1">
          <w:rPr>
            <w:rFonts w:ascii="Arial" w:hAnsi="Arial" w:cs="Arial"/>
            <w:noProof/>
            <w:sz w:val="16"/>
            <w:szCs w:val="16"/>
            <w:lang w:val="es-ES"/>
          </w:rPr>
          <w:t>1</w:t>
        </w:r>
        <w:r w:rsidRPr="003A0749">
          <w:rPr>
            <w:rFonts w:ascii="Arial" w:hAnsi="Arial" w:cs="Arial"/>
            <w:sz w:val="16"/>
            <w:szCs w:val="16"/>
          </w:rPr>
          <w:fldChar w:fldCharType="end"/>
        </w:r>
        <w:r w:rsidRPr="003A0749">
          <w:rPr>
            <w:rFonts w:ascii="Arial" w:hAnsi="Arial" w:cs="Arial"/>
            <w:sz w:val="16"/>
            <w:szCs w:val="16"/>
          </w:rPr>
          <w:t xml:space="preserve"> -</w:t>
        </w:r>
      </w:p>
    </w:sdtContent>
  </w:sdt>
  <w:p w14:paraId="77090C5C" w14:textId="77777777" w:rsidR="000D32EF" w:rsidRPr="003A0749" w:rsidRDefault="000D32EF" w:rsidP="00ED3FCA">
    <w:pPr>
      <w:pStyle w:val="Piedepgina"/>
      <w:jc w:val="center"/>
      <w:rPr>
        <w:rStyle w:val="Nmerodepgina"/>
        <w:rFonts w:ascii="Arial" w:hAnsi="Arial" w:cs="Arial"/>
        <w:b/>
        <w:color w:val="FF0000"/>
        <w:sz w:val="30"/>
        <w:szCs w:val="30"/>
      </w:rPr>
    </w:pPr>
    <w:r w:rsidRPr="003A0749">
      <w:rPr>
        <w:rStyle w:val="Nmerodepgina"/>
        <w:rFonts w:ascii="Arial" w:hAnsi="Arial" w:cs="Arial"/>
        <w:b/>
        <w:color w:val="FF0000"/>
        <w:sz w:val="30"/>
        <w:szCs w:val="30"/>
      </w:rPr>
      <w:t>SECRETO</w:t>
    </w:r>
  </w:p>
  <w:p w14:paraId="312C25ED" w14:textId="77777777" w:rsidR="000D32EF" w:rsidRDefault="000D32EF" w:rsidP="00ED3FCA">
    <w:pPr>
      <w:pStyle w:val="Piedepgina"/>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6"/>
        <w:szCs w:val="16"/>
      </w:rPr>
      <w:id w:val="-1182279592"/>
      <w:docPartObj>
        <w:docPartGallery w:val="Page Numbers (Bottom of Page)"/>
        <w:docPartUnique/>
      </w:docPartObj>
    </w:sdtPr>
    <w:sdtEndPr/>
    <w:sdtContent>
      <w:p w14:paraId="05A3B689" w14:textId="6D344F5D" w:rsidR="000D32EF" w:rsidRPr="003A0749" w:rsidRDefault="000D32EF" w:rsidP="00E766EA">
        <w:pPr>
          <w:pStyle w:val="Piedepgina"/>
          <w:jc w:val="center"/>
          <w:rPr>
            <w:rFonts w:ascii="Arial" w:hAnsi="Arial" w:cs="Arial"/>
            <w:sz w:val="16"/>
            <w:szCs w:val="16"/>
          </w:rPr>
        </w:pPr>
        <w:r w:rsidRPr="003A0749">
          <w:rPr>
            <w:rFonts w:ascii="Arial" w:hAnsi="Arial" w:cs="Arial"/>
            <w:sz w:val="16"/>
            <w:szCs w:val="16"/>
          </w:rPr>
          <w:t xml:space="preserve">- </w:t>
        </w:r>
        <w:r w:rsidRPr="003A0749">
          <w:rPr>
            <w:rFonts w:ascii="Arial" w:hAnsi="Arial" w:cs="Arial"/>
            <w:sz w:val="16"/>
            <w:szCs w:val="16"/>
          </w:rPr>
          <w:fldChar w:fldCharType="begin"/>
        </w:r>
        <w:r w:rsidRPr="003A0749">
          <w:rPr>
            <w:rFonts w:ascii="Arial" w:hAnsi="Arial" w:cs="Arial"/>
            <w:sz w:val="16"/>
            <w:szCs w:val="16"/>
          </w:rPr>
          <w:instrText>PAGE   \* MERGEFORMAT</w:instrText>
        </w:r>
        <w:r w:rsidRPr="003A0749">
          <w:rPr>
            <w:rFonts w:ascii="Arial" w:hAnsi="Arial" w:cs="Arial"/>
            <w:sz w:val="16"/>
            <w:szCs w:val="16"/>
          </w:rPr>
          <w:fldChar w:fldCharType="separate"/>
        </w:r>
        <w:r w:rsidRPr="004E58E1">
          <w:rPr>
            <w:rFonts w:ascii="Arial" w:hAnsi="Arial" w:cs="Arial"/>
            <w:noProof/>
            <w:sz w:val="16"/>
            <w:szCs w:val="16"/>
            <w:lang w:val="es-ES"/>
          </w:rPr>
          <w:t>1</w:t>
        </w:r>
        <w:r w:rsidRPr="003A0749">
          <w:rPr>
            <w:rFonts w:ascii="Arial" w:hAnsi="Arial" w:cs="Arial"/>
            <w:sz w:val="16"/>
            <w:szCs w:val="16"/>
          </w:rPr>
          <w:fldChar w:fldCharType="end"/>
        </w:r>
        <w:r w:rsidRPr="003A0749">
          <w:rPr>
            <w:rFonts w:ascii="Arial" w:hAnsi="Arial" w:cs="Arial"/>
            <w:sz w:val="16"/>
            <w:szCs w:val="16"/>
          </w:rPr>
          <w:t xml:space="preserve"> -</w:t>
        </w:r>
      </w:p>
    </w:sdtContent>
  </w:sdt>
  <w:p w14:paraId="749E6621" w14:textId="77777777" w:rsidR="000D32EF" w:rsidRPr="003A0749" w:rsidRDefault="000D32EF" w:rsidP="00ED3FCA">
    <w:pPr>
      <w:pStyle w:val="Piedepgina"/>
      <w:jc w:val="center"/>
      <w:rPr>
        <w:rStyle w:val="Nmerodepgina"/>
        <w:rFonts w:ascii="Arial" w:hAnsi="Arial" w:cs="Arial"/>
        <w:b/>
        <w:color w:val="FF0000"/>
        <w:sz w:val="30"/>
        <w:szCs w:val="30"/>
      </w:rPr>
    </w:pPr>
    <w:r w:rsidRPr="003A0749">
      <w:rPr>
        <w:rStyle w:val="Nmerodepgina"/>
        <w:rFonts w:ascii="Arial" w:hAnsi="Arial" w:cs="Arial"/>
        <w:b/>
        <w:color w:val="FF0000"/>
        <w:sz w:val="30"/>
        <w:szCs w:val="30"/>
      </w:rPr>
      <w:t>SECRETO</w:t>
    </w:r>
  </w:p>
  <w:p w14:paraId="7BC10150" w14:textId="77777777" w:rsidR="000D32EF" w:rsidRDefault="000D32EF" w:rsidP="00ED3FCA">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E1279E" w14:textId="77777777" w:rsidR="00F60FAA" w:rsidRDefault="00F60FAA">
      <w:r>
        <w:separator/>
      </w:r>
    </w:p>
  </w:footnote>
  <w:footnote w:type="continuationSeparator" w:id="0">
    <w:p w14:paraId="3AFAAB37" w14:textId="77777777" w:rsidR="00F60FAA" w:rsidRDefault="00F60F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F3EA7" w14:textId="4BEDAC23" w:rsidR="000D32EF" w:rsidRPr="005A4ACD" w:rsidRDefault="000D32EF" w:rsidP="00651C81">
    <w:pPr>
      <w:pStyle w:val="Encabezado"/>
      <w:jc w:val="center"/>
      <w:rPr>
        <w:rStyle w:val="Nmerodepgina"/>
        <w:rFonts w:ascii="Arial" w:hAnsi="Arial" w:cs="Arial"/>
        <w:b/>
        <w:color w:val="FF0000"/>
        <w:sz w:val="30"/>
        <w:szCs w:val="30"/>
      </w:rPr>
    </w:pPr>
    <w:r w:rsidRPr="005A4ACD">
      <w:rPr>
        <w:rStyle w:val="Nmerodepgina"/>
        <w:rFonts w:ascii="Arial" w:hAnsi="Arial" w:cs="Arial"/>
        <w:b/>
        <w:color w:val="FF0000"/>
        <w:sz w:val="30"/>
        <w:szCs w:val="30"/>
      </w:rPr>
      <w:t>SECRETO</w:t>
    </w:r>
  </w:p>
  <w:p w14:paraId="09B37113" w14:textId="77777777" w:rsidR="000D32EF" w:rsidRDefault="000D32EF" w:rsidP="00651C81">
    <w:pPr>
      <w:pStyle w:val="Encabezado"/>
      <w:jc w:val="center"/>
      <w:rPr>
        <w:rFonts w:ascii="Arial" w:hAnsi="Arial"/>
        <w:bCs/>
        <w:sz w:val="22"/>
        <w:szCs w:val="22"/>
      </w:rPr>
    </w:pPr>
  </w:p>
  <w:p w14:paraId="7698E2E6" w14:textId="518711C9" w:rsidR="000D32EF" w:rsidRPr="005A4ACD" w:rsidRDefault="000D32EF" w:rsidP="00FF792D">
    <w:pPr>
      <w:pStyle w:val="Encabezado"/>
      <w:tabs>
        <w:tab w:val="clear" w:pos="4252"/>
        <w:tab w:val="clear" w:pos="8504"/>
      </w:tabs>
      <w:jc w:val="both"/>
      <w:rPr>
        <w:rFonts w:ascii="Arial" w:hAnsi="Arial"/>
        <w:b/>
        <w:sz w:val="16"/>
        <w:szCs w:val="16"/>
      </w:rPr>
    </w:pPr>
    <w:r>
      <w:rPr>
        <w:rFonts w:ascii="Arial" w:hAnsi="Arial"/>
        <w:b/>
        <w:sz w:val="16"/>
        <w:szCs w:val="16"/>
        <w:u w:val="single"/>
      </w:rPr>
      <w:t>ORDEN</w:t>
    </w:r>
    <w:r w:rsidRPr="005A4ACD">
      <w:rPr>
        <w:rFonts w:ascii="Arial" w:hAnsi="Arial"/>
        <w:b/>
        <w:sz w:val="16"/>
        <w:szCs w:val="16"/>
        <w:u w:val="single"/>
      </w:rPr>
      <w:t xml:space="preserve"> </w:t>
    </w:r>
    <w:r>
      <w:rPr>
        <w:rFonts w:ascii="Arial" w:hAnsi="Arial"/>
        <w:b/>
        <w:sz w:val="16"/>
        <w:szCs w:val="16"/>
        <w:u w:val="single"/>
      </w:rPr>
      <w:t>DE PATRULLA</w:t>
    </w:r>
    <w:r w:rsidRPr="005A4ACD">
      <w:rPr>
        <w:rFonts w:ascii="Arial" w:hAnsi="Arial"/>
        <w:b/>
        <w:sz w:val="16"/>
        <w:szCs w:val="16"/>
        <w:u w:val="single"/>
      </w:rPr>
      <w:t xml:space="preserve"> </w:t>
    </w:r>
  </w:p>
  <w:p w14:paraId="42CFFB13" w14:textId="3273F994" w:rsidR="000D32EF" w:rsidRPr="000D32EF" w:rsidRDefault="000E5680" w:rsidP="00F97337">
    <w:pPr>
      <w:pStyle w:val="Encabezado"/>
      <w:tabs>
        <w:tab w:val="clear" w:pos="4252"/>
        <w:tab w:val="clear" w:pos="8504"/>
      </w:tabs>
      <w:jc w:val="both"/>
      <w:rPr>
        <w:rFonts w:ascii="Arial" w:hAnsi="Arial"/>
        <w:b/>
        <w:sz w:val="16"/>
        <w:szCs w:val="16"/>
      </w:rPr>
    </w:pPr>
    <w:bookmarkStart w:id="7" w:name="_Hlk229688622"/>
    <w:r w:rsidRPr="000E5680">
      <w:rPr>
        <w:rFonts w:ascii="Arial" w:hAnsi="Arial" w:cs="Arial"/>
        <w:b/>
        <w:sz w:val="16"/>
        <w:szCs w:val="16"/>
        <w:lang w:val="en-US"/>
      </w:rPr>
      <w:t>ARE-GT ECHO-OPE-0001</w:t>
    </w:r>
    <w:r w:rsidRPr="000E5680">
      <w:rPr>
        <w:rFonts w:ascii="Arial" w:hAnsi="Arial"/>
        <w:b/>
        <w:sz w:val="16"/>
        <w:szCs w:val="16"/>
      </w:rPr>
      <w:t>-</w:t>
    </w:r>
    <w:r w:rsidR="001B65A7">
      <w:rPr>
        <w:rFonts w:ascii="Arial" w:hAnsi="Arial"/>
        <w:b/>
        <w:sz w:val="16"/>
        <w:szCs w:val="16"/>
      </w:rPr>
      <w:t>20</w:t>
    </w:r>
    <w:r w:rsidR="005C5253">
      <w:rPr>
        <w:rFonts w:ascii="Arial" w:hAnsi="Arial"/>
        <w:b/>
        <w:sz w:val="16"/>
        <w:szCs w:val="16"/>
      </w:rPr>
      <w:t>08</w:t>
    </w:r>
    <w:r w:rsidRPr="000D32EF">
      <w:rPr>
        <w:rFonts w:ascii="Arial" w:hAnsi="Arial"/>
        <w:b/>
        <w:sz w:val="16"/>
        <w:szCs w:val="16"/>
      </w:rPr>
      <w:t>00R</w:t>
    </w:r>
    <w:r w:rsidR="0057431D">
      <w:rPr>
        <w:rFonts w:ascii="Arial" w:hAnsi="Arial"/>
        <w:b/>
        <w:sz w:val="16"/>
        <w:szCs w:val="16"/>
      </w:rPr>
      <w:t>-</w:t>
    </w:r>
    <w:r w:rsidR="006E241E">
      <w:rPr>
        <w:rFonts w:ascii="Arial" w:hAnsi="Arial"/>
        <w:b/>
        <w:sz w:val="16"/>
        <w:szCs w:val="16"/>
      </w:rPr>
      <w:t>MAY</w:t>
    </w:r>
    <w:r w:rsidRPr="000D32EF">
      <w:rPr>
        <w:rFonts w:ascii="Arial" w:hAnsi="Arial"/>
        <w:b/>
        <w:sz w:val="16"/>
        <w:szCs w:val="16"/>
      </w:rPr>
      <w:t>-2026-</w:t>
    </w:r>
    <w:r w:rsidR="006E241E" w:rsidRPr="000D32EF">
      <w:rPr>
        <w:rFonts w:ascii="Arial" w:hAnsi="Arial"/>
        <w:b/>
        <w:sz w:val="16"/>
        <w:szCs w:val="16"/>
      </w:rPr>
      <w:t>5</w:t>
    </w:r>
    <w:r w:rsidR="006E241E">
      <w:rPr>
        <w:rFonts w:ascii="Arial" w:hAnsi="Arial"/>
        <w:b/>
        <w:sz w:val="16"/>
        <w:szCs w:val="16"/>
      </w:rPr>
      <w:t>1</w:t>
    </w:r>
    <w:r w:rsidR="007156A7">
      <w:rPr>
        <w:rFonts w:ascii="Arial" w:hAnsi="Arial"/>
        <w:b/>
        <w:sz w:val="16"/>
        <w:szCs w:val="16"/>
      </w:rPr>
      <w:t>1</w:t>
    </w:r>
    <w:r w:rsidR="001B65A7">
      <w:rPr>
        <w:rFonts w:ascii="Arial" w:hAnsi="Arial"/>
        <w:b/>
        <w:sz w:val="16"/>
        <w:szCs w:val="16"/>
      </w:rPr>
      <w:t>6</w:t>
    </w:r>
    <w:r w:rsidR="006E241E">
      <w:rPr>
        <w:rFonts w:ascii="Arial" w:hAnsi="Arial"/>
        <w:b/>
        <w:sz w:val="16"/>
        <w:szCs w:val="16"/>
      </w:rPr>
      <w:t>-</w:t>
    </w:r>
    <w:r w:rsidRPr="000D32EF">
      <w:rPr>
        <w:rFonts w:ascii="Arial" w:hAnsi="Arial"/>
        <w:b/>
        <w:sz w:val="16"/>
        <w:szCs w:val="16"/>
      </w:rPr>
      <w:t>P</w:t>
    </w:r>
    <w:r w:rsidR="000D32EF" w:rsidRPr="000D32EF">
      <w:rPr>
        <w:rFonts w:ascii="Arial" w:hAnsi="Arial"/>
        <w:bCs/>
        <w:sz w:val="22"/>
        <w:szCs w:val="22"/>
      </w:rPr>
      <w:tab/>
    </w:r>
  </w:p>
  <w:bookmarkEnd w:id="7"/>
  <w:p w14:paraId="21DFEBDC" w14:textId="79D0300A" w:rsidR="000D32EF" w:rsidRPr="000D32EF" w:rsidRDefault="000D32EF" w:rsidP="00F97337">
    <w:pPr>
      <w:pStyle w:val="Encabezado"/>
      <w:rPr>
        <w:rFonts w:ascii="Arial" w:hAnsi="Arial"/>
        <w:bCs/>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7956B" w14:textId="5503DCE9" w:rsidR="000D32EF" w:rsidRPr="005A4ACD" w:rsidRDefault="000D32EF" w:rsidP="00512691">
    <w:pPr>
      <w:pStyle w:val="Encabezado"/>
      <w:jc w:val="center"/>
      <w:rPr>
        <w:rStyle w:val="Nmerodepgina"/>
        <w:rFonts w:ascii="Arial" w:hAnsi="Arial" w:cs="Arial"/>
        <w:b/>
        <w:color w:val="FF0000"/>
        <w:sz w:val="30"/>
        <w:szCs w:val="30"/>
      </w:rPr>
    </w:pPr>
    <w:r w:rsidRPr="005A4ACD">
      <w:rPr>
        <w:rStyle w:val="Nmerodepgina"/>
        <w:rFonts w:ascii="Arial" w:hAnsi="Arial" w:cs="Arial"/>
        <w:b/>
        <w:color w:val="FF0000"/>
        <w:sz w:val="30"/>
        <w:szCs w:val="30"/>
      </w:rPr>
      <w:t>SECRETO</w:t>
    </w:r>
  </w:p>
  <w:p w14:paraId="122C368E" w14:textId="77777777" w:rsidR="000D32EF" w:rsidRDefault="000D32EF" w:rsidP="00123328">
    <w:pPr>
      <w:pStyle w:val="Encabezado"/>
      <w:jc w:val="center"/>
      <w:rPr>
        <w:rFonts w:ascii="Arial" w:hAnsi="Arial"/>
        <w:bCs/>
        <w:sz w:val="22"/>
        <w:szCs w:val="22"/>
      </w:rPr>
    </w:pPr>
  </w:p>
  <w:p w14:paraId="7AEEF606" w14:textId="2E5235D7" w:rsidR="000D32EF" w:rsidRPr="005A4ACD" w:rsidRDefault="000D32EF" w:rsidP="005A4ACD">
    <w:pPr>
      <w:pStyle w:val="Encabezado"/>
      <w:tabs>
        <w:tab w:val="clear" w:pos="4252"/>
        <w:tab w:val="clear" w:pos="8504"/>
      </w:tabs>
      <w:jc w:val="both"/>
      <w:rPr>
        <w:rFonts w:ascii="Arial" w:hAnsi="Arial"/>
        <w:b/>
        <w:sz w:val="16"/>
        <w:szCs w:val="16"/>
      </w:rPr>
    </w:pPr>
    <w:r w:rsidRPr="005A4ACD">
      <w:rPr>
        <w:rFonts w:ascii="Arial" w:hAnsi="Arial"/>
        <w:b/>
        <w:sz w:val="16"/>
        <w:szCs w:val="16"/>
        <w:u w:val="single"/>
      </w:rPr>
      <w:t xml:space="preserve">ORDEN </w:t>
    </w:r>
    <w:r>
      <w:rPr>
        <w:rFonts w:ascii="Arial" w:hAnsi="Arial"/>
        <w:b/>
        <w:sz w:val="16"/>
        <w:szCs w:val="16"/>
        <w:u w:val="single"/>
      </w:rPr>
      <w:t>DE PATRULLA</w:t>
    </w:r>
    <w:r w:rsidRPr="005A4ACD">
      <w:rPr>
        <w:rFonts w:ascii="Arial" w:hAnsi="Arial"/>
        <w:b/>
        <w:sz w:val="16"/>
        <w:szCs w:val="16"/>
        <w:u w:val="single"/>
      </w:rPr>
      <w:t xml:space="preserve"> </w:t>
    </w:r>
  </w:p>
  <w:p w14:paraId="47B40260" w14:textId="78059FDB" w:rsidR="000D32EF" w:rsidRPr="00D01F73" w:rsidRDefault="000D32EF" w:rsidP="005A4ACD">
    <w:pPr>
      <w:pStyle w:val="Encabezado"/>
      <w:tabs>
        <w:tab w:val="clear" w:pos="4252"/>
        <w:tab w:val="clear" w:pos="8504"/>
      </w:tabs>
      <w:jc w:val="both"/>
      <w:rPr>
        <w:rFonts w:ascii="Arial" w:hAnsi="Arial"/>
        <w:b/>
        <w:sz w:val="16"/>
        <w:szCs w:val="16"/>
      </w:rPr>
    </w:pPr>
    <w:r w:rsidRPr="00D01F73">
      <w:rPr>
        <w:rFonts w:ascii="Arial" w:hAnsi="Arial"/>
        <w:b/>
        <w:sz w:val="16"/>
        <w:szCs w:val="16"/>
      </w:rPr>
      <w:t>ARE-ORDPAT-UT100.51.4-</w:t>
    </w:r>
    <w:r>
      <w:rPr>
        <w:rFonts w:ascii="Arial" w:hAnsi="Arial"/>
        <w:b/>
        <w:sz w:val="16"/>
        <w:szCs w:val="16"/>
      </w:rPr>
      <w:t>3010</w:t>
    </w:r>
    <w:r w:rsidRPr="00D01F73">
      <w:rPr>
        <w:rFonts w:ascii="Arial" w:hAnsi="Arial"/>
        <w:b/>
        <w:sz w:val="16"/>
        <w:szCs w:val="16"/>
      </w:rPr>
      <w:t>00R-4</w:t>
    </w:r>
    <w:r>
      <w:rPr>
        <w:rFonts w:ascii="Arial" w:hAnsi="Arial"/>
        <w:b/>
        <w:sz w:val="16"/>
        <w:szCs w:val="16"/>
      </w:rPr>
      <w:t>855</w:t>
    </w:r>
    <w:r w:rsidRPr="00D01F73">
      <w:rPr>
        <w:rFonts w:ascii="Arial" w:hAnsi="Arial"/>
        <w:b/>
        <w:sz w:val="16"/>
        <w:szCs w:val="16"/>
      </w:rPr>
      <w:t>-2026-P</w:t>
    </w:r>
    <w:r w:rsidRPr="00D01F73">
      <w:rPr>
        <w:rFonts w:ascii="Arial" w:hAnsi="Arial"/>
        <w:bCs/>
        <w:sz w:val="22"/>
        <w:szCs w:val="22"/>
      </w:rPr>
      <w:tab/>
    </w:r>
  </w:p>
  <w:p w14:paraId="3F3194FA" w14:textId="77777777" w:rsidR="000D32EF" w:rsidRPr="00D01F73" w:rsidRDefault="000D32EF" w:rsidP="005A4ACD">
    <w:pPr>
      <w:pStyle w:val="Encabezado"/>
      <w:tabs>
        <w:tab w:val="clear" w:pos="4252"/>
        <w:tab w:val="clear" w:pos="8504"/>
      </w:tabs>
      <w:jc w:val="both"/>
      <w:rPr>
        <w:rFonts w:ascii="Arial" w:hAnsi="Arial"/>
        <w:bCs/>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44E17" w14:textId="6DCD5DC8" w:rsidR="000D32EF" w:rsidRPr="005A4ACD" w:rsidRDefault="000D32EF" w:rsidP="00512691">
    <w:pPr>
      <w:pStyle w:val="Encabezado"/>
      <w:jc w:val="center"/>
      <w:rPr>
        <w:rStyle w:val="Nmerodepgina"/>
        <w:rFonts w:ascii="Arial" w:hAnsi="Arial" w:cs="Arial"/>
        <w:b/>
        <w:color w:val="FF0000"/>
        <w:sz w:val="30"/>
        <w:szCs w:val="30"/>
      </w:rPr>
    </w:pPr>
    <w:r w:rsidRPr="005A4ACD">
      <w:rPr>
        <w:rStyle w:val="Nmerodepgina"/>
        <w:rFonts w:ascii="Arial" w:hAnsi="Arial" w:cs="Arial"/>
        <w:b/>
        <w:color w:val="FF0000"/>
        <w:sz w:val="30"/>
        <w:szCs w:val="30"/>
      </w:rPr>
      <w:t>SECRETO</w:t>
    </w:r>
  </w:p>
  <w:p w14:paraId="40A48C17" w14:textId="77777777" w:rsidR="000D32EF" w:rsidRDefault="000D32EF" w:rsidP="00123328">
    <w:pPr>
      <w:pStyle w:val="Encabezado"/>
      <w:jc w:val="center"/>
      <w:rPr>
        <w:rFonts w:ascii="Arial" w:hAnsi="Arial"/>
        <w:bCs/>
        <w:sz w:val="22"/>
        <w:szCs w:val="22"/>
      </w:rPr>
    </w:pPr>
  </w:p>
  <w:p w14:paraId="039F2FFE" w14:textId="0C7948CC" w:rsidR="000D32EF" w:rsidRPr="005A4ACD" w:rsidRDefault="000D32EF" w:rsidP="005A4ACD">
    <w:pPr>
      <w:pStyle w:val="Encabezado"/>
      <w:tabs>
        <w:tab w:val="clear" w:pos="4252"/>
        <w:tab w:val="clear" w:pos="8504"/>
      </w:tabs>
      <w:jc w:val="both"/>
      <w:rPr>
        <w:rFonts w:ascii="Arial" w:hAnsi="Arial"/>
        <w:b/>
        <w:sz w:val="16"/>
        <w:szCs w:val="16"/>
      </w:rPr>
    </w:pPr>
    <w:r>
      <w:rPr>
        <w:rFonts w:ascii="Arial" w:hAnsi="Arial"/>
        <w:b/>
        <w:sz w:val="16"/>
        <w:szCs w:val="16"/>
        <w:u w:val="single"/>
      </w:rPr>
      <w:t>CUMPLIMIENTO</w:t>
    </w:r>
    <w:r w:rsidRPr="005A4ACD">
      <w:rPr>
        <w:rFonts w:ascii="Arial" w:hAnsi="Arial"/>
        <w:b/>
        <w:sz w:val="16"/>
        <w:szCs w:val="16"/>
        <w:u w:val="single"/>
      </w:rPr>
      <w:t xml:space="preserve"> </w:t>
    </w:r>
    <w:r>
      <w:rPr>
        <w:rFonts w:ascii="Arial" w:hAnsi="Arial"/>
        <w:b/>
        <w:sz w:val="16"/>
        <w:szCs w:val="16"/>
        <w:u w:val="single"/>
      </w:rPr>
      <w:t>DE PATRULLA</w:t>
    </w:r>
    <w:r w:rsidRPr="005A4ACD">
      <w:rPr>
        <w:rFonts w:ascii="Arial" w:hAnsi="Arial"/>
        <w:b/>
        <w:sz w:val="16"/>
        <w:szCs w:val="16"/>
        <w:u w:val="single"/>
      </w:rPr>
      <w:t xml:space="preserve"> </w:t>
    </w:r>
  </w:p>
  <w:p w14:paraId="0B17C55F" w14:textId="771E3980" w:rsidR="000D32EF" w:rsidRPr="00D01F73" w:rsidRDefault="000D32EF" w:rsidP="00F97337">
    <w:pPr>
      <w:pStyle w:val="Encabezado"/>
      <w:tabs>
        <w:tab w:val="clear" w:pos="4252"/>
        <w:tab w:val="clear" w:pos="8504"/>
      </w:tabs>
      <w:jc w:val="both"/>
      <w:rPr>
        <w:rFonts w:ascii="Arial" w:hAnsi="Arial"/>
        <w:b/>
        <w:sz w:val="16"/>
        <w:szCs w:val="16"/>
      </w:rPr>
    </w:pPr>
    <w:r w:rsidRPr="00D01F73">
      <w:rPr>
        <w:rFonts w:ascii="Arial" w:hAnsi="Arial"/>
        <w:b/>
        <w:sz w:val="16"/>
        <w:szCs w:val="16"/>
      </w:rPr>
      <w:t>ARE-ORDPAT-UT100.51.4-</w:t>
    </w:r>
    <w:r>
      <w:rPr>
        <w:rFonts w:ascii="Arial" w:hAnsi="Arial"/>
        <w:b/>
        <w:sz w:val="16"/>
        <w:szCs w:val="16"/>
      </w:rPr>
      <w:t>3010</w:t>
    </w:r>
    <w:r w:rsidRPr="00D01F73">
      <w:rPr>
        <w:rFonts w:ascii="Arial" w:hAnsi="Arial"/>
        <w:b/>
        <w:sz w:val="16"/>
        <w:szCs w:val="16"/>
      </w:rPr>
      <w:t>00R-4</w:t>
    </w:r>
    <w:r>
      <w:rPr>
        <w:rFonts w:ascii="Arial" w:hAnsi="Arial"/>
        <w:b/>
        <w:sz w:val="16"/>
        <w:szCs w:val="16"/>
      </w:rPr>
      <w:t>855</w:t>
    </w:r>
    <w:r w:rsidRPr="00D01F73">
      <w:rPr>
        <w:rFonts w:ascii="Arial" w:hAnsi="Arial"/>
        <w:b/>
        <w:sz w:val="16"/>
        <w:szCs w:val="16"/>
      </w:rPr>
      <w:t>-2026-P</w:t>
    </w:r>
    <w:r w:rsidRPr="00D01F73">
      <w:rPr>
        <w:rFonts w:ascii="Arial" w:hAnsi="Arial"/>
        <w:bCs/>
        <w:sz w:val="22"/>
        <w:szCs w:val="22"/>
      </w:rPr>
      <w:tab/>
    </w:r>
  </w:p>
  <w:p w14:paraId="72610AC2" w14:textId="3FDFE317" w:rsidR="000D32EF" w:rsidRPr="0013532A" w:rsidRDefault="000D32EF" w:rsidP="00F97337">
    <w:pPr>
      <w:pStyle w:val="Encabezado"/>
      <w:tabs>
        <w:tab w:val="clear" w:pos="4252"/>
        <w:tab w:val="clear" w:pos="8504"/>
      </w:tabs>
      <w:jc w:val="both"/>
      <w:rPr>
        <w:rFonts w:ascii="Arial" w:hAnsi="Arial"/>
        <w:bCs/>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78FA9CFE"/>
    <w:lvl w:ilvl="0">
      <w:start w:val="1"/>
      <w:numFmt w:val="bullet"/>
      <w:pStyle w:val="Listaconvietas2"/>
      <w:lvlText w:val=""/>
      <w:lvlJc w:val="left"/>
      <w:pPr>
        <w:tabs>
          <w:tab w:val="num" w:pos="983"/>
        </w:tabs>
        <w:ind w:left="983" w:hanging="360"/>
      </w:pPr>
      <w:rPr>
        <w:rFonts w:ascii="Symbol" w:hAnsi="Symbol" w:hint="default"/>
      </w:rPr>
    </w:lvl>
  </w:abstractNum>
  <w:abstractNum w:abstractNumId="1" w15:restartNumberingAfterBreak="0">
    <w:nsid w:val="02B91BD0"/>
    <w:multiLevelType w:val="hybridMultilevel"/>
    <w:tmpl w:val="5614B248"/>
    <w:lvl w:ilvl="0" w:tplc="040A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4973D11"/>
    <w:multiLevelType w:val="hybridMultilevel"/>
    <w:tmpl w:val="F3FCA8A2"/>
    <w:lvl w:ilvl="0" w:tplc="04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7322CBA"/>
    <w:multiLevelType w:val="hybridMultilevel"/>
    <w:tmpl w:val="202CAE24"/>
    <w:lvl w:ilvl="0" w:tplc="040A0015">
      <w:start w:val="1"/>
      <w:numFmt w:val="upperLetter"/>
      <w:lvlText w:val="%1."/>
      <w:lvlJc w:val="left"/>
      <w:pPr>
        <w:ind w:left="1429" w:hanging="360"/>
      </w:pPr>
      <w:rPr>
        <w:rFonts w:hint="default"/>
      </w:rPr>
    </w:lvl>
    <w:lvl w:ilvl="1" w:tplc="FFFFFFFF" w:tentative="1">
      <w:start w:val="1"/>
      <w:numFmt w:val="bullet"/>
      <w:lvlText w:val="o"/>
      <w:lvlJc w:val="left"/>
      <w:pPr>
        <w:ind w:left="5333" w:hanging="360"/>
      </w:pPr>
      <w:rPr>
        <w:rFonts w:ascii="Courier New" w:hAnsi="Courier New" w:cs="Courier New" w:hint="default"/>
      </w:rPr>
    </w:lvl>
    <w:lvl w:ilvl="2" w:tplc="FFFFFFFF" w:tentative="1">
      <w:start w:val="1"/>
      <w:numFmt w:val="bullet"/>
      <w:lvlText w:val=""/>
      <w:lvlJc w:val="left"/>
      <w:pPr>
        <w:ind w:left="6053" w:hanging="360"/>
      </w:pPr>
      <w:rPr>
        <w:rFonts w:ascii="Wingdings" w:hAnsi="Wingdings" w:hint="default"/>
      </w:rPr>
    </w:lvl>
    <w:lvl w:ilvl="3" w:tplc="FFFFFFFF" w:tentative="1">
      <w:start w:val="1"/>
      <w:numFmt w:val="bullet"/>
      <w:lvlText w:val=""/>
      <w:lvlJc w:val="left"/>
      <w:pPr>
        <w:ind w:left="6773" w:hanging="360"/>
      </w:pPr>
      <w:rPr>
        <w:rFonts w:ascii="Symbol" w:hAnsi="Symbol" w:hint="default"/>
      </w:rPr>
    </w:lvl>
    <w:lvl w:ilvl="4" w:tplc="FFFFFFFF" w:tentative="1">
      <w:start w:val="1"/>
      <w:numFmt w:val="bullet"/>
      <w:lvlText w:val="o"/>
      <w:lvlJc w:val="left"/>
      <w:pPr>
        <w:ind w:left="7493" w:hanging="360"/>
      </w:pPr>
      <w:rPr>
        <w:rFonts w:ascii="Courier New" w:hAnsi="Courier New" w:cs="Courier New" w:hint="default"/>
      </w:rPr>
    </w:lvl>
    <w:lvl w:ilvl="5" w:tplc="FFFFFFFF" w:tentative="1">
      <w:start w:val="1"/>
      <w:numFmt w:val="bullet"/>
      <w:lvlText w:val=""/>
      <w:lvlJc w:val="left"/>
      <w:pPr>
        <w:ind w:left="8213" w:hanging="360"/>
      </w:pPr>
      <w:rPr>
        <w:rFonts w:ascii="Wingdings" w:hAnsi="Wingdings" w:hint="default"/>
      </w:rPr>
    </w:lvl>
    <w:lvl w:ilvl="6" w:tplc="FFFFFFFF" w:tentative="1">
      <w:start w:val="1"/>
      <w:numFmt w:val="bullet"/>
      <w:lvlText w:val=""/>
      <w:lvlJc w:val="left"/>
      <w:pPr>
        <w:ind w:left="8933" w:hanging="360"/>
      </w:pPr>
      <w:rPr>
        <w:rFonts w:ascii="Symbol" w:hAnsi="Symbol" w:hint="default"/>
      </w:rPr>
    </w:lvl>
    <w:lvl w:ilvl="7" w:tplc="FFFFFFFF" w:tentative="1">
      <w:start w:val="1"/>
      <w:numFmt w:val="bullet"/>
      <w:lvlText w:val="o"/>
      <w:lvlJc w:val="left"/>
      <w:pPr>
        <w:ind w:left="9653" w:hanging="360"/>
      </w:pPr>
      <w:rPr>
        <w:rFonts w:ascii="Courier New" w:hAnsi="Courier New" w:cs="Courier New" w:hint="default"/>
      </w:rPr>
    </w:lvl>
    <w:lvl w:ilvl="8" w:tplc="FFFFFFFF" w:tentative="1">
      <w:start w:val="1"/>
      <w:numFmt w:val="bullet"/>
      <w:lvlText w:val=""/>
      <w:lvlJc w:val="left"/>
      <w:pPr>
        <w:ind w:left="10373" w:hanging="360"/>
      </w:pPr>
      <w:rPr>
        <w:rFonts w:ascii="Wingdings" w:hAnsi="Wingdings" w:hint="default"/>
      </w:rPr>
    </w:lvl>
  </w:abstractNum>
  <w:abstractNum w:abstractNumId="4" w15:restartNumberingAfterBreak="0">
    <w:nsid w:val="0B9637B9"/>
    <w:multiLevelType w:val="singleLevel"/>
    <w:tmpl w:val="0CDC9C28"/>
    <w:lvl w:ilvl="0">
      <w:start w:val="1"/>
      <w:numFmt w:val="lowerLetter"/>
      <w:lvlText w:val="%1."/>
      <w:lvlJc w:val="left"/>
      <w:pPr>
        <w:tabs>
          <w:tab w:val="num" w:pos="4613"/>
        </w:tabs>
        <w:ind w:left="4613" w:hanging="360"/>
      </w:pPr>
      <w:rPr>
        <w:rFonts w:hint="default"/>
        <w:b w:val="0"/>
        <w:color w:val="auto"/>
      </w:rPr>
    </w:lvl>
  </w:abstractNum>
  <w:abstractNum w:abstractNumId="5" w15:restartNumberingAfterBreak="0">
    <w:nsid w:val="0FEA3A76"/>
    <w:multiLevelType w:val="hybridMultilevel"/>
    <w:tmpl w:val="1C3219A6"/>
    <w:lvl w:ilvl="0" w:tplc="300A0011">
      <w:start w:val="1"/>
      <w:numFmt w:val="decimal"/>
      <w:lvlText w:val="%1)"/>
      <w:lvlJc w:val="left"/>
      <w:pPr>
        <w:ind w:left="1215" w:hanging="360"/>
      </w:pPr>
      <w:rPr>
        <w:rFonts w:hint="default"/>
        <w:b w:val="0"/>
        <w:bCs/>
        <w:i w:val="0"/>
        <w:caps w:val="0"/>
        <w:strike w:val="0"/>
        <w:dstrike w:val="0"/>
        <w:outline w:val="0"/>
        <w:shadow w:val="0"/>
        <w:emboss w:val="0"/>
        <w:imprint w:val="0"/>
        <w:vanish w:val="0"/>
        <w:sz w:val="22"/>
        <w:u w:val="none"/>
        <w:vertAlign w:val="baseline"/>
      </w:rPr>
    </w:lvl>
    <w:lvl w:ilvl="1" w:tplc="FFFFFFFF">
      <w:start w:val="1"/>
      <w:numFmt w:val="lowerLetter"/>
      <w:lvlText w:val="%2."/>
      <w:lvlJc w:val="left"/>
      <w:pPr>
        <w:ind w:left="2011" w:hanging="360"/>
      </w:pPr>
    </w:lvl>
    <w:lvl w:ilvl="2" w:tplc="FFFFFFFF" w:tentative="1">
      <w:start w:val="1"/>
      <w:numFmt w:val="lowerRoman"/>
      <w:lvlText w:val="%3."/>
      <w:lvlJc w:val="right"/>
      <w:pPr>
        <w:ind w:left="2731" w:hanging="180"/>
      </w:pPr>
    </w:lvl>
    <w:lvl w:ilvl="3" w:tplc="FFFFFFFF" w:tentative="1">
      <w:start w:val="1"/>
      <w:numFmt w:val="decimal"/>
      <w:lvlText w:val="%4."/>
      <w:lvlJc w:val="left"/>
      <w:pPr>
        <w:ind w:left="3451" w:hanging="360"/>
      </w:pPr>
    </w:lvl>
    <w:lvl w:ilvl="4" w:tplc="FFFFFFFF" w:tentative="1">
      <w:start w:val="1"/>
      <w:numFmt w:val="lowerLetter"/>
      <w:lvlText w:val="%5."/>
      <w:lvlJc w:val="left"/>
      <w:pPr>
        <w:ind w:left="4171" w:hanging="360"/>
      </w:pPr>
    </w:lvl>
    <w:lvl w:ilvl="5" w:tplc="FFFFFFFF" w:tentative="1">
      <w:start w:val="1"/>
      <w:numFmt w:val="lowerRoman"/>
      <w:lvlText w:val="%6."/>
      <w:lvlJc w:val="right"/>
      <w:pPr>
        <w:ind w:left="4891" w:hanging="180"/>
      </w:pPr>
    </w:lvl>
    <w:lvl w:ilvl="6" w:tplc="FFFFFFFF" w:tentative="1">
      <w:start w:val="1"/>
      <w:numFmt w:val="decimal"/>
      <w:lvlText w:val="%7."/>
      <w:lvlJc w:val="left"/>
      <w:pPr>
        <w:ind w:left="5611" w:hanging="360"/>
      </w:pPr>
    </w:lvl>
    <w:lvl w:ilvl="7" w:tplc="FFFFFFFF" w:tentative="1">
      <w:start w:val="1"/>
      <w:numFmt w:val="lowerLetter"/>
      <w:lvlText w:val="%8."/>
      <w:lvlJc w:val="left"/>
      <w:pPr>
        <w:ind w:left="6331" w:hanging="360"/>
      </w:pPr>
    </w:lvl>
    <w:lvl w:ilvl="8" w:tplc="FFFFFFFF" w:tentative="1">
      <w:start w:val="1"/>
      <w:numFmt w:val="lowerRoman"/>
      <w:lvlText w:val="%9."/>
      <w:lvlJc w:val="right"/>
      <w:pPr>
        <w:ind w:left="7051" w:hanging="180"/>
      </w:pPr>
    </w:lvl>
  </w:abstractNum>
  <w:abstractNum w:abstractNumId="6" w15:restartNumberingAfterBreak="0">
    <w:nsid w:val="14F10AEE"/>
    <w:multiLevelType w:val="hybridMultilevel"/>
    <w:tmpl w:val="5058A0F6"/>
    <w:lvl w:ilvl="0" w:tplc="080A0001">
      <w:start w:val="1"/>
      <w:numFmt w:val="bullet"/>
      <w:lvlText w:val=""/>
      <w:lvlJc w:val="left"/>
      <w:pPr>
        <w:ind w:left="1215" w:hanging="360"/>
      </w:pPr>
      <w:rPr>
        <w:rFonts w:ascii="Symbol" w:hAnsi="Symbol" w:hint="default"/>
        <w:b w:val="0"/>
        <w:bCs/>
        <w:i w:val="0"/>
        <w:caps w:val="0"/>
        <w:strike w:val="0"/>
        <w:dstrike w:val="0"/>
        <w:outline w:val="0"/>
        <w:shadow w:val="0"/>
        <w:emboss w:val="0"/>
        <w:imprint w:val="0"/>
        <w:vanish w:val="0"/>
        <w:sz w:val="22"/>
        <w:u w:val="none"/>
        <w:vertAlign w:val="baseline"/>
      </w:rPr>
    </w:lvl>
    <w:lvl w:ilvl="1" w:tplc="FFFFFFFF">
      <w:start w:val="1"/>
      <w:numFmt w:val="lowerLetter"/>
      <w:lvlText w:val="%2."/>
      <w:lvlJc w:val="left"/>
      <w:pPr>
        <w:ind w:left="2011" w:hanging="360"/>
      </w:pPr>
    </w:lvl>
    <w:lvl w:ilvl="2" w:tplc="FFFFFFFF" w:tentative="1">
      <w:start w:val="1"/>
      <w:numFmt w:val="lowerRoman"/>
      <w:lvlText w:val="%3."/>
      <w:lvlJc w:val="right"/>
      <w:pPr>
        <w:ind w:left="2731" w:hanging="180"/>
      </w:pPr>
    </w:lvl>
    <w:lvl w:ilvl="3" w:tplc="FFFFFFFF" w:tentative="1">
      <w:start w:val="1"/>
      <w:numFmt w:val="decimal"/>
      <w:lvlText w:val="%4."/>
      <w:lvlJc w:val="left"/>
      <w:pPr>
        <w:ind w:left="3451" w:hanging="360"/>
      </w:pPr>
    </w:lvl>
    <w:lvl w:ilvl="4" w:tplc="FFFFFFFF" w:tentative="1">
      <w:start w:val="1"/>
      <w:numFmt w:val="lowerLetter"/>
      <w:lvlText w:val="%5."/>
      <w:lvlJc w:val="left"/>
      <w:pPr>
        <w:ind w:left="4171" w:hanging="360"/>
      </w:pPr>
    </w:lvl>
    <w:lvl w:ilvl="5" w:tplc="FFFFFFFF" w:tentative="1">
      <w:start w:val="1"/>
      <w:numFmt w:val="lowerRoman"/>
      <w:lvlText w:val="%6."/>
      <w:lvlJc w:val="right"/>
      <w:pPr>
        <w:ind w:left="4891" w:hanging="180"/>
      </w:pPr>
    </w:lvl>
    <w:lvl w:ilvl="6" w:tplc="FFFFFFFF" w:tentative="1">
      <w:start w:val="1"/>
      <w:numFmt w:val="decimal"/>
      <w:lvlText w:val="%7."/>
      <w:lvlJc w:val="left"/>
      <w:pPr>
        <w:ind w:left="5611" w:hanging="360"/>
      </w:pPr>
    </w:lvl>
    <w:lvl w:ilvl="7" w:tplc="FFFFFFFF" w:tentative="1">
      <w:start w:val="1"/>
      <w:numFmt w:val="lowerLetter"/>
      <w:lvlText w:val="%8."/>
      <w:lvlJc w:val="left"/>
      <w:pPr>
        <w:ind w:left="6331" w:hanging="360"/>
      </w:pPr>
    </w:lvl>
    <w:lvl w:ilvl="8" w:tplc="FFFFFFFF" w:tentative="1">
      <w:start w:val="1"/>
      <w:numFmt w:val="lowerRoman"/>
      <w:lvlText w:val="%9."/>
      <w:lvlJc w:val="right"/>
      <w:pPr>
        <w:ind w:left="7051" w:hanging="180"/>
      </w:pPr>
    </w:lvl>
  </w:abstractNum>
  <w:abstractNum w:abstractNumId="7" w15:restartNumberingAfterBreak="0">
    <w:nsid w:val="187733B3"/>
    <w:multiLevelType w:val="hybridMultilevel"/>
    <w:tmpl w:val="C7CC6C00"/>
    <w:lvl w:ilvl="0" w:tplc="2F9CFF9C">
      <w:start w:val="1"/>
      <w:numFmt w:val="decimal"/>
      <w:lvlText w:val="%1)"/>
      <w:lvlJc w:val="left"/>
      <w:pPr>
        <w:ind w:left="1069" w:hanging="360"/>
      </w:pPr>
      <w:rPr>
        <w:rFonts w:hint="default"/>
      </w:rPr>
    </w:lvl>
    <w:lvl w:ilvl="1" w:tplc="300A0019" w:tentative="1">
      <w:start w:val="1"/>
      <w:numFmt w:val="lowerLetter"/>
      <w:lvlText w:val="%2."/>
      <w:lvlJc w:val="left"/>
      <w:pPr>
        <w:ind w:left="1789" w:hanging="360"/>
      </w:pPr>
    </w:lvl>
    <w:lvl w:ilvl="2" w:tplc="300A001B" w:tentative="1">
      <w:start w:val="1"/>
      <w:numFmt w:val="lowerRoman"/>
      <w:lvlText w:val="%3."/>
      <w:lvlJc w:val="right"/>
      <w:pPr>
        <w:ind w:left="2509" w:hanging="180"/>
      </w:pPr>
    </w:lvl>
    <w:lvl w:ilvl="3" w:tplc="300A000F" w:tentative="1">
      <w:start w:val="1"/>
      <w:numFmt w:val="decimal"/>
      <w:lvlText w:val="%4."/>
      <w:lvlJc w:val="left"/>
      <w:pPr>
        <w:ind w:left="3229" w:hanging="360"/>
      </w:pPr>
    </w:lvl>
    <w:lvl w:ilvl="4" w:tplc="300A0019" w:tentative="1">
      <w:start w:val="1"/>
      <w:numFmt w:val="lowerLetter"/>
      <w:lvlText w:val="%5."/>
      <w:lvlJc w:val="left"/>
      <w:pPr>
        <w:ind w:left="3949" w:hanging="360"/>
      </w:pPr>
    </w:lvl>
    <w:lvl w:ilvl="5" w:tplc="300A001B" w:tentative="1">
      <w:start w:val="1"/>
      <w:numFmt w:val="lowerRoman"/>
      <w:lvlText w:val="%6."/>
      <w:lvlJc w:val="right"/>
      <w:pPr>
        <w:ind w:left="4669" w:hanging="180"/>
      </w:pPr>
    </w:lvl>
    <w:lvl w:ilvl="6" w:tplc="300A000F" w:tentative="1">
      <w:start w:val="1"/>
      <w:numFmt w:val="decimal"/>
      <w:lvlText w:val="%7."/>
      <w:lvlJc w:val="left"/>
      <w:pPr>
        <w:ind w:left="5389" w:hanging="360"/>
      </w:pPr>
    </w:lvl>
    <w:lvl w:ilvl="7" w:tplc="300A0019" w:tentative="1">
      <w:start w:val="1"/>
      <w:numFmt w:val="lowerLetter"/>
      <w:lvlText w:val="%8."/>
      <w:lvlJc w:val="left"/>
      <w:pPr>
        <w:ind w:left="6109" w:hanging="360"/>
      </w:pPr>
    </w:lvl>
    <w:lvl w:ilvl="8" w:tplc="300A001B" w:tentative="1">
      <w:start w:val="1"/>
      <w:numFmt w:val="lowerRoman"/>
      <w:lvlText w:val="%9."/>
      <w:lvlJc w:val="right"/>
      <w:pPr>
        <w:ind w:left="6829" w:hanging="180"/>
      </w:pPr>
    </w:lvl>
  </w:abstractNum>
  <w:abstractNum w:abstractNumId="8" w15:restartNumberingAfterBreak="0">
    <w:nsid w:val="1CD24FF5"/>
    <w:multiLevelType w:val="multilevel"/>
    <w:tmpl w:val="1CD24FF5"/>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20FF1EE5"/>
    <w:multiLevelType w:val="hybridMultilevel"/>
    <w:tmpl w:val="DE98F720"/>
    <w:lvl w:ilvl="0" w:tplc="2A38F162">
      <w:start w:val="1"/>
      <w:numFmt w:val="decimal"/>
      <w:lvlText w:val="%1."/>
      <w:lvlJc w:val="left"/>
      <w:pPr>
        <w:ind w:left="720" w:hanging="360"/>
      </w:pPr>
      <w:rPr>
        <w:rFonts w:eastAsia="Times New Roman" w:hint="default"/>
        <w:b/>
        <w:bCs w:val="0"/>
        <w:sz w:val="16"/>
        <w:szCs w:val="16"/>
      </w:rPr>
    </w:lvl>
    <w:lvl w:ilvl="1" w:tplc="F4FA9B32">
      <w:start w:val="1"/>
      <w:numFmt w:val="lowerLetter"/>
      <w:lvlText w:val="%2."/>
      <w:lvlJc w:val="left"/>
      <w:pPr>
        <w:ind w:left="1440" w:hanging="360"/>
      </w:pPr>
      <w:rPr>
        <w:rFonts w:hint="default"/>
      </w:r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291C5519"/>
    <w:multiLevelType w:val="multilevel"/>
    <w:tmpl w:val="1CD24FF5"/>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2E0363F3"/>
    <w:multiLevelType w:val="multilevel"/>
    <w:tmpl w:val="1CD24FF5"/>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ECF77BD"/>
    <w:multiLevelType w:val="hybridMultilevel"/>
    <w:tmpl w:val="405EDBC4"/>
    <w:lvl w:ilvl="0" w:tplc="9F6EE210">
      <w:start w:val="1"/>
      <w:numFmt w:val="upperLetter"/>
      <w:lvlText w:val="%1."/>
      <w:lvlJc w:val="left"/>
      <w:pPr>
        <w:ind w:left="1060" w:hanging="70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F3D04B6"/>
    <w:multiLevelType w:val="hybridMultilevel"/>
    <w:tmpl w:val="63B44616"/>
    <w:lvl w:ilvl="0" w:tplc="040A0005">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5333" w:hanging="360"/>
      </w:pPr>
      <w:rPr>
        <w:rFonts w:ascii="Courier New" w:hAnsi="Courier New" w:cs="Courier New" w:hint="default"/>
      </w:rPr>
    </w:lvl>
    <w:lvl w:ilvl="2" w:tplc="FFFFFFFF" w:tentative="1">
      <w:start w:val="1"/>
      <w:numFmt w:val="bullet"/>
      <w:lvlText w:val=""/>
      <w:lvlJc w:val="left"/>
      <w:pPr>
        <w:ind w:left="6053" w:hanging="360"/>
      </w:pPr>
      <w:rPr>
        <w:rFonts w:ascii="Wingdings" w:hAnsi="Wingdings" w:hint="default"/>
      </w:rPr>
    </w:lvl>
    <w:lvl w:ilvl="3" w:tplc="FFFFFFFF" w:tentative="1">
      <w:start w:val="1"/>
      <w:numFmt w:val="bullet"/>
      <w:lvlText w:val=""/>
      <w:lvlJc w:val="left"/>
      <w:pPr>
        <w:ind w:left="6773" w:hanging="360"/>
      </w:pPr>
      <w:rPr>
        <w:rFonts w:ascii="Symbol" w:hAnsi="Symbol" w:hint="default"/>
      </w:rPr>
    </w:lvl>
    <w:lvl w:ilvl="4" w:tplc="FFFFFFFF" w:tentative="1">
      <w:start w:val="1"/>
      <w:numFmt w:val="bullet"/>
      <w:lvlText w:val="o"/>
      <w:lvlJc w:val="left"/>
      <w:pPr>
        <w:ind w:left="7493" w:hanging="360"/>
      </w:pPr>
      <w:rPr>
        <w:rFonts w:ascii="Courier New" w:hAnsi="Courier New" w:cs="Courier New" w:hint="default"/>
      </w:rPr>
    </w:lvl>
    <w:lvl w:ilvl="5" w:tplc="FFFFFFFF" w:tentative="1">
      <w:start w:val="1"/>
      <w:numFmt w:val="bullet"/>
      <w:lvlText w:val=""/>
      <w:lvlJc w:val="left"/>
      <w:pPr>
        <w:ind w:left="8213" w:hanging="360"/>
      </w:pPr>
      <w:rPr>
        <w:rFonts w:ascii="Wingdings" w:hAnsi="Wingdings" w:hint="default"/>
      </w:rPr>
    </w:lvl>
    <w:lvl w:ilvl="6" w:tplc="FFFFFFFF" w:tentative="1">
      <w:start w:val="1"/>
      <w:numFmt w:val="bullet"/>
      <w:lvlText w:val=""/>
      <w:lvlJc w:val="left"/>
      <w:pPr>
        <w:ind w:left="8933" w:hanging="360"/>
      </w:pPr>
      <w:rPr>
        <w:rFonts w:ascii="Symbol" w:hAnsi="Symbol" w:hint="default"/>
      </w:rPr>
    </w:lvl>
    <w:lvl w:ilvl="7" w:tplc="FFFFFFFF" w:tentative="1">
      <w:start w:val="1"/>
      <w:numFmt w:val="bullet"/>
      <w:lvlText w:val="o"/>
      <w:lvlJc w:val="left"/>
      <w:pPr>
        <w:ind w:left="9653" w:hanging="360"/>
      </w:pPr>
      <w:rPr>
        <w:rFonts w:ascii="Courier New" w:hAnsi="Courier New" w:cs="Courier New" w:hint="default"/>
      </w:rPr>
    </w:lvl>
    <w:lvl w:ilvl="8" w:tplc="FFFFFFFF" w:tentative="1">
      <w:start w:val="1"/>
      <w:numFmt w:val="bullet"/>
      <w:lvlText w:val=""/>
      <w:lvlJc w:val="left"/>
      <w:pPr>
        <w:ind w:left="10373" w:hanging="360"/>
      </w:pPr>
      <w:rPr>
        <w:rFonts w:ascii="Wingdings" w:hAnsi="Wingdings" w:hint="default"/>
      </w:rPr>
    </w:lvl>
  </w:abstractNum>
  <w:abstractNum w:abstractNumId="14" w15:restartNumberingAfterBreak="0">
    <w:nsid w:val="3AFC265D"/>
    <w:multiLevelType w:val="hybridMultilevel"/>
    <w:tmpl w:val="D8E8D002"/>
    <w:lvl w:ilvl="0" w:tplc="843A037E">
      <w:start w:val="24"/>
      <w:numFmt w:val="lowerLetter"/>
      <w:lvlText w:val="%1."/>
      <w:lvlJc w:val="left"/>
      <w:pPr>
        <w:ind w:left="144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3F9B552D"/>
    <w:multiLevelType w:val="hybridMultilevel"/>
    <w:tmpl w:val="CBFC20E8"/>
    <w:lvl w:ilvl="0" w:tplc="040A0015">
      <w:start w:val="1"/>
      <w:numFmt w:val="upperLetter"/>
      <w:lvlText w:val="%1."/>
      <w:lvlJc w:val="left"/>
      <w:pPr>
        <w:ind w:left="360" w:hanging="360"/>
      </w:p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6" w15:restartNumberingAfterBreak="0">
    <w:nsid w:val="41FF064D"/>
    <w:multiLevelType w:val="hybridMultilevel"/>
    <w:tmpl w:val="14CC4FF0"/>
    <w:lvl w:ilvl="0" w:tplc="300A000F">
      <w:start w:val="1"/>
      <w:numFmt w:val="decimal"/>
      <w:lvlText w:val="%1."/>
      <w:lvlJc w:val="left"/>
      <w:pPr>
        <w:ind w:left="1800" w:hanging="360"/>
      </w:pPr>
      <w:rPr>
        <w:rFonts w:hint="default"/>
      </w:rPr>
    </w:lvl>
    <w:lvl w:ilvl="1" w:tplc="300A0019">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7" w15:restartNumberingAfterBreak="0">
    <w:nsid w:val="46200683"/>
    <w:multiLevelType w:val="hybridMultilevel"/>
    <w:tmpl w:val="1AB4B8BA"/>
    <w:lvl w:ilvl="0" w:tplc="040A0005">
      <w:start w:val="1"/>
      <w:numFmt w:val="bullet"/>
      <w:lvlText w:val=""/>
      <w:lvlJc w:val="left"/>
      <w:pPr>
        <w:ind w:left="1004" w:hanging="360"/>
      </w:pPr>
      <w:rPr>
        <w:rFonts w:ascii="Wingdings" w:hAnsi="Wingdings"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18" w15:restartNumberingAfterBreak="0">
    <w:nsid w:val="4B28058B"/>
    <w:multiLevelType w:val="hybridMultilevel"/>
    <w:tmpl w:val="AE52FD3C"/>
    <w:lvl w:ilvl="0" w:tplc="FFFFFFFF">
      <w:start w:val="1"/>
      <w:numFmt w:val="decimal"/>
      <w:lvlText w:val="%1)"/>
      <w:lvlJc w:val="left"/>
      <w:pPr>
        <w:ind w:left="1146" w:hanging="360"/>
      </w:pPr>
    </w:lvl>
    <w:lvl w:ilvl="1" w:tplc="FFFFFFFF">
      <w:start w:val="1"/>
      <w:numFmt w:val="lowerLetter"/>
      <w:lvlText w:val="%2."/>
      <w:lvlJc w:val="left"/>
      <w:pPr>
        <w:ind w:left="1866" w:hanging="360"/>
      </w:pPr>
    </w:lvl>
    <w:lvl w:ilvl="2" w:tplc="FFFFFFFF">
      <w:start w:val="1"/>
      <w:numFmt w:val="lowerRoman"/>
      <w:lvlText w:val="%3."/>
      <w:lvlJc w:val="right"/>
      <w:pPr>
        <w:ind w:left="2586" w:hanging="180"/>
      </w:pPr>
    </w:lvl>
    <w:lvl w:ilvl="3" w:tplc="FFFFFFFF">
      <w:start w:val="1"/>
      <w:numFmt w:val="decimal"/>
      <w:lvlText w:val="%4."/>
      <w:lvlJc w:val="left"/>
      <w:pPr>
        <w:ind w:left="3306" w:hanging="360"/>
      </w:pPr>
    </w:lvl>
    <w:lvl w:ilvl="4" w:tplc="FFFFFFFF">
      <w:start w:val="1"/>
      <w:numFmt w:val="lowerLetter"/>
      <w:lvlText w:val="%5."/>
      <w:lvlJc w:val="left"/>
      <w:pPr>
        <w:ind w:left="4026" w:hanging="360"/>
      </w:pPr>
    </w:lvl>
    <w:lvl w:ilvl="5" w:tplc="FFFFFFFF">
      <w:start w:val="1"/>
      <w:numFmt w:val="lowerRoman"/>
      <w:lvlText w:val="%6."/>
      <w:lvlJc w:val="right"/>
      <w:pPr>
        <w:ind w:left="4746" w:hanging="180"/>
      </w:pPr>
    </w:lvl>
    <w:lvl w:ilvl="6" w:tplc="FFFFFFFF">
      <w:start w:val="1"/>
      <w:numFmt w:val="decimal"/>
      <w:lvlText w:val="%7."/>
      <w:lvlJc w:val="left"/>
      <w:pPr>
        <w:ind w:left="5466" w:hanging="360"/>
      </w:pPr>
    </w:lvl>
    <w:lvl w:ilvl="7" w:tplc="FFFFFFFF">
      <w:start w:val="1"/>
      <w:numFmt w:val="lowerLetter"/>
      <w:lvlText w:val="%8."/>
      <w:lvlJc w:val="left"/>
      <w:pPr>
        <w:ind w:left="6186" w:hanging="360"/>
      </w:pPr>
    </w:lvl>
    <w:lvl w:ilvl="8" w:tplc="FFFFFFFF">
      <w:start w:val="1"/>
      <w:numFmt w:val="lowerRoman"/>
      <w:lvlText w:val="%9."/>
      <w:lvlJc w:val="right"/>
      <w:pPr>
        <w:ind w:left="6906" w:hanging="180"/>
      </w:pPr>
    </w:lvl>
  </w:abstractNum>
  <w:abstractNum w:abstractNumId="19" w15:restartNumberingAfterBreak="0">
    <w:nsid w:val="4EFB2D65"/>
    <w:multiLevelType w:val="hybridMultilevel"/>
    <w:tmpl w:val="614AEFEA"/>
    <w:lvl w:ilvl="0" w:tplc="FFFFFFFF">
      <w:start w:val="1"/>
      <w:numFmt w:val="decimal"/>
      <w:lvlText w:val="%1)"/>
      <w:lvlJc w:val="left"/>
      <w:pPr>
        <w:ind w:left="1800" w:hanging="360"/>
      </w:pPr>
      <w:rPr>
        <w:rFonts w:hint="default"/>
      </w:rPr>
    </w:lvl>
    <w:lvl w:ilvl="1" w:tplc="300A0019">
      <w:start w:val="1"/>
      <w:numFmt w:val="lowerLetter"/>
      <w:lvlText w:val="%2."/>
      <w:lvlJc w:val="left"/>
      <w:pPr>
        <w:ind w:left="2520" w:hanging="360"/>
      </w:pPr>
    </w:lvl>
    <w:lvl w:ilvl="2" w:tplc="A0AC803C">
      <w:start w:val="2"/>
      <w:numFmt w:val="decimalZero"/>
      <w:lvlText w:val="%3"/>
      <w:lvlJc w:val="left"/>
      <w:pPr>
        <w:ind w:left="3420" w:hanging="360"/>
      </w:pPr>
      <w:rPr>
        <w:rFonts w:hint="default"/>
        <w:b w:val="0"/>
        <w:u w:val="none"/>
        <w:lang w:val="es-ES_tradnl"/>
      </w:rPr>
    </w:lvl>
    <w:lvl w:ilvl="3" w:tplc="8A4CF768">
      <w:numFmt w:val="bullet"/>
      <w:lvlText w:val="•"/>
      <w:lvlJc w:val="left"/>
      <w:pPr>
        <w:ind w:left="4320" w:hanging="720"/>
      </w:pPr>
      <w:rPr>
        <w:rFonts w:ascii="Arial" w:eastAsia="Times New Roman" w:hAnsi="Arial" w:cs="Arial" w:hint="default"/>
      </w:r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0" w15:restartNumberingAfterBreak="0">
    <w:nsid w:val="52F71D81"/>
    <w:multiLevelType w:val="hybridMultilevel"/>
    <w:tmpl w:val="AE52FD3C"/>
    <w:lvl w:ilvl="0" w:tplc="FFFFFFFF">
      <w:start w:val="1"/>
      <w:numFmt w:val="decimal"/>
      <w:lvlText w:val="%1)"/>
      <w:lvlJc w:val="left"/>
      <w:pPr>
        <w:ind w:left="1146" w:hanging="360"/>
      </w:pPr>
    </w:lvl>
    <w:lvl w:ilvl="1" w:tplc="FFFFFFFF">
      <w:start w:val="1"/>
      <w:numFmt w:val="lowerLetter"/>
      <w:lvlText w:val="%2."/>
      <w:lvlJc w:val="left"/>
      <w:pPr>
        <w:ind w:left="1866" w:hanging="360"/>
      </w:pPr>
    </w:lvl>
    <w:lvl w:ilvl="2" w:tplc="FFFFFFFF">
      <w:start w:val="1"/>
      <w:numFmt w:val="lowerRoman"/>
      <w:lvlText w:val="%3."/>
      <w:lvlJc w:val="right"/>
      <w:pPr>
        <w:ind w:left="2586" w:hanging="180"/>
      </w:pPr>
    </w:lvl>
    <w:lvl w:ilvl="3" w:tplc="FFFFFFFF">
      <w:start w:val="1"/>
      <w:numFmt w:val="decimal"/>
      <w:lvlText w:val="%4."/>
      <w:lvlJc w:val="left"/>
      <w:pPr>
        <w:ind w:left="3306" w:hanging="360"/>
      </w:pPr>
    </w:lvl>
    <w:lvl w:ilvl="4" w:tplc="FFFFFFFF">
      <w:start w:val="1"/>
      <w:numFmt w:val="lowerLetter"/>
      <w:lvlText w:val="%5."/>
      <w:lvlJc w:val="left"/>
      <w:pPr>
        <w:ind w:left="4026" w:hanging="360"/>
      </w:pPr>
    </w:lvl>
    <w:lvl w:ilvl="5" w:tplc="FFFFFFFF">
      <w:start w:val="1"/>
      <w:numFmt w:val="lowerRoman"/>
      <w:lvlText w:val="%6."/>
      <w:lvlJc w:val="right"/>
      <w:pPr>
        <w:ind w:left="4746" w:hanging="180"/>
      </w:pPr>
    </w:lvl>
    <w:lvl w:ilvl="6" w:tplc="FFFFFFFF">
      <w:start w:val="1"/>
      <w:numFmt w:val="decimal"/>
      <w:lvlText w:val="%7."/>
      <w:lvlJc w:val="left"/>
      <w:pPr>
        <w:ind w:left="5466" w:hanging="360"/>
      </w:pPr>
    </w:lvl>
    <w:lvl w:ilvl="7" w:tplc="FFFFFFFF">
      <w:start w:val="1"/>
      <w:numFmt w:val="lowerLetter"/>
      <w:lvlText w:val="%8."/>
      <w:lvlJc w:val="left"/>
      <w:pPr>
        <w:ind w:left="6186" w:hanging="360"/>
      </w:pPr>
    </w:lvl>
    <w:lvl w:ilvl="8" w:tplc="FFFFFFFF">
      <w:start w:val="1"/>
      <w:numFmt w:val="lowerRoman"/>
      <w:lvlText w:val="%9."/>
      <w:lvlJc w:val="right"/>
      <w:pPr>
        <w:ind w:left="6906" w:hanging="180"/>
      </w:pPr>
    </w:lvl>
  </w:abstractNum>
  <w:abstractNum w:abstractNumId="21" w15:restartNumberingAfterBreak="0">
    <w:nsid w:val="5A775313"/>
    <w:multiLevelType w:val="hybridMultilevel"/>
    <w:tmpl w:val="AE52FD3C"/>
    <w:lvl w:ilvl="0" w:tplc="FFFFFFFF">
      <w:start w:val="1"/>
      <w:numFmt w:val="decimal"/>
      <w:lvlText w:val="%1)"/>
      <w:lvlJc w:val="left"/>
      <w:pPr>
        <w:ind w:left="1146" w:hanging="360"/>
      </w:pPr>
    </w:lvl>
    <w:lvl w:ilvl="1" w:tplc="FFFFFFFF">
      <w:start w:val="1"/>
      <w:numFmt w:val="lowerLetter"/>
      <w:lvlText w:val="%2."/>
      <w:lvlJc w:val="left"/>
      <w:pPr>
        <w:ind w:left="1866" w:hanging="360"/>
      </w:pPr>
    </w:lvl>
    <w:lvl w:ilvl="2" w:tplc="FFFFFFFF">
      <w:start w:val="1"/>
      <w:numFmt w:val="lowerRoman"/>
      <w:lvlText w:val="%3."/>
      <w:lvlJc w:val="right"/>
      <w:pPr>
        <w:ind w:left="2586" w:hanging="180"/>
      </w:pPr>
    </w:lvl>
    <w:lvl w:ilvl="3" w:tplc="FFFFFFFF">
      <w:start w:val="1"/>
      <w:numFmt w:val="decimal"/>
      <w:lvlText w:val="%4."/>
      <w:lvlJc w:val="left"/>
      <w:pPr>
        <w:ind w:left="3306" w:hanging="360"/>
      </w:pPr>
    </w:lvl>
    <w:lvl w:ilvl="4" w:tplc="FFFFFFFF">
      <w:start w:val="1"/>
      <w:numFmt w:val="lowerLetter"/>
      <w:lvlText w:val="%5."/>
      <w:lvlJc w:val="left"/>
      <w:pPr>
        <w:ind w:left="4026" w:hanging="360"/>
      </w:pPr>
    </w:lvl>
    <w:lvl w:ilvl="5" w:tplc="FFFFFFFF">
      <w:start w:val="1"/>
      <w:numFmt w:val="lowerRoman"/>
      <w:lvlText w:val="%6."/>
      <w:lvlJc w:val="right"/>
      <w:pPr>
        <w:ind w:left="4746" w:hanging="180"/>
      </w:pPr>
    </w:lvl>
    <w:lvl w:ilvl="6" w:tplc="FFFFFFFF">
      <w:start w:val="1"/>
      <w:numFmt w:val="decimal"/>
      <w:lvlText w:val="%7."/>
      <w:lvlJc w:val="left"/>
      <w:pPr>
        <w:ind w:left="5466" w:hanging="360"/>
      </w:pPr>
    </w:lvl>
    <w:lvl w:ilvl="7" w:tplc="FFFFFFFF">
      <w:start w:val="1"/>
      <w:numFmt w:val="lowerLetter"/>
      <w:lvlText w:val="%8."/>
      <w:lvlJc w:val="left"/>
      <w:pPr>
        <w:ind w:left="6186" w:hanging="360"/>
      </w:pPr>
    </w:lvl>
    <w:lvl w:ilvl="8" w:tplc="FFFFFFFF">
      <w:start w:val="1"/>
      <w:numFmt w:val="lowerRoman"/>
      <w:lvlText w:val="%9."/>
      <w:lvlJc w:val="right"/>
      <w:pPr>
        <w:ind w:left="6906" w:hanging="180"/>
      </w:pPr>
    </w:lvl>
  </w:abstractNum>
  <w:abstractNum w:abstractNumId="22" w15:restartNumberingAfterBreak="0">
    <w:nsid w:val="5F6E466E"/>
    <w:multiLevelType w:val="hybridMultilevel"/>
    <w:tmpl w:val="AE52FD3C"/>
    <w:lvl w:ilvl="0" w:tplc="FFFFFFFF">
      <w:start w:val="1"/>
      <w:numFmt w:val="decimal"/>
      <w:lvlText w:val="%1)"/>
      <w:lvlJc w:val="left"/>
      <w:pPr>
        <w:ind w:left="1146" w:hanging="360"/>
      </w:pPr>
    </w:lvl>
    <w:lvl w:ilvl="1" w:tplc="FFFFFFFF">
      <w:start w:val="1"/>
      <w:numFmt w:val="lowerLetter"/>
      <w:lvlText w:val="%2."/>
      <w:lvlJc w:val="left"/>
      <w:pPr>
        <w:ind w:left="1866" w:hanging="360"/>
      </w:pPr>
    </w:lvl>
    <w:lvl w:ilvl="2" w:tplc="FFFFFFFF">
      <w:start w:val="1"/>
      <w:numFmt w:val="lowerRoman"/>
      <w:lvlText w:val="%3."/>
      <w:lvlJc w:val="right"/>
      <w:pPr>
        <w:ind w:left="2586" w:hanging="180"/>
      </w:pPr>
    </w:lvl>
    <w:lvl w:ilvl="3" w:tplc="FFFFFFFF">
      <w:start w:val="1"/>
      <w:numFmt w:val="decimal"/>
      <w:lvlText w:val="%4."/>
      <w:lvlJc w:val="left"/>
      <w:pPr>
        <w:ind w:left="3306" w:hanging="360"/>
      </w:pPr>
    </w:lvl>
    <w:lvl w:ilvl="4" w:tplc="FFFFFFFF">
      <w:start w:val="1"/>
      <w:numFmt w:val="lowerLetter"/>
      <w:lvlText w:val="%5."/>
      <w:lvlJc w:val="left"/>
      <w:pPr>
        <w:ind w:left="4026" w:hanging="360"/>
      </w:pPr>
    </w:lvl>
    <w:lvl w:ilvl="5" w:tplc="FFFFFFFF">
      <w:start w:val="1"/>
      <w:numFmt w:val="lowerRoman"/>
      <w:lvlText w:val="%6."/>
      <w:lvlJc w:val="right"/>
      <w:pPr>
        <w:ind w:left="4746" w:hanging="180"/>
      </w:pPr>
    </w:lvl>
    <w:lvl w:ilvl="6" w:tplc="FFFFFFFF">
      <w:start w:val="1"/>
      <w:numFmt w:val="decimal"/>
      <w:lvlText w:val="%7."/>
      <w:lvlJc w:val="left"/>
      <w:pPr>
        <w:ind w:left="5466" w:hanging="360"/>
      </w:pPr>
    </w:lvl>
    <w:lvl w:ilvl="7" w:tplc="FFFFFFFF">
      <w:start w:val="1"/>
      <w:numFmt w:val="lowerLetter"/>
      <w:lvlText w:val="%8."/>
      <w:lvlJc w:val="left"/>
      <w:pPr>
        <w:ind w:left="6186" w:hanging="360"/>
      </w:pPr>
    </w:lvl>
    <w:lvl w:ilvl="8" w:tplc="FFFFFFFF">
      <w:start w:val="1"/>
      <w:numFmt w:val="lowerRoman"/>
      <w:lvlText w:val="%9."/>
      <w:lvlJc w:val="right"/>
      <w:pPr>
        <w:ind w:left="6906" w:hanging="180"/>
      </w:pPr>
    </w:lvl>
  </w:abstractNum>
  <w:abstractNum w:abstractNumId="23" w15:restartNumberingAfterBreak="0">
    <w:nsid w:val="624A0782"/>
    <w:multiLevelType w:val="hybridMultilevel"/>
    <w:tmpl w:val="D662EDA8"/>
    <w:lvl w:ilvl="0" w:tplc="FFFFFFFF">
      <w:start w:val="1"/>
      <w:numFmt w:val="decimal"/>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 w15:restartNumberingAfterBreak="0">
    <w:nsid w:val="63061D7D"/>
    <w:multiLevelType w:val="hybridMultilevel"/>
    <w:tmpl w:val="DC9624EE"/>
    <w:lvl w:ilvl="0" w:tplc="040A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 w15:restartNumberingAfterBreak="0">
    <w:nsid w:val="661E687C"/>
    <w:multiLevelType w:val="multilevel"/>
    <w:tmpl w:val="661E687C"/>
    <w:lvl w:ilvl="0">
      <w:start w:val="1"/>
      <w:numFmt w:val="decimal"/>
      <w:lvlText w:val="%1."/>
      <w:lvlJc w:val="left"/>
      <w:pPr>
        <w:ind w:left="729" w:hanging="360"/>
      </w:pPr>
    </w:lvl>
    <w:lvl w:ilvl="1">
      <w:start w:val="1"/>
      <w:numFmt w:val="lowerLetter"/>
      <w:lvlText w:val="%2."/>
      <w:lvlJc w:val="left"/>
      <w:pPr>
        <w:ind w:left="1449" w:hanging="360"/>
      </w:pPr>
    </w:lvl>
    <w:lvl w:ilvl="2">
      <w:start w:val="1"/>
      <w:numFmt w:val="lowerRoman"/>
      <w:lvlText w:val="%3."/>
      <w:lvlJc w:val="right"/>
      <w:pPr>
        <w:ind w:left="2169" w:hanging="180"/>
      </w:pPr>
    </w:lvl>
    <w:lvl w:ilvl="3">
      <w:start w:val="1"/>
      <w:numFmt w:val="decimal"/>
      <w:lvlText w:val="%4."/>
      <w:lvlJc w:val="left"/>
      <w:pPr>
        <w:ind w:left="2889" w:hanging="360"/>
      </w:pPr>
    </w:lvl>
    <w:lvl w:ilvl="4">
      <w:start w:val="1"/>
      <w:numFmt w:val="lowerLetter"/>
      <w:lvlText w:val="%5."/>
      <w:lvlJc w:val="left"/>
      <w:pPr>
        <w:ind w:left="3609" w:hanging="360"/>
      </w:pPr>
    </w:lvl>
    <w:lvl w:ilvl="5">
      <w:start w:val="1"/>
      <w:numFmt w:val="lowerRoman"/>
      <w:lvlText w:val="%6."/>
      <w:lvlJc w:val="right"/>
      <w:pPr>
        <w:ind w:left="4329" w:hanging="180"/>
      </w:pPr>
    </w:lvl>
    <w:lvl w:ilvl="6">
      <w:start w:val="1"/>
      <w:numFmt w:val="decimal"/>
      <w:lvlText w:val="%7."/>
      <w:lvlJc w:val="left"/>
      <w:pPr>
        <w:ind w:left="5049" w:hanging="360"/>
      </w:pPr>
    </w:lvl>
    <w:lvl w:ilvl="7">
      <w:start w:val="1"/>
      <w:numFmt w:val="lowerLetter"/>
      <w:lvlText w:val="%8."/>
      <w:lvlJc w:val="left"/>
      <w:pPr>
        <w:ind w:left="5769" w:hanging="360"/>
      </w:pPr>
    </w:lvl>
    <w:lvl w:ilvl="8">
      <w:start w:val="1"/>
      <w:numFmt w:val="lowerRoman"/>
      <w:lvlText w:val="%9."/>
      <w:lvlJc w:val="right"/>
      <w:pPr>
        <w:ind w:left="6489" w:hanging="180"/>
      </w:pPr>
    </w:lvl>
  </w:abstractNum>
  <w:abstractNum w:abstractNumId="26" w15:restartNumberingAfterBreak="0">
    <w:nsid w:val="66C67FE9"/>
    <w:multiLevelType w:val="hybridMultilevel"/>
    <w:tmpl w:val="7CE24AD8"/>
    <w:lvl w:ilvl="0" w:tplc="FFFFFFFF">
      <w:start w:val="1"/>
      <w:numFmt w:val="decimal"/>
      <w:lvlText w:val="%1)"/>
      <w:lvlJc w:val="left"/>
      <w:pPr>
        <w:ind w:left="1854" w:hanging="360"/>
      </w:pPr>
    </w:lvl>
    <w:lvl w:ilvl="1" w:tplc="FFFFFFFF">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27" w15:restartNumberingAfterBreak="0">
    <w:nsid w:val="68677385"/>
    <w:multiLevelType w:val="hybridMultilevel"/>
    <w:tmpl w:val="1C8454C8"/>
    <w:lvl w:ilvl="0" w:tplc="3F4A51C2">
      <w:start w:val="1"/>
      <w:numFmt w:val="lowerLetter"/>
      <w:lvlText w:val="%1."/>
      <w:lvlJc w:val="left"/>
      <w:pPr>
        <w:ind w:left="720" w:hanging="360"/>
      </w:pPr>
      <w:rPr>
        <w:rFonts w:hint="default"/>
        <w:b w:val="0"/>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68A13580"/>
    <w:multiLevelType w:val="hybridMultilevel"/>
    <w:tmpl w:val="AE52FD3C"/>
    <w:lvl w:ilvl="0" w:tplc="FFFFFFFF">
      <w:start w:val="1"/>
      <w:numFmt w:val="decimal"/>
      <w:lvlText w:val="%1)"/>
      <w:lvlJc w:val="left"/>
      <w:pPr>
        <w:ind w:left="1146" w:hanging="360"/>
      </w:pPr>
    </w:lvl>
    <w:lvl w:ilvl="1" w:tplc="FFFFFFFF">
      <w:start w:val="1"/>
      <w:numFmt w:val="lowerLetter"/>
      <w:lvlText w:val="%2."/>
      <w:lvlJc w:val="left"/>
      <w:pPr>
        <w:ind w:left="1866" w:hanging="360"/>
      </w:pPr>
    </w:lvl>
    <w:lvl w:ilvl="2" w:tplc="FFFFFFFF">
      <w:start w:val="1"/>
      <w:numFmt w:val="lowerRoman"/>
      <w:lvlText w:val="%3."/>
      <w:lvlJc w:val="right"/>
      <w:pPr>
        <w:ind w:left="2586" w:hanging="180"/>
      </w:pPr>
    </w:lvl>
    <w:lvl w:ilvl="3" w:tplc="FFFFFFFF">
      <w:start w:val="1"/>
      <w:numFmt w:val="decimal"/>
      <w:lvlText w:val="%4."/>
      <w:lvlJc w:val="left"/>
      <w:pPr>
        <w:ind w:left="3306" w:hanging="360"/>
      </w:pPr>
    </w:lvl>
    <w:lvl w:ilvl="4" w:tplc="FFFFFFFF">
      <w:start w:val="1"/>
      <w:numFmt w:val="lowerLetter"/>
      <w:lvlText w:val="%5."/>
      <w:lvlJc w:val="left"/>
      <w:pPr>
        <w:ind w:left="4026" w:hanging="360"/>
      </w:pPr>
    </w:lvl>
    <w:lvl w:ilvl="5" w:tplc="FFFFFFFF">
      <w:start w:val="1"/>
      <w:numFmt w:val="lowerRoman"/>
      <w:lvlText w:val="%6."/>
      <w:lvlJc w:val="right"/>
      <w:pPr>
        <w:ind w:left="4746" w:hanging="180"/>
      </w:pPr>
    </w:lvl>
    <w:lvl w:ilvl="6" w:tplc="FFFFFFFF">
      <w:start w:val="1"/>
      <w:numFmt w:val="decimal"/>
      <w:lvlText w:val="%7."/>
      <w:lvlJc w:val="left"/>
      <w:pPr>
        <w:ind w:left="5466" w:hanging="360"/>
      </w:pPr>
    </w:lvl>
    <w:lvl w:ilvl="7" w:tplc="FFFFFFFF">
      <w:start w:val="1"/>
      <w:numFmt w:val="lowerLetter"/>
      <w:lvlText w:val="%8."/>
      <w:lvlJc w:val="left"/>
      <w:pPr>
        <w:ind w:left="6186" w:hanging="360"/>
      </w:pPr>
    </w:lvl>
    <w:lvl w:ilvl="8" w:tplc="FFFFFFFF">
      <w:start w:val="1"/>
      <w:numFmt w:val="lowerRoman"/>
      <w:lvlText w:val="%9."/>
      <w:lvlJc w:val="right"/>
      <w:pPr>
        <w:ind w:left="6906" w:hanging="180"/>
      </w:pPr>
    </w:lvl>
  </w:abstractNum>
  <w:abstractNum w:abstractNumId="29" w15:restartNumberingAfterBreak="0">
    <w:nsid w:val="69BE5F8C"/>
    <w:multiLevelType w:val="multilevel"/>
    <w:tmpl w:val="1CD24FF5"/>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9CC7E4A"/>
    <w:multiLevelType w:val="multilevel"/>
    <w:tmpl w:val="1CD24FF5"/>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1" w15:restartNumberingAfterBreak="0">
    <w:nsid w:val="6AA51CB8"/>
    <w:multiLevelType w:val="hybridMultilevel"/>
    <w:tmpl w:val="50B81100"/>
    <w:lvl w:ilvl="0" w:tplc="703657FA">
      <w:start w:val="1"/>
      <w:numFmt w:val="upp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751864C7"/>
    <w:multiLevelType w:val="hybridMultilevel"/>
    <w:tmpl w:val="137E140E"/>
    <w:lvl w:ilvl="0" w:tplc="2AE4DEAE">
      <w:start w:val="3"/>
      <w:numFmt w:val="upperLetter"/>
      <w:lvlText w:val="%1."/>
      <w:lvlJc w:val="left"/>
      <w:pPr>
        <w:ind w:left="720" w:hanging="360"/>
      </w:pPr>
      <w:rPr>
        <w:rFonts w:hint="default"/>
        <w:b w:val="0"/>
        <w:bCs/>
        <w:i w:val="0"/>
        <w:caps w:val="0"/>
        <w:strike w:val="0"/>
        <w:dstrike w:val="0"/>
        <w:outline w:val="0"/>
        <w:shadow w:val="0"/>
        <w:emboss w:val="0"/>
        <w:imprint w:val="0"/>
        <w:vanish w:val="0"/>
        <w:sz w:val="16"/>
        <w:szCs w:val="16"/>
        <w:u w:val="none"/>
        <w:vertAlign w:val="baseline"/>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3" w15:restartNumberingAfterBreak="0">
    <w:nsid w:val="7678275B"/>
    <w:multiLevelType w:val="hybridMultilevel"/>
    <w:tmpl w:val="7CE24AD8"/>
    <w:lvl w:ilvl="0" w:tplc="040A0011">
      <w:start w:val="1"/>
      <w:numFmt w:val="decimal"/>
      <w:lvlText w:val="%1)"/>
      <w:lvlJc w:val="left"/>
      <w:pPr>
        <w:ind w:left="1854" w:hanging="360"/>
      </w:pPr>
    </w:lvl>
    <w:lvl w:ilvl="1" w:tplc="FFFFFFFF">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34" w15:restartNumberingAfterBreak="0">
    <w:nsid w:val="792A1E59"/>
    <w:multiLevelType w:val="multilevel"/>
    <w:tmpl w:val="1CD24FF5"/>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5" w15:restartNumberingAfterBreak="0">
    <w:nsid w:val="7935411E"/>
    <w:multiLevelType w:val="multilevel"/>
    <w:tmpl w:val="1CD24FF5"/>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6" w15:restartNumberingAfterBreak="0">
    <w:nsid w:val="7B372F61"/>
    <w:multiLevelType w:val="hybridMultilevel"/>
    <w:tmpl w:val="E3D0422C"/>
    <w:lvl w:ilvl="0" w:tplc="BAE222BC">
      <w:start w:val="1"/>
      <w:numFmt w:val="lowerLetter"/>
      <w:lvlText w:val="%1."/>
      <w:lvlJc w:val="left"/>
      <w:pPr>
        <w:tabs>
          <w:tab w:val="num" w:pos="1215"/>
        </w:tabs>
        <w:ind w:left="1195" w:hanging="340"/>
      </w:pPr>
      <w:rPr>
        <w:rFonts w:ascii="Arial" w:hAnsi="Arial" w:hint="default"/>
        <w:b w:val="0"/>
        <w:bCs/>
        <w:i w:val="0"/>
        <w:caps w:val="0"/>
        <w:strike w:val="0"/>
        <w:dstrike w:val="0"/>
        <w:outline w:val="0"/>
        <w:shadow w:val="0"/>
        <w:emboss w:val="0"/>
        <w:imprint w:val="0"/>
        <w:vanish w:val="0"/>
        <w:sz w:val="22"/>
        <w:u w:val="none"/>
        <w:vertAlign w:val="baseline"/>
      </w:rPr>
    </w:lvl>
    <w:lvl w:ilvl="1" w:tplc="0C0A0019">
      <w:start w:val="1"/>
      <w:numFmt w:val="lowerLetter"/>
      <w:lvlText w:val="%2."/>
      <w:lvlJc w:val="left"/>
      <w:pPr>
        <w:ind w:left="2011" w:hanging="360"/>
      </w:pPr>
    </w:lvl>
    <w:lvl w:ilvl="2" w:tplc="0C0A001B" w:tentative="1">
      <w:start w:val="1"/>
      <w:numFmt w:val="lowerRoman"/>
      <w:lvlText w:val="%3."/>
      <w:lvlJc w:val="right"/>
      <w:pPr>
        <w:ind w:left="2731" w:hanging="180"/>
      </w:pPr>
    </w:lvl>
    <w:lvl w:ilvl="3" w:tplc="0C0A000F" w:tentative="1">
      <w:start w:val="1"/>
      <w:numFmt w:val="decimal"/>
      <w:lvlText w:val="%4."/>
      <w:lvlJc w:val="left"/>
      <w:pPr>
        <w:ind w:left="3451" w:hanging="360"/>
      </w:pPr>
    </w:lvl>
    <w:lvl w:ilvl="4" w:tplc="0C0A0019" w:tentative="1">
      <w:start w:val="1"/>
      <w:numFmt w:val="lowerLetter"/>
      <w:lvlText w:val="%5."/>
      <w:lvlJc w:val="left"/>
      <w:pPr>
        <w:ind w:left="4171" w:hanging="360"/>
      </w:pPr>
    </w:lvl>
    <w:lvl w:ilvl="5" w:tplc="0C0A001B" w:tentative="1">
      <w:start w:val="1"/>
      <w:numFmt w:val="lowerRoman"/>
      <w:lvlText w:val="%6."/>
      <w:lvlJc w:val="right"/>
      <w:pPr>
        <w:ind w:left="4891" w:hanging="180"/>
      </w:pPr>
    </w:lvl>
    <w:lvl w:ilvl="6" w:tplc="0C0A000F" w:tentative="1">
      <w:start w:val="1"/>
      <w:numFmt w:val="decimal"/>
      <w:lvlText w:val="%7."/>
      <w:lvlJc w:val="left"/>
      <w:pPr>
        <w:ind w:left="5611" w:hanging="360"/>
      </w:pPr>
    </w:lvl>
    <w:lvl w:ilvl="7" w:tplc="0C0A0019" w:tentative="1">
      <w:start w:val="1"/>
      <w:numFmt w:val="lowerLetter"/>
      <w:lvlText w:val="%8."/>
      <w:lvlJc w:val="left"/>
      <w:pPr>
        <w:ind w:left="6331" w:hanging="360"/>
      </w:pPr>
    </w:lvl>
    <w:lvl w:ilvl="8" w:tplc="0C0A001B" w:tentative="1">
      <w:start w:val="1"/>
      <w:numFmt w:val="lowerRoman"/>
      <w:lvlText w:val="%9."/>
      <w:lvlJc w:val="right"/>
      <w:pPr>
        <w:ind w:left="7051" w:hanging="180"/>
      </w:pPr>
    </w:lvl>
  </w:abstractNum>
  <w:abstractNum w:abstractNumId="37" w15:restartNumberingAfterBreak="0">
    <w:nsid w:val="7C3E35DA"/>
    <w:multiLevelType w:val="singleLevel"/>
    <w:tmpl w:val="0CDC9C28"/>
    <w:lvl w:ilvl="0">
      <w:start w:val="1"/>
      <w:numFmt w:val="lowerLetter"/>
      <w:lvlText w:val="%1."/>
      <w:lvlJc w:val="left"/>
      <w:pPr>
        <w:tabs>
          <w:tab w:val="num" w:pos="4613"/>
        </w:tabs>
        <w:ind w:left="4613" w:hanging="360"/>
      </w:pPr>
      <w:rPr>
        <w:rFonts w:hint="default"/>
        <w:b w:val="0"/>
        <w:color w:val="auto"/>
      </w:rPr>
    </w:lvl>
  </w:abstractNum>
  <w:abstractNum w:abstractNumId="38" w15:restartNumberingAfterBreak="0">
    <w:nsid w:val="7E8632CC"/>
    <w:multiLevelType w:val="hybridMultilevel"/>
    <w:tmpl w:val="F3326816"/>
    <w:lvl w:ilvl="0" w:tplc="080A0001">
      <w:start w:val="1"/>
      <w:numFmt w:val="bullet"/>
      <w:lvlText w:val=""/>
      <w:lvlJc w:val="left"/>
      <w:pPr>
        <w:ind w:left="4613" w:hanging="360"/>
      </w:pPr>
      <w:rPr>
        <w:rFonts w:ascii="Symbol" w:hAnsi="Symbol" w:hint="default"/>
      </w:rPr>
    </w:lvl>
    <w:lvl w:ilvl="1" w:tplc="080A0003" w:tentative="1">
      <w:start w:val="1"/>
      <w:numFmt w:val="bullet"/>
      <w:lvlText w:val="o"/>
      <w:lvlJc w:val="left"/>
      <w:pPr>
        <w:ind w:left="5333" w:hanging="360"/>
      </w:pPr>
      <w:rPr>
        <w:rFonts w:ascii="Courier New" w:hAnsi="Courier New" w:cs="Courier New" w:hint="default"/>
      </w:rPr>
    </w:lvl>
    <w:lvl w:ilvl="2" w:tplc="080A0005" w:tentative="1">
      <w:start w:val="1"/>
      <w:numFmt w:val="bullet"/>
      <w:lvlText w:val=""/>
      <w:lvlJc w:val="left"/>
      <w:pPr>
        <w:ind w:left="6053" w:hanging="360"/>
      </w:pPr>
      <w:rPr>
        <w:rFonts w:ascii="Wingdings" w:hAnsi="Wingdings" w:hint="default"/>
      </w:rPr>
    </w:lvl>
    <w:lvl w:ilvl="3" w:tplc="080A0001" w:tentative="1">
      <w:start w:val="1"/>
      <w:numFmt w:val="bullet"/>
      <w:lvlText w:val=""/>
      <w:lvlJc w:val="left"/>
      <w:pPr>
        <w:ind w:left="6773" w:hanging="360"/>
      </w:pPr>
      <w:rPr>
        <w:rFonts w:ascii="Symbol" w:hAnsi="Symbol" w:hint="default"/>
      </w:rPr>
    </w:lvl>
    <w:lvl w:ilvl="4" w:tplc="080A0003" w:tentative="1">
      <w:start w:val="1"/>
      <w:numFmt w:val="bullet"/>
      <w:lvlText w:val="o"/>
      <w:lvlJc w:val="left"/>
      <w:pPr>
        <w:ind w:left="7493" w:hanging="360"/>
      </w:pPr>
      <w:rPr>
        <w:rFonts w:ascii="Courier New" w:hAnsi="Courier New" w:cs="Courier New" w:hint="default"/>
      </w:rPr>
    </w:lvl>
    <w:lvl w:ilvl="5" w:tplc="080A0005" w:tentative="1">
      <w:start w:val="1"/>
      <w:numFmt w:val="bullet"/>
      <w:lvlText w:val=""/>
      <w:lvlJc w:val="left"/>
      <w:pPr>
        <w:ind w:left="8213" w:hanging="360"/>
      </w:pPr>
      <w:rPr>
        <w:rFonts w:ascii="Wingdings" w:hAnsi="Wingdings" w:hint="default"/>
      </w:rPr>
    </w:lvl>
    <w:lvl w:ilvl="6" w:tplc="080A0001" w:tentative="1">
      <w:start w:val="1"/>
      <w:numFmt w:val="bullet"/>
      <w:lvlText w:val=""/>
      <w:lvlJc w:val="left"/>
      <w:pPr>
        <w:ind w:left="8933" w:hanging="360"/>
      </w:pPr>
      <w:rPr>
        <w:rFonts w:ascii="Symbol" w:hAnsi="Symbol" w:hint="default"/>
      </w:rPr>
    </w:lvl>
    <w:lvl w:ilvl="7" w:tplc="080A0003" w:tentative="1">
      <w:start w:val="1"/>
      <w:numFmt w:val="bullet"/>
      <w:lvlText w:val="o"/>
      <w:lvlJc w:val="left"/>
      <w:pPr>
        <w:ind w:left="9653" w:hanging="360"/>
      </w:pPr>
      <w:rPr>
        <w:rFonts w:ascii="Courier New" w:hAnsi="Courier New" w:cs="Courier New" w:hint="default"/>
      </w:rPr>
    </w:lvl>
    <w:lvl w:ilvl="8" w:tplc="080A0005" w:tentative="1">
      <w:start w:val="1"/>
      <w:numFmt w:val="bullet"/>
      <w:lvlText w:val=""/>
      <w:lvlJc w:val="left"/>
      <w:pPr>
        <w:ind w:left="10373" w:hanging="360"/>
      </w:pPr>
      <w:rPr>
        <w:rFonts w:ascii="Wingdings" w:hAnsi="Wingdings" w:hint="default"/>
      </w:rPr>
    </w:lvl>
  </w:abstractNum>
  <w:abstractNum w:abstractNumId="39" w15:restartNumberingAfterBreak="0">
    <w:nsid w:val="7ECA5D6B"/>
    <w:multiLevelType w:val="hybridMultilevel"/>
    <w:tmpl w:val="1C8454C8"/>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23"/>
  </w:num>
  <w:num w:numId="3">
    <w:abstractNumId w:val="9"/>
  </w:num>
  <w:num w:numId="4">
    <w:abstractNumId w:val="14"/>
  </w:num>
  <w:num w:numId="5">
    <w:abstractNumId w:val="2"/>
  </w:num>
  <w:num w:numId="6">
    <w:abstractNumId w:val="36"/>
  </w:num>
  <w:num w:numId="7">
    <w:abstractNumId w:val="19"/>
  </w:num>
  <w:num w:numId="8">
    <w:abstractNumId w:val="6"/>
  </w:num>
  <w:num w:numId="9">
    <w:abstractNumId w:val="32"/>
  </w:num>
  <w:num w:numId="1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num>
  <w:num w:numId="12">
    <w:abstractNumId w:val="27"/>
  </w:num>
  <w:num w:numId="13">
    <w:abstractNumId w:val="20"/>
  </w:num>
  <w:num w:numId="14">
    <w:abstractNumId w:val="33"/>
  </w:num>
  <w:num w:numId="15">
    <w:abstractNumId w:val="5"/>
  </w:num>
  <w:num w:numId="16">
    <w:abstractNumId w:val="16"/>
  </w:num>
  <w:num w:numId="17">
    <w:abstractNumId w:val="7"/>
  </w:num>
  <w:num w:numId="18">
    <w:abstractNumId w:val="1"/>
  </w:num>
  <w:num w:numId="19">
    <w:abstractNumId w:val="22"/>
  </w:num>
  <w:num w:numId="20">
    <w:abstractNumId w:val="28"/>
  </w:num>
  <w:num w:numId="21">
    <w:abstractNumId w:val="18"/>
  </w:num>
  <w:num w:numId="22">
    <w:abstractNumId w:val="26"/>
  </w:num>
  <w:num w:numId="23">
    <w:abstractNumId w:val="37"/>
  </w:num>
  <w:num w:numId="24">
    <w:abstractNumId w:val="24"/>
  </w:num>
  <w:num w:numId="25">
    <w:abstractNumId w:val="17"/>
  </w:num>
  <w:num w:numId="26">
    <w:abstractNumId w:val="39"/>
  </w:num>
  <w:num w:numId="27">
    <w:abstractNumId w:val="38"/>
  </w:num>
  <w:num w:numId="28">
    <w:abstractNumId w:val="13"/>
  </w:num>
  <w:num w:numId="29">
    <w:abstractNumId w:val="31"/>
  </w:num>
  <w:num w:numId="30">
    <w:abstractNumId w:val="12"/>
  </w:num>
  <w:num w:numId="31">
    <w:abstractNumId w:val="3"/>
  </w:num>
  <w:num w:numId="32">
    <w:abstractNumId w:val="25"/>
  </w:num>
  <w:num w:numId="33">
    <w:abstractNumId w:val="15"/>
  </w:num>
  <w:num w:numId="34">
    <w:abstractNumId w:val="8"/>
  </w:num>
  <w:num w:numId="35">
    <w:abstractNumId w:val="30"/>
  </w:num>
  <w:num w:numId="36">
    <w:abstractNumId w:val="11"/>
  </w:num>
  <w:num w:numId="37">
    <w:abstractNumId w:val="10"/>
  </w:num>
  <w:num w:numId="38">
    <w:abstractNumId w:val="34"/>
  </w:num>
  <w:num w:numId="39">
    <w:abstractNumId w:val="35"/>
  </w:num>
  <w:num w:numId="40">
    <w:abstractNumId w:val="2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pt-BR" w:vendorID="64" w:dllVersion="6" w:nlCheck="1" w:checkStyle="0"/>
  <w:activeWritingStyle w:appName="MSWord" w:lang="es-EC" w:vendorID="64" w:dllVersion="6" w:nlCheck="1" w:checkStyle="0"/>
  <w:activeWritingStyle w:appName="MSWord" w:lang="es-CL" w:vendorID="64" w:dllVersion="6" w:nlCheck="1" w:checkStyle="1"/>
  <w:activeWritingStyle w:appName="MSWord" w:lang="es-ES" w:vendorID="64" w:dllVersion="6" w:nlCheck="1" w:checkStyle="0"/>
  <w:activeWritingStyle w:appName="MSWord" w:lang="es-ES_tradnl" w:vendorID="64" w:dllVersion="6" w:nlCheck="1" w:checkStyle="1"/>
  <w:activeWritingStyle w:appName="MSWord" w:lang="en-US" w:vendorID="64" w:dllVersion="6" w:nlCheck="1" w:checkStyle="0"/>
  <w:activeWritingStyle w:appName="MSWord" w:lang="pt-BR" w:vendorID="64" w:dllVersion="0" w:nlCheck="1" w:checkStyle="0"/>
  <w:activeWritingStyle w:appName="MSWord" w:lang="en-US" w:vendorID="64" w:dllVersion="0" w:nlCheck="1" w:checkStyle="0"/>
  <w:activeWritingStyle w:appName="MSWord" w:lang="es-ES" w:vendorID="64" w:dllVersion="0" w:nlCheck="1" w:checkStyle="0"/>
  <w:activeWritingStyle w:appName="MSWord" w:lang="es-EC" w:vendorID="64" w:dllVersion="4096" w:nlCheck="1" w:checkStyle="0"/>
  <w:activeWritingStyle w:appName="MSWord" w:lang="pt-BR" w:vendorID="64" w:dllVersion="4096" w:nlCheck="1" w:checkStyle="0"/>
  <w:activeWritingStyle w:appName="MSWord" w:lang="es-ES_tradnl" w:vendorID="64" w:dllVersion="4096" w:nlCheck="1" w:checkStyle="0"/>
  <w:activeWritingStyle w:appName="MSWord" w:lang="es-CL" w:vendorID="64" w:dllVersion="4096" w:nlCheck="1" w:checkStyle="0"/>
  <w:activeWritingStyle w:appName="MSWord" w:lang="es-ES" w:vendorID="64" w:dllVersion="4096" w:nlCheck="1" w:checkStyle="0"/>
  <w:activeWritingStyle w:appName="MSWord" w:lang="en-US" w:vendorID="64" w:dllVersion="4096" w:nlCheck="1" w:checkStyle="0"/>
  <w:activeWritingStyle w:appName="MSWord" w:lang="es-MX" w:vendorID="64" w:dllVersion="4096" w:nlCheck="1" w:checkStyle="0"/>
  <w:activeWritingStyle w:appName="MSWord" w:lang="es-MX" w:vendorID="64" w:dllVersion="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3D9"/>
    <w:rsid w:val="00001AC5"/>
    <w:rsid w:val="00002169"/>
    <w:rsid w:val="000026B9"/>
    <w:rsid w:val="00002FB7"/>
    <w:rsid w:val="00003D35"/>
    <w:rsid w:val="00006966"/>
    <w:rsid w:val="0000735A"/>
    <w:rsid w:val="000102D1"/>
    <w:rsid w:val="000103A4"/>
    <w:rsid w:val="00010893"/>
    <w:rsid w:val="00010B95"/>
    <w:rsid w:val="0001160C"/>
    <w:rsid w:val="00011667"/>
    <w:rsid w:val="000132A6"/>
    <w:rsid w:val="00014ED8"/>
    <w:rsid w:val="00015330"/>
    <w:rsid w:val="00015B8E"/>
    <w:rsid w:val="00016797"/>
    <w:rsid w:val="00020351"/>
    <w:rsid w:val="00021195"/>
    <w:rsid w:val="00021357"/>
    <w:rsid w:val="00022259"/>
    <w:rsid w:val="000228A2"/>
    <w:rsid w:val="00024961"/>
    <w:rsid w:val="00024EDB"/>
    <w:rsid w:val="00024FA4"/>
    <w:rsid w:val="00026A21"/>
    <w:rsid w:val="00027333"/>
    <w:rsid w:val="00030AD3"/>
    <w:rsid w:val="00030BB2"/>
    <w:rsid w:val="00031009"/>
    <w:rsid w:val="00031B2D"/>
    <w:rsid w:val="00031B3A"/>
    <w:rsid w:val="00031C68"/>
    <w:rsid w:val="000332D2"/>
    <w:rsid w:val="00034D23"/>
    <w:rsid w:val="00036B2A"/>
    <w:rsid w:val="0003751D"/>
    <w:rsid w:val="00040169"/>
    <w:rsid w:val="00040569"/>
    <w:rsid w:val="00040DB2"/>
    <w:rsid w:val="000416E5"/>
    <w:rsid w:val="00043352"/>
    <w:rsid w:val="0004494C"/>
    <w:rsid w:val="00044A94"/>
    <w:rsid w:val="00045014"/>
    <w:rsid w:val="00045369"/>
    <w:rsid w:val="0004652D"/>
    <w:rsid w:val="00046F50"/>
    <w:rsid w:val="00047096"/>
    <w:rsid w:val="0004712F"/>
    <w:rsid w:val="00047C2B"/>
    <w:rsid w:val="00047F24"/>
    <w:rsid w:val="0005032E"/>
    <w:rsid w:val="00051135"/>
    <w:rsid w:val="00052FEF"/>
    <w:rsid w:val="000532FE"/>
    <w:rsid w:val="0005380A"/>
    <w:rsid w:val="00053B75"/>
    <w:rsid w:val="00053F13"/>
    <w:rsid w:val="000548B4"/>
    <w:rsid w:val="000553AA"/>
    <w:rsid w:val="00055DAB"/>
    <w:rsid w:val="000563D0"/>
    <w:rsid w:val="00056F2E"/>
    <w:rsid w:val="000573DB"/>
    <w:rsid w:val="000617AC"/>
    <w:rsid w:val="00061B7A"/>
    <w:rsid w:val="00063009"/>
    <w:rsid w:val="00064886"/>
    <w:rsid w:val="000648EF"/>
    <w:rsid w:val="00064955"/>
    <w:rsid w:val="00066A47"/>
    <w:rsid w:val="000670A6"/>
    <w:rsid w:val="00067E3D"/>
    <w:rsid w:val="00070CDE"/>
    <w:rsid w:val="00072CD8"/>
    <w:rsid w:val="000734AA"/>
    <w:rsid w:val="00075A0E"/>
    <w:rsid w:val="00075AEE"/>
    <w:rsid w:val="00076C70"/>
    <w:rsid w:val="0007756C"/>
    <w:rsid w:val="000807C9"/>
    <w:rsid w:val="00081038"/>
    <w:rsid w:val="00081260"/>
    <w:rsid w:val="0008244F"/>
    <w:rsid w:val="0008365C"/>
    <w:rsid w:val="00083DA8"/>
    <w:rsid w:val="00084658"/>
    <w:rsid w:val="00084C7E"/>
    <w:rsid w:val="00085886"/>
    <w:rsid w:val="00087636"/>
    <w:rsid w:val="00090113"/>
    <w:rsid w:val="00090619"/>
    <w:rsid w:val="000907BB"/>
    <w:rsid w:val="00090A40"/>
    <w:rsid w:val="00091955"/>
    <w:rsid w:val="00091F85"/>
    <w:rsid w:val="00094565"/>
    <w:rsid w:val="00094798"/>
    <w:rsid w:val="00094B77"/>
    <w:rsid w:val="00094BF1"/>
    <w:rsid w:val="000959BE"/>
    <w:rsid w:val="00095DBF"/>
    <w:rsid w:val="00096AB4"/>
    <w:rsid w:val="00097B0F"/>
    <w:rsid w:val="000A18B8"/>
    <w:rsid w:val="000A2384"/>
    <w:rsid w:val="000A2B8C"/>
    <w:rsid w:val="000A2DF2"/>
    <w:rsid w:val="000A4946"/>
    <w:rsid w:val="000A5F16"/>
    <w:rsid w:val="000A61C4"/>
    <w:rsid w:val="000A6820"/>
    <w:rsid w:val="000A74C8"/>
    <w:rsid w:val="000A7D96"/>
    <w:rsid w:val="000B00CC"/>
    <w:rsid w:val="000B0330"/>
    <w:rsid w:val="000B0B17"/>
    <w:rsid w:val="000B0D80"/>
    <w:rsid w:val="000B0E71"/>
    <w:rsid w:val="000B141C"/>
    <w:rsid w:val="000B1A6B"/>
    <w:rsid w:val="000B3D68"/>
    <w:rsid w:val="000B528A"/>
    <w:rsid w:val="000B5845"/>
    <w:rsid w:val="000B5EC7"/>
    <w:rsid w:val="000B71E2"/>
    <w:rsid w:val="000B739D"/>
    <w:rsid w:val="000B7812"/>
    <w:rsid w:val="000C0C0A"/>
    <w:rsid w:val="000C15A6"/>
    <w:rsid w:val="000C174F"/>
    <w:rsid w:val="000C2110"/>
    <w:rsid w:val="000C30C0"/>
    <w:rsid w:val="000C339F"/>
    <w:rsid w:val="000C3A2B"/>
    <w:rsid w:val="000C3F38"/>
    <w:rsid w:val="000C4935"/>
    <w:rsid w:val="000C4CC4"/>
    <w:rsid w:val="000C54E8"/>
    <w:rsid w:val="000C70CA"/>
    <w:rsid w:val="000C797C"/>
    <w:rsid w:val="000C7DCE"/>
    <w:rsid w:val="000D0C87"/>
    <w:rsid w:val="000D0D89"/>
    <w:rsid w:val="000D2C36"/>
    <w:rsid w:val="000D32EF"/>
    <w:rsid w:val="000D4510"/>
    <w:rsid w:val="000D4E7C"/>
    <w:rsid w:val="000D5133"/>
    <w:rsid w:val="000D64D1"/>
    <w:rsid w:val="000D7296"/>
    <w:rsid w:val="000D7502"/>
    <w:rsid w:val="000E05D8"/>
    <w:rsid w:val="000E095A"/>
    <w:rsid w:val="000E1770"/>
    <w:rsid w:val="000E1896"/>
    <w:rsid w:val="000E1F31"/>
    <w:rsid w:val="000E283D"/>
    <w:rsid w:val="000E34F0"/>
    <w:rsid w:val="000E4770"/>
    <w:rsid w:val="000E53F8"/>
    <w:rsid w:val="000E5680"/>
    <w:rsid w:val="000E6110"/>
    <w:rsid w:val="000E7804"/>
    <w:rsid w:val="000F0ADD"/>
    <w:rsid w:val="000F0E0A"/>
    <w:rsid w:val="000F15C4"/>
    <w:rsid w:val="000F1A21"/>
    <w:rsid w:val="000F2011"/>
    <w:rsid w:val="000F2E92"/>
    <w:rsid w:val="000F32AD"/>
    <w:rsid w:val="000F32FA"/>
    <w:rsid w:val="000F3328"/>
    <w:rsid w:val="000F4ACB"/>
    <w:rsid w:val="000F69B0"/>
    <w:rsid w:val="00100990"/>
    <w:rsid w:val="00100E1A"/>
    <w:rsid w:val="00102CC7"/>
    <w:rsid w:val="00103EA9"/>
    <w:rsid w:val="001045EB"/>
    <w:rsid w:val="00104E96"/>
    <w:rsid w:val="001057B7"/>
    <w:rsid w:val="001065E3"/>
    <w:rsid w:val="00106E2B"/>
    <w:rsid w:val="00106E32"/>
    <w:rsid w:val="00107046"/>
    <w:rsid w:val="00107290"/>
    <w:rsid w:val="00107813"/>
    <w:rsid w:val="001100ED"/>
    <w:rsid w:val="00110DA8"/>
    <w:rsid w:val="00111F82"/>
    <w:rsid w:val="001132FB"/>
    <w:rsid w:val="001143E2"/>
    <w:rsid w:val="00115862"/>
    <w:rsid w:val="00116B60"/>
    <w:rsid w:val="0011710C"/>
    <w:rsid w:val="001176A6"/>
    <w:rsid w:val="00121200"/>
    <w:rsid w:val="00121B69"/>
    <w:rsid w:val="00122E83"/>
    <w:rsid w:val="00123328"/>
    <w:rsid w:val="00123CAC"/>
    <w:rsid w:val="00124B15"/>
    <w:rsid w:val="001254A1"/>
    <w:rsid w:val="00125880"/>
    <w:rsid w:val="00125B01"/>
    <w:rsid w:val="001268C1"/>
    <w:rsid w:val="00126928"/>
    <w:rsid w:val="0012781C"/>
    <w:rsid w:val="001302F7"/>
    <w:rsid w:val="00130424"/>
    <w:rsid w:val="00130841"/>
    <w:rsid w:val="001315EB"/>
    <w:rsid w:val="001319CF"/>
    <w:rsid w:val="00131C96"/>
    <w:rsid w:val="00133930"/>
    <w:rsid w:val="001340E9"/>
    <w:rsid w:val="00134314"/>
    <w:rsid w:val="0013461C"/>
    <w:rsid w:val="0013532A"/>
    <w:rsid w:val="00135F6F"/>
    <w:rsid w:val="0013694F"/>
    <w:rsid w:val="00140D1C"/>
    <w:rsid w:val="00141739"/>
    <w:rsid w:val="00141789"/>
    <w:rsid w:val="00141950"/>
    <w:rsid w:val="0014264C"/>
    <w:rsid w:val="00143A0C"/>
    <w:rsid w:val="001441EB"/>
    <w:rsid w:val="00144D02"/>
    <w:rsid w:val="001455A5"/>
    <w:rsid w:val="0014678C"/>
    <w:rsid w:val="00147961"/>
    <w:rsid w:val="00147E11"/>
    <w:rsid w:val="00150E67"/>
    <w:rsid w:val="0015216D"/>
    <w:rsid w:val="00152B23"/>
    <w:rsid w:val="00153214"/>
    <w:rsid w:val="00153C75"/>
    <w:rsid w:val="0015516F"/>
    <w:rsid w:val="00155398"/>
    <w:rsid w:val="001553BE"/>
    <w:rsid w:val="0015545C"/>
    <w:rsid w:val="00155DD7"/>
    <w:rsid w:val="001564DD"/>
    <w:rsid w:val="00156C6F"/>
    <w:rsid w:val="00157091"/>
    <w:rsid w:val="00157870"/>
    <w:rsid w:val="00157D0F"/>
    <w:rsid w:val="00160D81"/>
    <w:rsid w:val="0016180B"/>
    <w:rsid w:val="00161FF0"/>
    <w:rsid w:val="0016210E"/>
    <w:rsid w:val="00162E46"/>
    <w:rsid w:val="001648C3"/>
    <w:rsid w:val="001652AE"/>
    <w:rsid w:val="00166455"/>
    <w:rsid w:val="00166912"/>
    <w:rsid w:val="001673BD"/>
    <w:rsid w:val="001678DD"/>
    <w:rsid w:val="0016790F"/>
    <w:rsid w:val="0017088C"/>
    <w:rsid w:val="00170D94"/>
    <w:rsid w:val="00171552"/>
    <w:rsid w:val="001716F7"/>
    <w:rsid w:val="00172765"/>
    <w:rsid w:val="0017381F"/>
    <w:rsid w:val="00173A71"/>
    <w:rsid w:val="00174CCD"/>
    <w:rsid w:val="0017502C"/>
    <w:rsid w:val="001768CB"/>
    <w:rsid w:val="00176D79"/>
    <w:rsid w:val="001770F3"/>
    <w:rsid w:val="0017751A"/>
    <w:rsid w:val="001778F7"/>
    <w:rsid w:val="0018202D"/>
    <w:rsid w:val="00182301"/>
    <w:rsid w:val="00182AD0"/>
    <w:rsid w:val="00185172"/>
    <w:rsid w:val="00186564"/>
    <w:rsid w:val="001868C3"/>
    <w:rsid w:val="0019052C"/>
    <w:rsid w:val="00191912"/>
    <w:rsid w:val="00192EE9"/>
    <w:rsid w:val="00194082"/>
    <w:rsid w:val="001943BA"/>
    <w:rsid w:val="0019451C"/>
    <w:rsid w:val="00195F69"/>
    <w:rsid w:val="00196068"/>
    <w:rsid w:val="001A0C9A"/>
    <w:rsid w:val="001A0E60"/>
    <w:rsid w:val="001A2430"/>
    <w:rsid w:val="001A269F"/>
    <w:rsid w:val="001A2AFE"/>
    <w:rsid w:val="001A5009"/>
    <w:rsid w:val="001A655B"/>
    <w:rsid w:val="001A6F19"/>
    <w:rsid w:val="001A78AC"/>
    <w:rsid w:val="001A78B7"/>
    <w:rsid w:val="001B00AE"/>
    <w:rsid w:val="001B0152"/>
    <w:rsid w:val="001B109B"/>
    <w:rsid w:val="001B1506"/>
    <w:rsid w:val="001B228B"/>
    <w:rsid w:val="001B3AC6"/>
    <w:rsid w:val="001B3C8C"/>
    <w:rsid w:val="001B5180"/>
    <w:rsid w:val="001B59E5"/>
    <w:rsid w:val="001B6128"/>
    <w:rsid w:val="001B65A7"/>
    <w:rsid w:val="001C02FE"/>
    <w:rsid w:val="001C1440"/>
    <w:rsid w:val="001C5C02"/>
    <w:rsid w:val="001C61A9"/>
    <w:rsid w:val="001C627B"/>
    <w:rsid w:val="001C74BD"/>
    <w:rsid w:val="001C78E8"/>
    <w:rsid w:val="001D036A"/>
    <w:rsid w:val="001D06F4"/>
    <w:rsid w:val="001D0DB9"/>
    <w:rsid w:val="001D0F65"/>
    <w:rsid w:val="001D10F1"/>
    <w:rsid w:val="001D1465"/>
    <w:rsid w:val="001D1CD7"/>
    <w:rsid w:val="001D25DA"/>
    <w:rsid w:val="001D2FEC"/>
    <w:rsid w:val="001D31F8"/>
    <w:rsid w:val="001D478E"/>
    <w:rsid w:val="001D5465"/>
    <w:rsid w:val="001D54D6"/>
    <w:rsid w:val="001D6424"/>
    <w:rsid w:val="001D6568"/>
    <w:rsid w:val="001D7590"/>
    <w:rsid w:val="001D77B8"/>
    <w:rsid w:val="001D7FA3"/>
    <w:rsid w:val="001E0DF2"/>
    <w:rsid w:val="001E10F9"/>
    <w:rsid w:val="001E12D8"/>
    <w:rsid w:val="001E27DB"/>
    <w:rsid w:val="001E2AC7"/>
    <w:rsid w:val="001E3550"/>
    <w:rsid w:val="001E5411"/>
    <w:rsid w:val="001E583E"/>
    <w:rsid w:val="001E7DC2"/>
    <w:rsid w:val="001F0813"/>
    <w:rsid w:val="001F161D"/>
    <w:rsid w:val="001F1C02"/>
    <w:rsid w:val="001F2C18"/>
    <w:rsid w:val="001F3A35"/>
    <w:rsid w:val="001F4A4D"/>
    <w:rsid w:val="001F4E5A"/>
    <w:rsid w:val="001F5CDF"/>
    <w:rsid w:val="001F640A"/>
    <w:rsid w:val="001F6435"/>
    <w:rsid w:val="001F7722"/>
    <w:rsid w:val="001F77C7"/>
    <w:rsid w:val="002032B6"/>
    <w:rsid w:val="00205B26"/>
    <w:rsid w:val="00206561"/>
    <w:rsid w:val="00207F6B"/>
    <w:rsid w:val="0021036F"/>
    <w:rsid w:val="00212782"/>
    <w:rsid w:val="00212C77"/>
    <w:rsid w:val="00212E85"/>
    <w:rsid w:val="0021336E"/>
    <w:rsid w:val="00213B38"/>
    <w:rsid w:val="00213EE7"/>
    <w:rsid w:val="002154A0"/>
    <w:rsid w:val="00215687"/>
    <w:rsid w:val="002178BC"/>
    <w:rsid w:val="002179AC"/>
    <w:rsid w:val="00217C27"/>
    <w:rsid w:val="002203A0"/>
    <w:rsid w:val="00220D2F"/>
    <w:rsid w:val="00221A45"/>
    <w:rsid w:val="00221DD7"/>
    <w:rsid w:val="00222F9D"/>
    <w:rsid w:val="002240B0"/>
    <w:rsid w:val="002247B1"/>
    <w:rsid w:val="00225250"/>
    <w:rsid w:val="002255C7"/>
    <w:rsid w:val="00225946"/>
    <w:rsid w:val="00225FD6"/>
    <w:rsid w:val="00227752"/>
    <w:rsid w:val="00231204"/>
    <w:rsid w:val="00231825"/>
    <w:rsid w:val="002325E1"/>
    <w:rsid w:val="00232965"/>
    <w:rsid w:val="0023333B"/>
    <w:rsid w:val="0023342A"/>
    <w:rsid w:val="0023371B"/>
    <w:rsid w:val="002350AE"/>
    <w:rsid w:val="002356D6"/>
    <w:rsid w:val="00235D27"/>
    <w:rsid w:val="00236139"/>
    <w:rsid w:val="00236384"/>
    <w:rsid w:val="00236897"/>
    <w:rsid w:val="0024007F"/>
    <w:rsid w:val="00242516"/>
    <w:rsid w:val="00242B7E"/>
    <w:rsid w:val="002437CE"/>
    <w:rsid w:val="002440DE"/>
    <w:rsid w:val="00244256"/>
    <w:rsid w:val="002442CB"/>
    <w:rsid w:val="00246038"/>
    <w:rsid w:val="00246110"/>
    <w:rsid w:val="00246906"/>
    <w:rsid w:val="00247C60"/>
    <w:rsid w:val="002511DB"/>
    <w:rsid w:val="00253250"/>
    <w:rsid w:val="002536DA"/>
    <w:rsid w:val="00255092"/>
    <w:rsid w:val="00256603"/>
    <w:rsid w:val="002569F8"/>
    <w:rsid w:val="00256A4F"/>
    <w:rsid w:val="00257D93"/>
    <w:rsid w:val="00261242"/>
    <w:rsid w:val="00261A38"/>
    <w:rsid w:val="00261D9C"/>
    <w:rsid w:val="002630C8"/>
    <w:rsid w:val="00264CFC"/>
    <w:rsid w:val="00265021"/>
    <w:rsid w:val="00265536"/>
    <w:rsid w:val="00265EA0"/>
    <w:rsid w:val="00265F6C"/>
    <w:rsid w:val="002662D3"/>
    <w:rsid w:val="00266801"/>
    <w:rsid w:val="002707C3"/>
    <w:rsid w:val="00271216"/>
    <w:rsid w:val="002713D3"/>
    <w:rsid w:val="00271E73"/>
    <w:rsid w:val="00272AAA"/>
    <w:rsid w:val="002739B2"/>
    <w:rsid w:val="002765D2"/>
    <w:rsid w:val="0027663A"/>
    <w:rsid w:val="00276FCC"/>
    <w:rsid w:val="00277083"/>
    <w:rsid w:val="002771CB"/>
    <w:rsid w:val="002803FD"/>
    <w:rsid w:val="00280950"/>
    <w:rsid w:val="002809DA"/>
    <w:rsid w:val="00281127"/>
    <w:rsid w:val="002816DD"/>
    <w:rsid w:val="00282FE6"/>
    <w:rsid w:val="00283FE7"/>
    <w:rsid w:val="0028414D"/>
    <w:rsid w:val="002848E1"/>
    <w:rsid w:val="00284DAF"/>
    <w:rsid w:val="00285E84"/>
    <w:rsid w:val="00286224"/>
    <w:rsid w:val="00286A1B"/>
    <w:rsid w:val="00291769"/>
    <w:rsid w:val="00292D29"/>
    <w:rsid w:val="0029447B"/>
    <w:rsid w:val="00295A2E"/>
    <w:rsid w:val="002963D9"/>
    <w:rsid w:val="002964AA"/>
    <w:rsid w:val="002966A6"/>
    <w:rsid w:val="002976B9"/>
    <w:rsid w:val="002979C4"/>
    <w:rsid w:val="002A3B12"/>
    <w:rsid w:val="002A3C5C"/>
    <w:rsid w:val="002A4129"/>
    <w:rsid w:val="002A431E"/>
    <w:rsid w:val="002A436B"/>
    <w:rsid w:val="002A4C1D"/>
    <w:rsid w:val="002A511E"/>
    <w:rsid w:val="002A5E61"/>
    <w:rsid w:val="002A78D0"/>
    <w:rsid w:val="002A7B11"/>
    <w:rsid w:val="002B0CA6"/>
    <w:rsid w:val="002B174E"/>
    <w:rsid w:val="002B2D73"/>
    <w:rsid w:val="002B3147"/>
    <w:rsid w:val="002B365B"/>
    <w:rsid w:val="002B3E2E"/>
    <w:rsid w:val="002B42F6"/>
    <w:rsid w:val="002B56A4"/>
    <w:rsid w:val="002C0499"/>
    <w:rsid w:val="002C0AAA"/>
    <w:rsid w:val="002C0EE9"/>
    <w:rsid w:val="002C1994"/>
    <w:rsid w:val="002C1E90"/>
    <w:rsid w:val="002C300A"/>
    <w:rsid w:val="002C343F"/>
    <w:rsid w:val="002C3AB1"/>
    <w:rsid w:val="002C40B1"/>
    <w:rsid w:val="002C4692"/>
    <w:rsid w:val="002C46ED"/>
    <w:rsid w:val="002C579D"/>
    <w:rsid w:val="002C6422"/>
    <w:rsid w:val="002C6E31"/>
    <w:rsid w:val="002C6EA6"/>
    <w:rsid w:val="002C7870"/>
    <w:rsid w:val="002C798D"/>
    <w:rsid w:val="002D08AD"/>
    <w:rsid w:val="002D22BD"/>
    <w:rsid w:val="002D29D8"/>
    <w:rsid w:val="002D3272"/>
    <w:rsid w:val="002D362F"/>
    <w:rsid w:val="002D3A88"/>
    <w:rsid w:val="002D3AF2"/>
    <w:rsid w:val="002D40BB"/>
    <w:rsid w:val="002D46AB"/>
    <w:rsid w:val="002D534B"/>
    <w:rsid w:val="002D6CCA"/>
    <w:rsid w:val="002D7FAB"/>
    <w:rsid w:val="002E0DB1"/>
    <w:rsid w:val="002E19CA"/>
    <w:rsid w:val="002E2656"/>
    <w:rsid w:val="002E298E"/>
    <w:rsid w:val="002E2EAE"/>
    <w:rsid w:val="002E4137"/>
    <w:rsid w:val="002E43E2"/>
    <w:rsid w:val="002F162C"/>
    <w:rsid w:val="002F1699"/>
    <w:rsid w:val="002F2BCC"/>
    <w:rsid w:val="002F339F"/>
    <w:rsid w:val="002F3480"/>
    <w:rsid w:val="002F3A49"/>
    <w:rsid w:val="002F3BCC"/>
    <w:rsid w:val="002F3C19"/>
    <w:rsid w:val="002F3DAD"/>
    <w:rsid w:val="002F3FFA"/>
    <w:rsid w:val="002F4987"/>
    <w:rsid w:val="002F49D6"/>
    <w:rsid w:val="002F5015"/>
    <w:rsid w:val="002F58A7"/>
    <w:rsid w:val="002F59FE"/>
    <w:rsid w:val="002F65BD"/>
    <w:rsid w:val="002F6713"/>
    <w:rsid w:val="002F79CA"/>
    <w:rsid w:val="00300B16"/>
    <w:rsid w:val="00301086"/>
    <w:rsid w:val="00301679"/>
    <w:rsid w:val="00301D76"/>
    <w:rsid w:val="00302369"/>
    <w:rsid w:val="003029B8"/>
    <w:rsid w:val="003039CB"/>
    <w:rsid w:val="00303A81"/>
    <w:rsid w:val="0030437A"/>
    <w:rsid w:val="00305D1D"/>
    <w:rsid w:val="00306D28"/>
    <w:rsid w:val="00307FC1"/>
    <w:rsid w:val="0031003C"/>
    <w:rsid w:val="00310EE8"/>
    <w:rsid w:val="00310F1E"/>
    <w:rsid w:val="003116FF"/>
    <w:rsid w:val="00311F1C"/>
    <w:rsid w:val="00311FDD"/>
    <w:rsid w:val="00312168"/>
    <w:rsid w:val="00313F1F"/>
    <w:rsid w:val="00313F42"/>
    <w:rsid w:val="00316948"/>
    <w:rsid w:val="0032007F"/>
    <w:rsid w:val="00321526"/>
    <w:rsid w:val="0032172D"/>
    <w:rsid w:val="00322107"/>
    <w:rsid w:val="00322319"/>
    <w:rsid w:val="00322646"/>
    <w:rsid w:val="0032268E"/>
    <w:rsid w:val="003226C7"/>
    <w:rsid w:val="00322C80"/>
    <w:rsid w:val="00323F56"/>
    <w:rsid w:val="00324687"/>
    <w:rsid w:val="00325320"/>
    <w:rsid w:val="00325AE1"/>
    <w:rsid w:val="00326647"/>
    <w:rsid w:val="003269C3"/>
    <w:rsid w:val="00326E7A"/>
    <w:rsid w:val="0032728A"/>
    <w:rsid w:val="00327433"/>
    <w:rsid w:val="00330D57"/>
    <w:rsid w:val="00332133"/>
    <w:rsid w:val="00332A7A"/>
    <w:rsid w:val="00332D41"/>
    <w:rsid w:val="00334AA1"/>
    <w:rsid w:val="003350AE"/>
    <w:rsid w:val="00335139"/>
    <w:rsid w:val="003364D1"/>
    <w:rsid w:val="00341093"/>
    <w:rsid w:val="0034128B"/>
    <w:rsid w:val="003412D9"/>
    <w:rsid w:val="0034147B"/>
    <w:rsid w:val="003422F4"/>
    <w:rsid w:val="00342A8A"/>
    <w:rsid w:val="003446A0"/>
    <w:rsid w:val="00344BA0"/>
    <w:rsid w:val="003452D5"/>
    <w:rsid w:val="003455A4"/>
    <w:rsid w:val="00345C8B"/>
    <w:rsid w:val="00346A2D"/>
    <w:rsid w:val="00346C35"/>
    <w:rsid w:val="003471A9"/>
    <w:rsid w:val="0035080D"/>
    <w:rsid w:val="00350D40"/>
    <w:rsid w:val="00350F1A"/>
    <w:rsid w:val="00351D8F"/>
    <w:rsid w:val="00352D9A"/>
    <w:rsid w:val="00354AAF"/>
    <w:rsid w:val="00355398"/>
    <w:rsid w:val="00357A60"/>
    <w:rsid w:val="00360392"/>
    <w:rsid w:val="00361B4D"/>
    <w:rsid w:val="00362104"/>
    <w:rsid w:val="00362D85"/>
    <w:rsid w:val="00362F87"/>
    <w:rsid w:val="00363130"/>
    <w:rsid w:val="00363C9E"/>
    <w:rsid w:val="00363D8E"/>
    <w:rsid w:val="00363FAA"/>
    <w:rsid w:val="0036407E"/>
    <w:rsid w:val="003643F9"/>
    <w:rsid w:val="00365488"/>
    <w:rsid w:val="0036581E"/>
    <w:rsid w:val="003661CF"/>
    <w:rsid w:val="00367DDF"/>
    <w:rsid w:val="00367F94"/>
    <w:rsid w:val="00370428"/>
    <w:rsid w:val="0037062C"/>
    <w:rsid w:val="00370DF9"/>
    <w:rsid w:val="00371CD3"/>
    <w:rsid w:val="003722E6"/>
    <w:rsid w:val="00372359"/>
    <w:rsid w:val="00372879"/>
    <w:rsid w:val="00373B0C"/>
    <w:rsid w:val="003743C3"/>
    <w:rsid w:val="00374A77"/>
    <w:rsid w:val="00375047"/>
    <w:rsid w:val="00375478"/>
    <w:rsid w:val="00376D55"/>
    <w:rsid w:val="00377462"/>
    <w:rsid w:val="00380789"/>
    <w:rsid w:val="003808ED"/>
    <w:rsid w:val="00380ABC"/>
    <w:rsid w:val="0038156F"/>
    <w:rsid w:val="00381983"/>
    <w:rsid w:val="003819DA"/>
    <w:rsid w:val="003824C5"/>
    <w:rsid w:val="00383B08"/>
    <w:rsid w:val="0038445B"/>
    <w:rsid w:val="00384D48"/>
    <w:rsid w:val="00385F7F"/>
    <w:rsid w:val="0038778F"/>
    <w:rsid w:val="00391BB8"/>
    <w:rsid w:val="00391EE0"/>
    <w:rsid w:val="00392959"/>
    <w:rsid w:val="003929C7"/>
    <w:rsid w:val="0039315F"/>
    <w:rsid w:val="00393433"/>
    <w:rsid w:val="003953C3"/>
    <w:rsid w:val="003967BB"/>
    <w:rsid w:val="00396809"/>
    <w:rsid w:val="003978A1"/>
    <w:rsid w:val="003A04C5"/>
    <w:rsid w:val="003A0749"/>
    <w:rsid w:val="003A0D90"/>
    <w:rsid w:val="003A127C"/>
    <w:rsid w:val="003A3289"/>
    <w:rsid w:val="003A33A9"/>
    <w:rsid w:val="003A4137"/>
    <w:rsid w:val="003A538A"/>
    <w:rsid w:val="003A5BEC"/>
    <w:rsid w:val="003A6480"/>
    <w:rsid w:val="003A656B"/>
    <w:rsid w:val="003A7F6F"/>
    <w:rsid w:val="003B0438"/>
    <w:rsid w:val="003B0D54"/>
    <w:rsid w:val="003B14A5"/>
    <w:rsid w:val="003B1909"/>
    <w:rsid w:val="003B1D9D"/>
    <w:rsid w:val="003B42A4"/>
    <w:rsid w:val="003B630D"/>
    <w:rsid w:val="003B7D41"/>
    <w:rsid w:val="003C22D5"/>
    <w:rsid w:val="003C253F"/>
    <w:rsid w:val="003C2649"/>
    <w:rsid w:val="003C2CAF"/>
    <w:rsid w:val="003C313C"/>
    <w:rsid w:val="003C46BF"/>
    <w:rsid w:val="003C54ED"/>
    <w:rsid w:val="003C5D41"/>
    <w:rsid w:val="003C63E5"/>
    <w:rsid w:val="003C7202"/>
    <w:rsid w:val="003D0DA2"/>
    <w:rsid w:val="003D3B49"/>
    <w:rsid w:val="003D4746"/>
    <w:rsid w:val="003D4F0D"/>
    <w:rsid w:val="003D5276"/>
    <w:rsid w:val="003D5BF3"/>
    <w:rsid w:val="003D6156"/>
    <w:rsid w:val="003D654C"/>
    <w:rsid w:val="003D698E"/>
    <w:rsid w:val="003D789C"/>
    <w:rsid w:val="003D78EB"/>
    <w:rsid w:val="003D7A00"/>
    <w:rsid w:val="003E0575"/>
    <w:rsid w:val="003E07B5"/>
    <w:rsid w:val="003E07E1"/>
    <w:rsid w:val="003E120E"/>
    <w:rsid w:val="003E168C"/>
    <w:rsid w:val="003E1B2A"/>
    <w:rsid w:val="003E20B7"/>
    <w:rsid w:val="003E2747"/>
    <w:rsid w:val="003E2A69"/>
    <w:rsid w:val="003E3255"/>
    <w:rsid w:val="003E3E72"/>
    <w:rsid w:val="003E479A"/>
    <w:rsid w:val="003E4FC6"/>
    <w:rsid w:val="003E59CE"/>
    <w:rsid w:val="003E69E9"/>
    <w:rsid w:val="003F2687"/>
    <w:rsid w:val="003F29FA"/>
    <w:rsid w:val="003F2AE9"/>
    <w:rsid w:val="003F340D"/>
    <w:rsid w:val="003F37D8"/>
    <w:rsid w:val="003F3E3E"/>
    <w:rsid w:val="003F4EAA"/>
    <w:rsid w:val="003F59BA"/>
    <w:rsid w:val="003F641E"/>
    <w:rsid w:val="003F76A9"/>
    <w:rsid w:val="00400A89"/>
    <w:rsid w:val="00400D96"/>
    <w:rsid w:val="004019F8"/>
    <w:rsid w:val="00403276"/>
    <w:rsid w:val="004054E8"/>
    <w:rsid w:val="00405BA1"/>
    <w:rsid w:val="00407026"/>
    <w:rsid w:val="00410037"/>
    <w:rsid w:val="00410687"/>
    <w:rsid w:val="004108DF"/>
    <w:rsid w:val="004108F9"/>
    <w:rsid w:val="00411416"/>
    <w:rsid w:val="0041173E"/>
    <w:rsid w:val="00411AE9"/>
    <w:rsid w:val="00412B79"/>
    <w:rsid w:val="00413468"/>
    <w:rsid w:val="00413820"/>
    <w:rsid w:val="0041390D"/>
    <w:rsid w:val="00413FFB"/>
    <w:rsid w:val="004143B0"/>
    <w:rsid w:val="0041448F"/>
    <w:rsid w:val="00414654"/>
    <w:rsid w:val="0041532A"/>
    <w:rsid w:val="0041602A"/>
    <w:rsid w:val="00416087"/>
    <w:rsid w:val="004166E5"/>
    <w:rsid w:val="00416B32"/>
    <w:rsid w:val="00416B62"/>
    <w:rsid w:val="00417234"/>
    <w:rsid w:val="00417BF0"/>
    <w:rsid w:val="00420601"/>
    <w:rsid w:val="004220C3"/>
    <w:rsid w:val="004221B2"/>
    <w:rsid w:val="0042220F"/>
    <w:rsid w:val="004237F6"/>
    <w:rsid w:val="004242C6"/>
    <w:rsid w:val="004242FF"/>
    <w:rsid w:val="00424E5A"/>
    <w:rsid w:val="004252B3"/>
    <w:rsid w:val="00425A9A"/>
    <w:rsid w:val="004265E2"/>
    <w:rsid w:val="004272B2"/>
    <w:rsid w:val="00427797"/>
    <w:rsid w:val="00430A2D"/>
    <w:rsid w:val="00431ED7"/>
    <w:rsid w:val="00432169"/>
    <w:rsid w:val="0043504C"/>
    <w:rsid w:val="00435DD4"/>
    <w:rsid w:val="004372E7"/>
    <w:rsid w:val="00437651"/>
    <w:rsid w:val="00437694"/>
    <w:rsid w:val="004403FC"/>
    <w:rsid w:val="004417A5"/>
    <w:rsid w:val="00441E09"/>
    <w:rsid w:val="004433B8"/>
    <w:rsid w:val="00444495"/>
    <w:rsid w:val="00444FD4"/>
    <w:rsid w:val="00445B2B"/>
    <w:rsid w:val="0044650F"/>
    <w:rsid w:val="00447B5E"/>
    <w:rsid w:val="00447F53"/>
    <w:rsid w:val="004503DD"/>
    <w:rsid w:val="0045172E"/>
    <w:rsid w:val="00451C6C"/>
    <w:rsid w:val="00452314"/>
    <w:rsid w:val="004525B1"/>
    <w:rsid w:val="00452B18"/>
    <w:rsid w:val="00452D1F"/>
    <w:rsid w:val="00453026"/>
    <w:rsid w:val="0045305F"/>
    <w:rsid w:val="00453209"/>
    <w:rsid w:val="00453A2C"/>
    <w:rsid w:val="00453C59"/>
    <w:rsid w:val="004572D0"/>
    <w:rsid w:val="00457B31"/>
    <w:rsid w:val="00457C3D"/>
    <w:rsid w:val="004610D7"/>
    <w:rsid w:val="0046139E"/>
    <w:rsid w:val="0046310F"/>
    <w:rsid w:val="00463441"/>
    <w:rsid w:val="00463C82"/>
    <w:rsid w:val="004640AB"/>
    <w:rsid w:val="00464895"/>
    <w:rsid w:val="00465947"/>
    <w:rsid w:val="00466524"/>
    <w:rsid w:val="00467A34"/>
    <w:rsid w:val="00467A70"/>
    <w:rsid w:val="004722A2"/>
    <w:rsid w:val="004734C6"/>
    <w:rsid w:val="00473678"/>
    <w:rsid w:val="00474DC8"/>
    <w:rsid w:val="00477DAD"/>
    <w:rsid w:val="00480346"/>
    <w:rsid w:val="00482933"/>
    <w:rsid w:val="00483EA5"/>
    <w:rsid w:val="00491BAC"/>
    <w:rsid w:val="004927EB"/>
    <w:rsid w:val="00493397"/>
    <w:rsid w:val="004956EC"/>
    <w:rsid w:val="00495E57"/>
    <w:rsid w:val="004965A5"/>
    <w:rsid w:val="00496B72"/>
    <w:rsid w:val="00497E39"/>
    <w:rsid w:val="004A0CA3"/>
    <w:rsid w:val="004A2AAB"/>
    <w:rsid w:val="004A54DD"/>
    <w:rsid w:val="004A75CF"/>
    <w:rsid w:val="004A7C8D"/>
    <w:rsid w:val="004B0388"/>
    <w:rsid w:val="004B0C13"/>
    <w:rsid w:val="004B1100"/>
    <w:rsid w:val="004B15A5"/>
    <w:rsid w:val="004B4389"/>
    <w:rsid w:val="004B43EB"/>
    <w:rsid w:val="004B5003"/>
    <w:rsid w:val="004B5D64"/>
    <w:rsid w:val="004B6110"/>
    <w:rsid w:val="004B684F"/>
    <w:rsid w:val="004B7419"/>
    <w:rsid w:val="004B7BD2"/>
    <w:rsid w:val="004C042E"/>
    <w:rsid w:val="004C0728"/>
    <w:rsid w:val="004C1145"/>
    <w:rsid w:val="004C1591"/>
    <w:rsid w:val="004C177F"/>
    <w:rsid w:val="004C247C"/>
    <w:rsid w:val="004C3BE1"/>
    <w:rsid w:val="004C4709"/>
    <w:rsid w:val="004C585C"/>
    <w:rsid w:val="004C5BF8"/>
    <w:rsid w:val="004C5F83"/>
    <w:rsid w:val="004C6477"/>
    <w:rsid w:val="004C6917"/>
    <w:rsid w:val="004C6E9D"/>
    <w:rsid w:val="004C7301"/>
    <w:rsid w:val="004C7364"/>
    <w:rsid w:val="004C7FBD"/>
    <w:rsid w:val="004D020B"/>
    <w:rsid w:val="004D039B"/>
    <w:rsid w:val="004D1953"/>
    <w:rsid w:val="004D28C6"/>
    <w:rsid w:val="004D2DD9"/>
    <w:rsid w:val="004D2FF9"/>
    <w:rsid w:val="004D4119"/>
    <w:rsid w:val="004D6928"/>
    <w:rsid w:val="004D69F1"/>
    <w:rsid w:val="004E01AA"/>
    <w:rsid w:val="004E0BE8"/>
    <w:rsid w:val="004E0E44"/>
    <w:rsid w:val="004E2325"/>
    <w:rsid w:val="004E2ECA"/>
    <w:rsid w:val="004E4A78"/>
    <w:rsid w:val="004E533A"/>
    <w:rsid w:val="004E58E1"/>
    <w:rsid w:val="004E69AC"/>
    <w:rsid w:val="004E6CC3"/>
    <w:rsid w:val="004E6F96"/>
    <w:rsid w:val="004E75C7"/>
    <w:rsid w:val="004F16C6"/>
    <w:rsid w:val="004F30CF"/>
    <w:rsid w:val="004F5936"/>
    <w:rsid w:val="004F6573"/>
    <w:rsid w:val="004F696C"/>
    <w:rsid w:val="00501A28"/>
    <w:rsid w:val="00502037"/>
    <w:rsid w:val="0050311B"/>
    <w:rsid w:val="00503258"/>
    <w:rsid w:val="00503468"/>
    <w:rsid w:val="0050411D"/>
    <w:rsid w:val="00504B81"/>
    <w:rsid w:val="0051031A"/>
    <w:rsid w:val="00510A77"/>
    <w:rsid w:val="0051104D"/>
    <w:rsid w:val="00511A63"/>
    <w:rsid w:val="00511C27"/>
    <w:rsid w:val="00512691"/>
    <w:rsid w:val="00513A69"/>
    <w:rsid w:val="0051449D"/>
    <w:rsid w:val="00515368"/>
    <w:rsid w:val="005166E0"/>
    <w:rsid w:val="0051752B"/>
    <w:rsid w:val="00517563"/>
    <w:rsid w:val="00520679"/>
    <w:rsid w:val="0052073D"/>
    <w:rsid w:val="00520F14"/>
    <w:rsid w:val="00522C97"/>
    <w:rsid w:val="005234F3"/>
    <w:rsid w:val="00523538"/>
    <w:rsid w:val="005236C8"/>
    <w:rsid w:val="00525274"/>
    <w:rsid w:val="005255DE"/>
    <w:rsid w:val="00525693"/>
    <w:rsid w:val="00525ACD"/>
    <w:rsid w:val="00525FBF"/>
    <w:rsid w:val="005262BD"/>
    <w:rsid w:val="00530819"/>
    <w:rsid w:val="005334B0"/>
    <w:rsid w:val="00533726"/>
    <w:rsid w:val="005355C3"/>
    <w:rsid w:val="00535F2C"/>
    <w:rsid w:val="00536D00"/>
    <w:rsid w:val="00536F57"/>
    <w:rsid w:val="0053724D"/>
    <w:rsid w:val="005415CA"/>
    <w:rsid w:val="0054428B"/>
    <w:rsid w:val="00544DC7"/>
    <w:rsid w:val="005458D6"/>
    <w:rsid w:val="005459F9"/>
    <w:rsid w:val="00545B93"/>
    <w:rsid w:val="00545F28"/>
    <w:rsid w:val="00546F68"/>
    <w:rsid w:val="00550296"/>
    <w:rsid w:val="00550375"/>
    <w:rsid w:val="00550D9C"/>
    <w:rsid w:val="00550F34"/>
    <w:rsid w:val="00551F48"/>
    <w:rsid w:val="00552579"/>
    <w:rsid w:val="00552DE6"/>
    <w:rsid w:val="0055359B"/>
    <w:rsid w:val="005540B1"/>
    <w:rsid w:val="00554CE9"/>
    <w:rsid w:val="00555B13"/>
    <w:rsid w:val="00556306"/>
    <w:rsid w:val="00556345"/>
    <w:rsid w:val="005566C7"/>
    <w:rsid w:val="005568D7"/>
    <w:rsid w:val="005614EA"/>
    <w:rsid w:val="00561F1A"/>
    <w:rsid w:val="00565458"/>
    <w:rsid w:val="005656B1"/>
    <w:rsid w:val="0056739F"/>
    <w:rsid w:val="005702BC"/>
    <w:rsid w:val="00571AFD"/>
    <w:rsid w:val="00572209"/>
    <w:rsid w:val="00572947"/>
    <w:rsid w:val="00572B89"/>
    <w:rsid w:val="00573119"/>
    <w:rsid w:val="00573373"/>
    <w:rsid w:val="0057431D"/>
    <w:rsid w:val="00574B46"/>
    <w:rsid w:val="00574D5C"/>
    <w:rsid w:val="00575593"/>
    <w:rsid w:val="00575D79"/>
    <w:rsid w:val="005763BA"/>
    <w:rsid w:val="00576CED"/>
    <w:rsid w:val="00577B31"/>
    <w:rsid w:val="00580056"/>
    <w:rsid w:val="005805FD"/>
    <w:rsid w:val="0058390C"/>
    <w:rsid w:val="00583F43"/>
    <w:rsid w:val="0058428C"/>
    <w:rsid w:val="0058479C"/>
    <w:rsid w:val="00584842"/>
    <w:rsid w:val="00585F30"/>
    <w:rsid w:val="00591066"/>
    <w:rsid w:val="00591472"/>
    <w:rsid w:val="00592C93"/>
    <w:rsid w:val="0059314B"/>
    <w:rsid w:val="00594241"/>
    <w:rsid w:val="005956F7"/>
    <w:rsid w:val="005957B7"/>
    <w:rsid w:val="00595881"/>
    <w:rsid w:val="0059610A"/>
    <w:rsid w:val="005962E6"/>
    <w:rsid w:val="00596B4D"/>
    <w:rsid w:val="005A022B"/>
    <w:rsid w:val="005A16C8"/>
    <w:rsid w:val="005A1C4C"/>
    <w:rsid w:val="005A254F"/>
    <w:rsid w:val="005A3142"/>
    <w:rsid w:val="005A3B7D"/>
    <w:rsid w:val="005A3E68"/>
    <w:rsid w:val="005A428F"/>
    <w:rsid w:val="005A4301"/>
    <w:rsid w:val="005A4ACD"/>
    <w:rsid w:val="005A4F41"/>
    <w:rsid w:val="005A5A20"/>
    <w:rsid w:val="005A6A80"/>
    <w:rsid w:val="005A79CE"/>
    <w:rsid w:val="005A7B9E"/>
    <w:rsid w:val="005A7E90"/>
    <w:rsid w:val="005B02A0"/>
    <w:rsid w:val="005B071D"/>
    <w:rsid w:val="005B0795"/>
    <w:rsid w:val="005B3022"/>
    <w:rsid w:val="005B38CD"/>
    <w:rsid w:val="005B4454"/>
    <w:rsid w:val="005B5481"/>
    <w:rsid w:val="005B54DD"/>
    <w:rsid w:val="005B6D00"/>
    <w:rsid w:val="005B738B"/>
    <w:rsid w:val="005B7F5C"/>
    <w:rsid w:val="005C0BFF"/>
    <w:rsid w:val="005C13E4"/>
    <w:rsid w:val="005C340D"/>
    <w:rsid w:val="005C4D82"/>
    <w:rsid w:val="005C5253"/>
    <w:rsid w:val="005D0403"/>
    <w:rsid w:val="005D0A77"/>
    <w:rsid w:val="005D15E8"/>
    <w:rsid w:val="005D1637"/>
    <w:rsid w:val="005D16EE"/>
    <w:rsid w:val="005D2B74"/>
    <w:rsid w:val="005D35DD"/>
    <w:rsid w:val="005D44E3"/>
    <w:rsid w:val="005D5BF0"/>
    <w:rsid w:val="005D60FB"/>
    <w:rsid w:val="005D6AA0"/>
    <w:rsid w:val="005D76F7"/>
    <w:rsid w:val="005D7B72"/>
    <w:rsid w:val="005E28FB"/>
    <w:rsid w:val="005E322A"/>
    <w:rsid w:val="005E4182"/>
    <w:rsid w:val="005E4644"/>
    <w:rsid w:val="005E4CAA"/>
    <w:rsid w:val="005E693B"/>
    <w:rsid w:val="005E7DB0"/>
    <w:rsid w:val="005F0B1C"/>
    <w:rsid w:val="005F3A76"/>
    <w:rsid w:val="005F4602"/>
    <w:rsid w:val="005F4AEE"/>
    <w:rsid w:val="005F4DF1"/>
    <w:rsid w:val="005F6490"/>
    <w:rsid w:val="005F6718"/>
    <w:rsid w:val="005F6E9A"/>
    <w:rsid w:val="005F7039"/>
    <w:rsid w:val="005F76A4"/>
    <w:rsid w:val="005F7B8B"/>
    <w:rsid w:val="00600C47"/>
    <w:rsid w:val="0060154F"/>
    <w:rsid w:val="006016CB"/>
    <w:rsid w:val="00603AA2"/>
    <w:rsid w:val="006041A2"/>
    <w:rsid w:val="006042A1"/>
    <w:rsid w:val="00604AD0"/>
    <w:rsid w:val="00604B8C"/>
    <w:rsid w:val="00604BB0"/>
    <w:rsid w:val="00604FA2"/>
    <w:rsid w:val="006054FA"/>
    <w:rsid w:val="00607E6D"/>
    <w:rsid w:val="006100BE"/>
    <w:rsid w:val="0061022A"/>
    <w:rsid w:val="00610296"/>
    <w:rsid w:val="00610A94"/>
    <w:rsid w:val="006113C1"/>
    <w:rsid w:val="00612D05"/>
    <w:rsid w:val="00614776"/>
    <w:rsid w:val="00614F27"/>
    <w:rsid w:val="00615AB9"/>
    <w:rsid w:val="00615D8E"/>
    <w:rsid w:val="0061633F"/>
    <w:rsid w:val="00620904"/>
    <w:rsid w:val="00620DE6"/>
    <w:rsid w:val="00621401"/>
    <w:rsid w:val="00621ED8"/>
    <w:rsid w:val="00622500"/>
    <w:rsid w:val="0062259B"/>
    <w:rsid w:val="00622B3E"/>
    <w:rsid w:val="00622F8E"/>
    <w:rsid w:val="00623FFA"/>
    <w:rsid w:val="00625105"/>
    <w:rsid w:val="00625F30"/>
    <w:rsid w:val="00625FC7"/>
    <w:rsid w:val="00627511"/>
    <w:rsid w:val="00630070"/>
    <w:rsid w:val="006309F8"/>
    <w:rsid w:val="00630A43"/>
    <w:rsid w:val="006311EB"/>
    <w:rsid w:val="006317F9"/>
    <w:rsid w:val="006320AF"/>
    <w:rsid w:val="00632B22"/>
    <w:rsid w:val="006333B2"/>
    <w:rsid w:val="00633424"/>
    <w:rsid w:val="0063343A"/>
    <w:rsid w:val="00634317"/>
    <w:rsid w:val="00634ECC"/>
    <w:rsid w:val="006363C0"/>
    <w:rsid w:val="00636B99"/>
    <w:rsid w:val="00636CB1"/>
    <w:rsid w:val="0063711F"/>
    <w:rsid w:val="00640194"/>
    <w:rsid w:val="006408F1"/>
    <w:rsid w:val="00641770"/>
    <w:rsid w:val="006418A4"/>
    <w:rsid w:val="0064229F"/>
    <w:rsid w:val="00642582"/>
    <w:rsid w:val="006426EA"/>
    <w:rsid w:val="00642E9B"/>
    <w:rsid w:val="00644854"/>
    <w:rsid w:val="00644A7E"/>
    <w:rsid w:val="00644AC9"/>
    <w:rsid w:val="00647AD5"/>
    <w:rsid w:val="006502B7"/>
    <w:rsid w:val="006519E3"/>
    <w:rsid w:val="00651C81"/>
    <w:rsid w:val="0065308C"/>
    <w:rsid w:val="006530A1"/>
    <w:rsid w:val="006540A0"/>
    <w:rsid w:val="00654535"/>
    <w:rsid w:val="00654CBC"/>
    <w:rsid w:val="00656494"/>
    <w:rsid w:val="00656B76"/>
    <w:rsid w:val="006579C9"/>
    <w:rsid w:val="006619D9"/>
    <w:rsid w:val="00663B5C"/>
    <w:rsid w:val="00663BB8"/>
    <w:rsid w:val="00663DA5"/>
    <w:rsid w:val="00663EF2"/>
    <w:rsid w:val="006643E0"/>
    <w:rsid w:val="0066515C"/>
    <w:rsid w:val="00665E45"/>
    <w:rsid w:val="006661A3"/>
    <w:rsid w:val="00667773"/>
    <w:rsid w:val="006720E7"/>
    <w:rsid w:val="006721E8"/>
    <w:rsid w:val="006731E3"/>
    <w:rsid w:val="00673A61"/>
    <w:rsid w:val="00674479"/>
    <w:rsid w:val="0067580D"/>
    <w:rsid w:val="00675887"/>
    <w:rsid w:val="00676D56"/>
    <w:rsid w:val="006811A8"/>
    <w:rsid w:val="0068126C"/>
    <w:rsid w:val="0068146A"/>
    <w:rsid w:val="00681F4F"/>
    <w:rsid w:val="00683623"/>
    <w:rsid w:val="0068406A"/>
    <w:rsid w:val="006846CF"/>
    <w:rsid w:val="00684937"/>
    <w:rsid w:val="00684A7D"/>
    <w:rsid w:val="006860A8"/>
    <w:rsid w:val="00687473"/>
    <w:rsid w:val="006877DA"/>
    <w:rsid w:val="00687824"/>
    <w:rsid w:val="006909F3"/>
    <w:rsid w:val="006919B8"/>
    <w:rsid w:val="006921C2"/>
    <w:rsid w:val="00692455"/>
    <w:rsid w:val="006929DD"/>
    <w:rsid w:val="00692EE5"/>
    <w:rsid w:val="00693F6C"/>
    <w:rsid w:val="0069463D"/>
    <w:rsid w:val="00694BD5"/>
    <w:rsid w:val="00695477"/>
    <w:rsid w:val="00695B92"/>
    <w:rsid w:val="006966C0"/>
    <w:rsid w:val="00696B3E"/>
    <w:rsid w:val="00697BC3"/>
    <w:rsid w:val="006A10AF"/>
    <w:rsid w:val="006A152B"/>
    <w:rsid w:val="006A47B6"/>
    <w:rsid w:val="006A508B"/>
    <w:rsid w:val="006A5387"/>
    <w:rsid w:val="006A53EC"/>
    <w:rsid w:val="006A61C6"/>
    <w:rsid w:val="006A6FBE"/>
    <w:rsid w:val="006B043D"/>
    <w:rsid w:val="006B1BB0"/>
    <w:rsid w:val="006B278C"/>
    <w:rsid w:val="006B28CD"/>
    <w:rsid w:val="006B4551"/>
    <w:rsid w:val="006B4E03"/>
    <w:rsid w:val="006B661E"/>
    <w:rsid w:val="006B666A"/>
    <w:rsid w:val="006B6B6C"/>
    <w:rsid w:val="006B7AAD"/>
    <w:rsid w:val="006C023E"/>
    <w:rsid w:val="006C0468"/>
    <w:rsid w:val="006C0C77"/>
    <w:rsid w:val="006C1729"/>
    <w:rsid w:val="006C19C4"/>
    <w:rsid w:val="006C1B94"/>
    <w:rsid w:val="006C20D7"/>
    <w:rsid w:val="006C2ACD"/>
    <w:rsid w:val="006C31F2"/>
    <w:rsid w:val="006C3424"/>
    <w:rsid w:val="006C3A17"/>
    <w:rsid w:val="006C3A6C"/>
    <w:rsid w:val="006C4069"/>
    <w:rsid w:val="006C47F3"/>
    <w:rsid w:val="006C57A5"/>
    <w:rsid w:val="006C5AAC"/>
    <w:rsid w:val="006C5E46"/>
    <w:rsid w:val="006C6902"/>
    <w:rsid w:val="006D0020"/>
    <w:rsid w:val="006D08C8"/>
    <w:rsid w:val="006D0B8A"/>
    <w:rsid w:val="006D0DA5"/>
    <w:rsid w:val="006D12B3"/>
    <w:rsid w:val="006D1450"/>
    <w:rsid w:val="006D4125"/>
    <w:rsid w:val="006D4F1B"/>
    <w:rsid w:val="006D5831"/>
    <w:rsid w:val="006D6F63"/>
    <w:rsid w:val="006E075A"/>
    <w:rsid w:val="006E0FBF"/>
    <w:rsid w:val="006E1C62"/>
    <w:rsid w:val="006E241E"/>
    <w:rsid w:val="006E2B53"/>
    <w:rsid w:val="006E389F"/>
    <w:rsid w:val="006E4672"/>
    <w:rsid w:val="006E4A9F"/>
    <w:rsid w:val="006E4C74"/>
    <w:rsid w:val="006E4D15"/>
    <w:rsid w:val="006E4F64"/>
    <w:rsid w:val="006E531C"/>
    <w:rsid w:val="006E6A22"/>
    <w:rsid w:val="006E76A2"/>
    <w:rsid w:val="006F193B"/>
    <w:rsid w:val="006F1AC6"/>
    <w:rsid w:val="006F1BCD"/>
    <w:rsid w:val="006F28B3"/>
    <w:rsid w:val="006F347E"/>
    <w:rsid w:val="006F387C"/>
    <w:rsid w:val="006F419C"/>
    <w:rsid w:val="006F52C4"/>
    <w:rsid w:val="006F5E0A"/>
    <w:rsid w:val="006F6071"/>
    <w:rsid w:val="006F623C"/>
    <w:rsid w:val="006F643A"/>
    <w:rsid w:val="006F6D11"/>
    <w:rsid w:val="00701ADC"/>
    <w:rsid w:val="00702ACF"/>
    <w:rsid w:val="00702D09"/>
    <w:rsid w:val="0070372C"/>
    <w:rsid w:val="00704FA5"/>
    <w:rsid w:val="00704FEC"/>
    <w:rsid w:val="007051F7"/>
    <w:rsid w:val="00705515"/>
    <w:rsid w:val="00705D41"/>
    <w:rsid w:val="00705E6A"/>
    <w:rsid w:val="00707DAA"/>
    <w:rsid w:val="00710798"/>
    <w:rsid w:val="00710A6F"/>
    <w:rsid w:val="00711F66"/>
    <w:rsid w:val="007138E4"/>
    <w:rsid w:val="007156A7"/>
    <w:rsid w:val="00715F4D"/>
    <w:rsid w:val="00720595"/>
    <w:rsid w:val="00721381"/>
    <w:rsid w:val="00721D44"/>
    <w:rsid w:val="0072200C"/>
    <w:rsid w:val="007224A2"/>
    <w:rsid w:val="00722639"/>
    <w:rsid w:val="00722970"/>
    <w:rsid w:val="007229E1"/>
    <w:rsid w:val="00722D27"/>
    <w:rsid w:val="0072303F"/>
    <w:rsid w:val="00724418"/>
    <w:rsid w:val="00724A6B"/>
    <w:rsid w:val="0072577A"/>
    <w:rsid w:val="00725F38"/>
    <w:rsid w:val="007265F6"/>
    <w:rsid w:val="007269D8"/>
    <w:rsid w:val="00727190"/>
    <w:rsid w:val="007273C5"/>
    <w:rsid w:val="00727802"/>
    <w:rsid w:val="00727A37"/>
    <w:rsid w:val="00727B47"/>
    <w:rsid w:val="00730190"/>
    <w:rsid w:val="00731D75"/>
    <w:rsid w:val="00731ECF"/>
    <w:rsid w:val="00733272"/>
    <w:rsid w:val="0073442E"/>
    <w:rsid w:val="00734828"/>
    <w:rsid w:val="007356B9"/>
    <w:rsid w:val="007365F5"/>
    <w:rsid w:val="007367BE"/>
    <w:rsid w:val="00736944"/>
    <w:rsid w:val="00736D5A"/>
    <w:rsid w:val="00737AFA"/>
    <w:rsid w:val="00737CF1"/>
    <w:rsid w:val="007400AA"/>
    <w:rsid w:val="0074133E"/>
    <w:rsid w:val="00741C40"/>
    <w:rsid w:val="00743A00"/>
    <w:rsid w:val="00745C44"/>
    <w:rsid w:val="00746423"/>
    <w:rsid w:val="007469A4"/>
    <w:rsid w:val="00747B3B"/>
    <w:rsid w:val="00750260"/>
    <w:rsid w:val="007503E3"/>
    <w:rsid w:val="0075044D"/>
    <w:rsid w:val="007505C3"/>
    <w:rsid w:val="00750BF0"/>
    <w:rsid w:val="00751FB3"/>
    <w:rsid w:val="00752909"/>
    <w:rsid w:val="0075352C"/>
    <w:rsid w:val="0075459B"/>
    <w:rsid w:val="00756304"/>
    <w:rsid w:val="00756400"/>
    <w:rsid w:val="00757D08"/>
    <w:rsid w:val="00760874"/>
    <w:rsid w:val="007609D7"/>
    <w:rsid w:val="00760E51"/>
    <w:rsid w:val="00761418"/>
    <w:rsid w:val="007618F6"/>
    <w:rsid w:val="00761DDA"/>
    <w:rsid w:val="00762F5C"/>
    <w:rsid w:val="00763237"/>
    <w:rsid w:val="007644B8"/>
    <w:rsid w:val="007649BC"/>
    <w:rsid w:val="00764A3D"/>
    <w:rsid w:val="00766261"/>
    <w:rsid w:val="007673D2"/>
    <w:rsid w:val="00767A62"/>
    <w:rsid w:val="0077232B"/>
    <w:rsid w:val="00772F00"/>
    <w:rsid w:val="00773232"/>
    <w:rsid w:val="0077452A"/>
    <w:rsid w:val="007745A3"/>
    <w:rsid w:val="0077486E"/>
    <w:rsid w:val="0077529E"/>
    <w:rsid w:val="007752B7"/>
    <w:rsid w:val="007753F5"/>
    <w:rsid w:val="007769F8"/>
    <w:rsid w:val="00776CA8"/>
    <w:rsid w:val="00777B47"/>
    <w:rsid w:val="00777F29"/>
    <w:rsid w:val="00780364"/>
    <w:rsid w:val="0078045A"/>
    <w:rsid w:val="00780573"/>
    <w:rsid w:val="00780768"/>
    <w:rsid w:val="007810B5"/>
    <w:rsid w:val="00781D0A"/>
    <w:rsid w:val="00782C47"/>
    <w:rsid w:val="007830DB"/>
    <w:rsid w:val="0078465C"/>
    <w:rsid w:val="00784748"/>
    <w:rsid w:val="00784757"/>
    <w:rsid w:val="00784ECE"/>
    <w:rsid w:val="00786622"/>
    <w:rsid w:val="00786C90"/>
    <w:rsid w:val="00787662"/>
    <w:rsid w:val="00787A81"/>
    <w:rsid w:val="007909C4"/>
    <w:rsid w:val="00793A54"/>
    <w:rsid w:val="0079486F"/>
    <w:rsid w:val="007949AC"/>
    <w:rsid w:val="00794C11"/>
    <w:rsid w:val="00794E07"/>
    <w:rsid w:val="007A106E"/>
    <w:rsid w:val="007A123D"/>
    <w:rsid w:val="007A1290"/>
    <w:rsid w:val="007A137B"/>
    <w:rsid w:val="007A3222"/>
    <w:rsid w:val="007A3FCA"/>
    <w:rsid w:val="007A411C"/>
    <w:rsid w:val="007A4FB0"/>
    <w:rsid w:val="007A65EC"/>
    <w:rsid w:val="007A6BFB"/>
    <w:rsid w:val="007A6E38"/>
    <w:rsid w:val="007A762B"/>
    <w:rsid w:val="007B0130"/>
    <w:rsid w:val="007B0A20"/>
    <w:rsid w:val="007B4929"/>
    <w:rsid w:val="007B594F"/>
    <w:rsid w:val="007B6D61"/>
    <w:rsid w:val="007B6FAF"/>
    <w:rsid w:val="007B7539"/>
    <w:rsid w:val="007B7714"/>
    <w:rsid w:val="007C100A"/>
    <w:rsid w:val="007C28B3"/>
    <w:rsid w:val="007C4745"/>
    <w:rsid w:val="007C659E"/>
    <w:rsid w:val="007C6AD2"/>
    <w:rsid w:val="007D1576"/>
    <w:rsid w:val="007D1AB8"/>
    <w:rsid w:val="007D216A"/>
    <w:rsid w:val="007D34E7"/>
    <w:rsid w:val="007D3533"/>
    <w:rsid w:val="007D3D3C"/>
    <w:rsid w:val="007D3FB0"/>
    <w:rsid w:val="007D5A5A"/>
    <w:rsid w:val="007D5ECE"/>
    <w:rsid w:val="007D668E"/>
    <w:rsid w:val="007D67E7"/>
    <w:rsid w:val="007D7140"/>
    <w:rsid w:val="007D7156"/>
    <w:rsid w:val="007D7AC5"/>
    <w:rsid w:val="007E0BBE"/>
    <w:rsid w:val="007E178D"/>
    <w:rsid w:val="007E2D8E"/>
    <w:rsid w:val="007E3614"/>
    <w:rsid w:val="007E3A7F"/>
    <w:rsid w:val="007E6852"/>
    <w:rsid w:val="007E7187"/>
    <w:rsid w:val="007F02D0"/>
    <w:rsid w:val="007F06C5"/>
    <w:rsid w:val="007F08F0"/>
    <w:rsid w:val="007F10E0"/>
    <w:rsid w:val="007F1BE1"/>
    <w:rsid w:val="007F1F47"/>
    <w:rsid w:val="007F23B2"/>
    <w:rsid w:val="007F3273"/>
    <w:rsid w:val="007F4A03"/>
    <w:rsid w:val="007F563D"/>
    <w:rsid w:val="007F5F52"/>
    <w:rsid w:val="007F6098"/>
    <w:rsid w:val="007F7093"/>
    <w:rsid w:val="007F7DFF"/>
    <w:rsid w:val="008018C0"/>
    <w:rsid w:val="00802ACE"/>
    <w:rsid w:val="008049FB"/>
    <w:rsid w:val="00804D4A"/>
    <w:rsid w:val="00804F7D"/>
    <w:rsid w:val="00805BE5"/>
    <w:rsid w:val="00805DE6"/>
    <w:rsid w:val="008076A1"/>
    <w:rsid w:val="0081001D"/>
    <w:rsid w:val="008114D2"/>
    <w:rsid w:val="0081241D"/>
    <w:rsid w:val="008148C8"/>
    <w:rsid w:val="008151B2"/>
    <w:rsid w:val="008151C8"/>
    <w:rsid w:val="00815366"/>
    <w:rsid w:val="0081777D"/>
    <w:rsid w:val="008202FC"/>
    <w:rsid w:val="00821116"/>
    <w:rsid w:val="00821F2F"/>
    <w:rsid w:val="0082270A"/>
    <w:rsid w:val="00823973"/>
    <w:rsid w:val="00825246"/>
    <w:rsid w:val="008253A3"/>
    <w:rsid w:val="008273B1"/>
    <w:rsid w:val="00827F9C"/>
    <w:rsid w:val="00830727"/>
    <w:rsid w:val="00832914"/>
    <w:rsid w:val="008329E7"/>
    <w:rsid w:val="00832EA7"/>
    <w:rsid w:val="00833D3A"/>
    <w:rsid w:val="00833F1B"/>
    <w:rsid w:val="00834C0F"/>
    <w:rsid w:val="00835AE1"/>
    <w:rsid w:val="00836097"/>
    <w:rsid w:val="008368E5"/>
    <w:rsid w:val="0083747D"/>
    <w:rsid w:val="00837E5F"/>
    <w:rsid w:val="00840895"/>
    <w:rsid w:val="008435B3"/>
    <w:rsid w:val="00843921"/>
    <w:rsid w:val="00845AEB"/>
    <w:rsid w:val="00845C18"/>
    <w:rsid w:val="0084770B"/>
    <w:rsid w:val="00847DBA"/>
    <w:rsid w:val="00850097"/>
    <w:rsid w:val="008536D6"/>
    <w:rsid w:val="00854A63"/>
    <w:rsid w:val="00855C02"/>
    <w:rsid w:val="00856BC2"/>
    <w:rsid w:val="00856E76"/>
    <w:rsid w:val="00860B97"/>
    <w:rsid w:val="00860FD2"/>
    <w:rsid w:val="0086177B"/>
    <w:rsid w:val="00861D2E"/>
    <w:rsid w:val="00861D6F"/>
    <w:rsid w:val="008622D0"/>
    <w:rsid w:val="00862D57"/>
    <w:rsid w:val="00863869"/>
    <w:rsid w:val="00864743"/>
    <w:rsid w:val="00864BFE"/>
    <w:rsid w:val="00864CA4"/>
    <w:rsid w:val="0086574B"/>
    <w:rsid w:val="00865807"/>
    <w:rsid w:val="008659DF"/>
    <w:rsid w:val="008667AE"/>
    <w:rsid w:val="00867E52"/>
    <w:rsid w:val="00870B42"/>
    <w:rsid w:val="00871206"/>
    <w:rsid w:val="008714A1"/>
    <w:rsid w:val="00873E10"/>
    <w:rsid w:val="0087423A"/>
    <w:rsid w:val="0087507D"/>
    <w:rsid w:val="00875134"/>
    <w:rsid w:val="00876542"/>
    <w:rsid w:val="0087670F"/>
    <w:rsid w:val="00876AA8"/>
    <w:rsid w:val="00876D87"/>
    <w:rsid w:val="008804E9"/>
    <w:rsid w:val="00880D99"/>
    <w:rsid w:val="00882427"/>
    <w:rsid w:val="00882828"/>
    <w:rsid w:val="0088288E"/>
    <w:rsid w:val="0088363E"/>
    <w:rsid w:val="00883978"/>
    <w:rsid w:val="00884331"/>
    <w:rsid w:val="00884A94"/>
    <w:rsid w:val="00884B39"/>
    <w:rsid w:val="008858C4"/>
    <w:rsid w:val="00885A51"/>
    <w:rsid w:val="00886B5F"/>
    <w:rsid w:val="00887B56"/>
    <w:rsid w:val="0089016A"/>
    <w:rsid w:val="00890308"/>
    <w:rsid w:val="008908E6"/>
    <w:rsid w:val="00890BC7"/>
    <w:rsid w:val="00890FD1"/>
    <w:rsid w:val="008911FC"/>
    <w:rsid w:val="00892C4F"/>
    <w:rsid w:val="00893189"/>
    <w:rsid w:val="00893C09"/>
    <w:rsid w:val="008947C0"/>
    <w:rsid w:val="00894D6E"/>
    <w:rsid w:val="00894D74"/>
    <w:rsid w:val="008953C2"/>
    <w:rsid w:val="00895A48"/>
    <w:rsid w:val="00895DB1"/>
    <w:rsid w:val="00895E9F"/>
    <w:rsid w:val="0089771D"/>
    <w:rsid w:val="008A20CC"/>
    <w:rsid w:val="008A2C41"/>
    <w:rsid w:val="008A3F77"/>
    <w:rsid w:val="008A4106"/>
    <w:rsid w:val="008A4C88"/>
    <w:rsid w:val="008A52D2"/>
    <w:rsid w:val="008A5F95"/>
    <w:rsid w:val="008A662B"/>
    <w:rsid w:val="008A6EFA"/>
    <w:rsid w:val="008A6F7E"/>
    <w:rsid w:val="008A71C7"/>
    <w:rsid w:val="008A754B"/>
    <w:rsid w:val="008B0710"/>
    <w:rsid w:val="008B0E38"/>
    <w:rsid w:val="008B13DB"/>
    <w:rsid w:val="008B1B3A"/>
    <w:rsid w:val="008B1D50"/>
    <w:rsid w:val="008B2028"/>
    <w:rsid w:val="008B271E"/>
    <w:rsid w:val="008B3A5F"/>
    <w:rsid w:val="008B3F10"/>
    <w:rsid w:val="008B422D"/>
    <w:rsid w:val="008B4840"/>
    <w:rsid w:val="008B610B"/>
    <w:rsid w:val="008B7177"/>
    <w:rsid w:val="008B73C6"/>
    <w:rsid w:val="008B78F7"/>
    <w:rsid w:val="008B7A57"/>
    <w:rsid w:val="008B7ADD"/>
    <w:rsid w:val="008B7B5C"/>
    <w:rsid w:val="008B7E1C"/>
    <w:rsid w:val="008C1341"/>
    <w:rsid w:val="008C19DC"/>
    <w:rsid w:val="008C205A"/>
    <w:rsid w:val="008C31C9"/>
    <w:rsid w:val="008C39BB"/>
    <w:rsid w:val="008C39ED"/>
    <w:rsid w:val="008C3E3E"/>
    <w:rsid w:val="008C5936"/>
    <w:rsid w:val="008C649B"/>
    <w:rsid w:val="008C67ED"/>
    <w:rsid w:val="008C6EEE"/>
    <w:rsid w:val="008C7996"/>
    <w:rsid w:val="008D0843"/>
    <w:rsid w:val="008D1C6B"/>
    <w:rsid w:val="008D2D19"/>
    <w:rsid w:val="008D3682"/>
    <w:rsid w:val="008D3F07"/>
    <w:rsid w:val="008D3F41"/>
    <w:rsid w:val="008D48EB"/>
    <w:rsid w:val="008D5864"/>
    <w:rsid w:val="008D6898"/>
    <w:rsid w:val="008E0385"/>
    <w:rsid w:val="008E0CDC"/>
    <w:rsid w:val="008E2D2D"/>
    <w:rsid w:val="008E3BDA"/>
    <w:rsid w:val="008E4EF5"/>
    <w:rsid w:val="008E53CE"/>
    <w:rsid w:val="008E5CB3"/>
    <w:rsid w:val="008E6839"/>
    <w:rsid w:val="008E6DFC"/>
    <w:rsid w:val="008E6E8D"/>
    <w:rsid w:val="008E7132"/>
    <w:rsid w:val="008F10D8"/>
    <w:rsid w:val="008F118D"/>
    <w:rsid w:val="008F1B1C"/>
    <w:rsid w:val="008F26DA"/>
    <w:rsid w:val="008F3A55"/>
    <w:rsid w:val="008F4254"/>
    <w:rsid w:val="008F65D4"/>
    <w:rsid w:val="008F6812"/>
    <w:rsid w:val="008F68B5"/>
    <w:rsid w:val="008F6AB8"/>
    <w:rsid w:val="008F74AE"/>
    <w:rsid w:val="0090069C"/>
    <w:rsid w:val="00901CB7"/>
    <w:rsid w:val="00901CCB"/>
    <w:rsid w:val="00901E38"/>
    <w:rsid w:val="00903AC9"/>
    <w:rsid w:val="00904088"/>
    <w:rsid w:val="00904F2D"/>
    <w:rsid w:val="0090680D"/>
    <w:rsid w:val="009069A2"/>
    <w:rsid w:val="009073FA"/>
    <w:rsid w:val="00907AA5"/>
    <w:rsid w:val="00910177"/>
    <w:rsid w:val="00910A79"/>
    <w:rsid w:val="00911A79"/>
    <w:rsid w:val="00912143"/>
    <w:rsid w:val="00912479"/>
    <w:rsid w:val="0091249F"/>
    <w:rsid w:val="00912A71"/>
    <w:rsid w:val="00913071"/>
    <w:rsid w:val="00913ED2"/>
    <w:rsid w:val="0091565B"/>
    <w:rsid w:val="00915A7C"/>
    <w:rsid w:val="00916362"/>
    <w:rsid w:val="009166D7"/>
    <w:rsid w:val="00916DF0"/>
    <w:rsid w:val="00916F1D"/>
    <w:rsid w:val="009206BB"/>
    <w:rsid w:val="00922035"/>
    <w:rsid w:val="00922E8D"/>
    <w:rsid w:val="009241F5"/>
    <w:rsid w:val="00924CBF"/>
    <w:rsid w:val="00924EDC"/>
    <w:rsid w:val="0092576F"/>
    <w:rsid w:val="00926138"/>
    <w:rsid w:val="00926BF7"/>
    <w:rsid w:val="00926DD8"/>
    <w:rsid w:val="00927429"/>
    <w:rsid w:val="009279B9"/>
    <w:rsid w:val="009311E6"/>
    <w:rsid w:val="009313DC"/>
    <w:rsid w:val="0093439E"/>
    <w:rsid w:val="00934B54"/>
    <w:rsid w:val="00934D77"/>
    <w:rsid w:val="009370D3"/>
    <w:rsid w:val="009371F5"/>
    <w:rsid w:val="00937592"/>
    <w:rsid w:val="009375D7"/>
    <w:rsid w:val="00937996"/>
    <w:rsid w:val="00937A27"/>
    <w:rsid w:val="00937D5F"/>
    <w:rsid w:val="0094066E"/>
    <w:rsid w:val="00940A74"/>
    <w:rsid w:val="009410F9"/>
    <w:rsid w:val="009418C1"/>
    <w:rsid w:val="00941AD5"/>
    <w:rsid w:val="00941C99"/>
    <w:rsid w:val="00942283"/>
    <w:rsid w:val="00942347"/>
    <w:rsid w:val="00942E0E"/>
    <w:rsid w:val="00944994"/>
    <w:rsid w:val="009455CB"/>
    <w:rsid w:val="00945E38"/>
    <w:rsid w:val="0094626A"/>
    <w:rsid w:val="00950E31"/>
    <w:rsid w:val="009521AB"/>
    <w:rsid w:val="00952724"/>
    <w:rsid w:val="00952BF7"/>
    <w:rsid w:val="00953583"/>
    <w:rsid w:val="00953898"/>
    <w:rsid w:val="00954635"/>
    <w:rsid w:val="00954B76"/>
    <w:rsid w:val="00955B0B"/>
    <w:rsid w:val="00957225"/>
    <w:rsid w:val="009609E2"/>
    <w:rsid w:val="00961362"/>
    <w:rsid w:val="00962FE7"/>
    <w:rsid w:val="009637DC"/>
    <w:rsid w:val="00964D76"/>
    <w:rsid w:val="00967028"/>
    <w:rsid w:val="009671D6"/>
    <w:rsid w:val="00967388"/>
    <w:rsid w:val="00967AD8"/>
    <w:rsid w:val="00971B59"/>
    <w:rsid w:val="00976441"/>
    <w:rsid w:val="009777D8"/>
    <w:rsid w:val="00977A14"/>
    <w:rsid w:val="009820C2"/>
    <w:rsid w:val="00982659"/>
    <w:rsid w:val="00982698"/>
    <w:rsid w:val="00982882"/>
    <w:rsid w:val="00982D02"/>
    <w:rsid w:val="00983B32"/>
    <w:rsid w:val="009851FB"/>
    <w:rsid w:val="009873C2"/>
    <w:rsid w:val="00990AB8"/>
    <w:rsid w:val="00991317"/>
    <w:rsid w:val="00994F66"/>
    <w:rsid w:val="0099532D"/>
    <w:rsid w:val="00995D67"/>
    <w:rsid w:val="00995E6C"/>
    <w:rsid w:val="009A322B"/>
    <w:rsid w:val="009A413B"/>
    <w:rsid w:val="009A420B"/>
    <w:rsid w:val="009A4217"/>
    <w:rsid w:val="009A426A"/>
    <w:rsid w:val="009A4E1F"/>
    <w:rsid w:val="009A6178"/>
    <w:rsid w:val="009A64FC"/>
    <w:rsid w:val="009A69DA"/>
    <w:rsid w:val="009A7120"/>
    <w:rsid w:val="009A760E"/>
    <w:rsid w:val="009B06DF"/>
    <w:rsid w:val="009B34E3"/>
    <w:rsid w:val="009B46C8"/>
    <w:rsid w:val="009B49F2"/>
    <w:rsid w:val="009B581D"/>
    <w:rsid w:val="009B5EF2"/>
    <w:rsid w:val="009B657C"/>
    <w:rsid w:val="009B6E65"/>
    <w:rsid w:val="009C0072"/>
    <w:rsid w:val="009C42D9"/>
    <w:rsid w:val="009C56B2"/>
    <w:rsid w:val="009C58E2"/>
    <w:rsid w:val="009C59A0"/>
    <w:rsid w:val="009C5BB4"/>
    <w:rsid w:val="009C73AD"/>
    <w:rsid w:val="009C7B42"/>
    <w:rsid w:val="009D0332"/>
    <w:rsid w:val="009D03B9"/>
    <w:rsid w:val="009D066C"/>
    <w:rsid w:val="009D095A"/>
    <w:rsid w:val="009D1FAD"/>
    <w:rsid w:val="009D24FD"/>
    <w:rsid w:val="009D412E"/>
    <w:rsid w:val="009D642F"/>
    <w:rsid w:val="009D64B4"/>
    <w:rsid w:val="009D6946"/>
    <w:rsid w:val="009D7513"/>
    <w:rsid w:val="009D7A5B"/>
    <w:rsid w:val="009E03AF"/>
    <w:rsid w:val="009E0BCA"/>
    <w:rsid w:val="009E1AB5"/>
    <w:rsid w:val="009E2470"/>
    <w:rsid w:val="009E2FAF"/>
    <w:rsid w:val="009E3166"/>
    <w:rsid w:val="009E39DA"/>
    <w:rsid w:val="009E41AC"/>
    <w:rsid w:val="009E424B"/>
    <w:rsid w:val="009E57BD"/>
    <w:rsid w:val="009E653A"/>
    <w:rsid w:val="009E74C2"/>
    <w:rsid w:val="009E7915"/>
    <w:rsid w:val="009F28B2"/>
    <w:rsid w:val="009F2E28"/>
    <w:rsid w:val="009F36AA"/>
    <w:rsid w:val="009F3E6D"/>
    <w:rsid w:val="009F6844"/>
    <w:rsid w:val="009F735F"/>
    <w:rsid w:val="00A01060"/>
    <w:rsid w:val="00A02515"/>
    <w:rsid w:val="00A03280"/>
    <w:rsid w:val="00A034C7"/>
    <w:rsid w:val="00A05B0C"/>
    <w:rsid w:val="00A05FFE"/>
    <w:rsid w:val="00A061D7"/>
    <w:rsid w:val="00A061E5"/>
    <w:rsid w:val="00A0682A"/>
    <w:rsid w:val="00A116A3"/>
    <w:rsid w:val="00A1178B"/>
    <w:rsid w:val="00A127D9"/>
    <w:rsid w:val="00A129CC"/>
    <w:rsid w:val="00A13183"/>
    <w:rsid w:val="00A145EA"/>
    <w:rsid w:val="00A15508"/>
    <w:rsid w:val="00A158AC"/>
    <w:rsid w:val="00A162DE"/>
    <w:rsid w:val="00A16495"/>
    <w:rsid w:val="00A1765F"/>
    <w:rsid w:val="00A17B4D"/>
    <w:rsid w:val="00A17FC6"/>
    <w:rsid w:val="00A22583"/>
    <w:rsid w:val="00A22C3B"/>
    <w:rsid w:val="00A22D7C"/>
    <w:rsid w:val="00A23B53"/>
    <w:rsid w:val="00A23C60"/>
    <w:rsid w:val="00A23E24"/>
    <w:rsid w:val="00A24325"/>
    <w:rsid w:val="00A24719"/>
    <w:rsid w:val="00A2614B"/>
    <w:rsid w:val="00A26AA5"/>
    <w:rsid w:val="00A273CB"/>
    <w:rsid w:val="00A31281"/>
    <w:rsid w:val="00A31330"/>
    <w:rsid w:val="00A32209"/>
    <w:rsid w:val="00A33193"/>
    <w:rsid w:val="00A338A6"/>
    <w:rsid w:val="00A33FC2"/>
    <w:rsid w:val="00A3446D"/>
    <w:rsid w:val="00A34A82"/>
    <w:rsid w:val="00A350DA"/>
    <w:rsid w:val="00A35668"/>
    <w:rsid w:val="00A37F27"/>
    <w:rsid w:val="00A40825"/>
    <w:rsid w:val="00A40913"/>
    <w:rsid w:val="00A418A1"/>
    <w:rsid w:val="00A43009"/>
    <w:rsid w:val="00A44A8A"/>
    <w:rsid w:val="00A45349"/>
    <w:rsid w:val="00A4575A"/>
    <w:rsid w:val="00A45A4D"/>
    <w:rsid w:val="00A462F6"/>
    <w:rsid w:val="00A46948"/>
    <w:rsid w:val="00A46A15"/>
    <w:rsid w:val="00A46A81"/>
    <w:rsid w:val="00A4721B"/>
    <w:rsid w:val="00A5039B"/>
    <w:rsid w:val="00A51047"/>
    <w:rsid w:val="00A51374"/>
    <w:rsid w:val="00A51EEA"/>
    <w:rsid w:val="00A521BF"/>
    <w:rsid w:val="00A52483"/>
    <w:rsid w:val="00A535B1"/>
    <w:rsid w:val="00A555BA"/>
    <w:rsid w:val="00A5588F"/>
    <w:rsid w:val="00A5601C"/>
    <w:rsid w:val="00A5694F"/>
    <w:rsid w:val="00A602D0"/>
    <w:rsid w:val="00A602EB"/>
    <w:rsid w:val="00A60F9E"/>
    <w:rsid w:val="00A61643"/>
    <w:rsid w:val="00A620EB"/>
    <w:rsid w:val="00A626E5"/>
    <w:rsid w:val="00A62AF4"/>
    <w:rsid w:val="00A63BEC"/>
    <w:rsid w:val="00A6435F"/>
    <w:rsid w:val="00A64380"/>
    <w:rsid w:val="00A6458C"/>
    <w:rsid w:val="00A64CCD"/>
    <w:rsid w:val="00A70268"/>
    <w:rsid w:val="00A712E9"/>
    <w:rsid w:val="00A7213F"/>
    <w:rsid w:val="00A73F7D"/>
    <w:rsid w:val="00A74717"/>
    <w:rsid w:val="00A75142"/>
    <w:rsid w:val="00A75ADD"/>
    <w:rsid w:val="00A76393"/>
    <w:rsid w:val="00A76DC1"/>
    <w:rsid w:val="00A778D2"/>
    <w:rsid w:val="00A77A2F"/>
    <w:rsid w:val="00A77D6B"/>
    <w:rsid w:val="00A80255"/>
    <w:rsid w:val="00A8118F"/>
    <w:rsid w:val="00A81ECF"/>
    <w:rsid w:val="00A81F8D"/>
    <w:rsid w:val="00A82BE3"/>
    <w:rsid w:val="00A83C81"/>
    <w:rsid w:val="00A8497D"/>
    <w:rsid w:val="00A900C4"/>
    <w:rsid w:val="00A903C6"/>
    <w:rsid w:val="00A905A1"/>
    <w:rsid w:val="00A90AAD"/>
    <w:rsid w:val="00A91AFA"/>
    <w:rsid w:val="00A91B05"/>
    <w:rsid w:val="00A91C93"/>
    <w:rsid w:val="00A92315"/>
    <w:rsid w:val="00A9464F"/>
    <w:rsid w:val="00A95D8F"/>
    <w:rsid w:val="00A96AC0"/>
    <w:rsid w:val="00A97762"/>
    <w:rsid w:val="00AA0176"/>
    <w:rsid w:val="00AA1C3F"/>
    <w:rsid w:val="00AA2475"/>
    <w:rsid w:val="00AA31A1"/>
    <w:rsid w:val="00AA4E4F"/>
    <w:rsid w:val="00AA594E"/>
    <w:rsid w:val="00AA5BD2"/>
    <w:rsid w:val="00AA5EE7"/>
    <w:rsid w:val="00AA675F"/>
    <w:rsid w:val="00AA6908"/>
    <w:rsid w:val="00AA6E2F"/>
    <w:rsid w:val="00AA74C2"/>
    <w:rsid w:val="00AA785B"/>
    <w:rsid w:val="00AB1F5A"/>
    <w:rsid w:val="00AB2501"/>
    <w:rsid w:val="00AB3178"/>
    <w:rsid w:val="00AB44CC"/>
    <w:rsid w:val="00AB4BE2"/>
    <w:rsid w:val="00AB530E"/>
    <w:rsid w:val="00AB5D6A"/>
    <w:rsid w:val="00AB7DA8"/>
    <w:rsid w:val="00AC0256"/>
    <w:rsid w:val="00AC12F2"/>
    <w:rsid w:val="00AC175C"/>
    <w:rsid w:val="00AC22A7"/>
    <w:rsid w:val="00AC4505"/>
    <w:rsid w:val="00AC57C3"/>
    <w:rsid w:val="00AC5882"/>
    <w:rsid w:val="00AC6136"/>
    <w:rsid w:val="00AC6C78"/>
    <w:rsid w:val="00AC6E48"/>
    <w:rsid w:val="00AC7859"/>
    <w:rsid w:val="00AC7E3C"/>
    <w:rsid w:val="00AD0FFF"/>
    <w:rsid w:val="00AD13E2"/>
    <w:rsid w:val="00AD2162"/>
    <w:rsid w:val="00AD2462"/>
    <w:rsid w:val="00AD2785"/>
    <w:rsid w:val="00AD34BC"/>
    <w:rsid w:val="00AD40D5"/>
    <w:rsid w:val="00AD4B56"/>
    <w:rsid w:val="00AD4CB3"/>
    <w:rsid w:val="00AD523D"/>
    <w:rsid w:val="00AD5878"/>
    <w:rsid w:val="00AD6BEA"/>
    <w:rsid w:val="00AD6F47"/>
    <w:rsid w:val="00AD74FF"/>
    <w:rsid w:val="00AD7EFB"/>
    <w:rsid w:val="00AE0292"/>
    <w:rsid w:val="00AE0695"/>
    <w:rsid w:val="00AE0726"/>
    <w:rsid w:val="00AE0B1D"/>
    <w:rsid w:val="00AE1274"/>
    <w:rsid w:val="00AE278C"/>
    <w:rsid w:val="00AE29D2"/>
    <w:rsid w:val="00AE323E"/>
    <w:rsid w:val="00AE3904"/>
    <w:rsid w:val="00AE4567"/>
    <w:rsid w:val="00AE47C7"/>
    <w:rsid w:val="00AE4EF8"/>
    <w:rsid w:val="00AE60C1"/>
    <w:rsid w:val="00AE788D"/>
    <w:rsid w:val="00AE7C42"/>
    <w:rsid w:val="00AE7DB6"/>
    <w:rsid w:val="00AF1BE0"/>
    <w:rsid w:val="00AF1E36"/>
    <w:rsid w:val="00AF1EC7"/>
    <w:rsid w:val="00AF3410"/>
    <w:rsid w:val="00AF5689"/>
    <w:rsid w:val="00AF57FD"/>
    <w:rsid w:val="00AF73AD"/>
    <w:rsid w:val="00AF73EA"/>
    <w:rsid w:val="00B00C40"/>
    <w:rsid w:val="00B01C43"/>
    <w:rsid w:val="00B01D36"/>
    <w:rsid w:val="00B023B2"/>
    <w:rsid w:val="00B027DF"/>
    <w:rsid w:val="00B039CC"/>
    <w:rsid w:val="00B04235"/>
    <w:rsid w:val="00B0477F"/>
    <w:rsid w:val="00B04C56"/>
    <w:rsid w:val="00B04FBE"/>
    <w:rsid w:val="00B06D74"/>
    <w:rsid w:val="00B10FB5"/>
    <w:rsid w:val="00B13B16"/>
    <w:rsid w:val="00B13E1A"/>
    <w:rsid w:val="00B154F2"/>
    <w:rsid w:val="00B15B95"/>
    <w:rsid w:val="00B16C14"/>
    <w:rsid w:val="00B16C26"/>
    <w:rsid w:val="00B1706A"/>
    <w:rsid w:val="00B17182"/>
    <w:rsid w:val="00B225D6"/>
    <w:rsid w:val="00B225F0"/>
    <w:rsid w:val="00B22E61"/>
    <w:rsid w:val="00B23066"/>
    <w:rsid w:val="00B250BA"/>
    <w:rsid w:val="00B2576C"/>
    <w:rsid w:val="00B258CD"/>
    <w:rsid w:val="00B2669E"/>
    <w:rsid w:val="00B26778"/>
    <w:rsid w:val="00B277D1"/>
    <w:rsid w:val="00B3010E"/>
    <w:rsid w:val="00B31881"/>
    <w:rsid w:val="00B32688"/>
    <w:rsid w:val="00B3272D"/>
    <w:rsid w:val="00B35A23"/>
    <w:rsid w:val="00B35EE9"/>
    <w:rsid w:val="00B36297"/>
    <w:rsid w:val="00B363AF"/>
    <w:rsid w:val="00B364BC"/>
    <w:rsid w:val="00B36950"/>
    <w:rsid w:val="00B378C9"/>
    <w:rsid w:val="00B4024A"/>
    <w:rsid w:val="00B40DAD"/>
    <w:rsid w:val="00B41B55"/>
    <w:rsid w:val="00B41B90"/>
    <w:rsid w:val="00B41C4F"/>
    <w:rsid w:val="00B4290F"/>
    <w:rsid w:val="00B43063"/>
    <w:rsid w:val="00B447BB"/>
    <w:rsid w:val="00B44F8F"/>
    <w:rsid w:val="00B450B0"/>
    <w:rsid w:val="00B452CC"/>
    <w:rsid w:val="00B45F2E"/>
    <w:rsid w:val="00B47887"/>
    <w:rsid w:val="00B515A8"/>
    <w:rsid w:val="00B517D4"/>
    <w:rsid w:val="00B51E31"/>
    <w:rsid w:val="00B529E9"/>
    <w:rsid w:val="00B53144"/>
    <w:rsid w:val="00B5390A"/>
    <w:rsid w:val="00B53A47"/>
    <w:rsid w:val="00B544A8"/>
    <w:rsid w:val="00B54AC4"/>
    <w:rsid w:val="00B5548E"/>
    <w:rsid w:val="00B55D2F"/>
    <w:rsid w:val="00B55F7A"/>
    <w:rsid w:val="00B5610F"/>
    <w:rsid w:val="00B569D5"/>
    <w:rsid w:val="00B56FD7"/>
    <w:rsid w:val="00B574EF"/>
    <w:rsid w:val="00B6130F"/>
    <w:rsid w:val="00B61B7D"/>
    <w:rsid w:val="00B6228C"/>
    <w:rsid w:val="00B623AC"/>
    <w:rsid w:val="00B64C46"/>
    <w:rsid w:val="00B65685"/>
    <w:rsid w:val="00B65774"/>
    <w:rsid w:val="00B661F7"/>
    <w:rsid w:val="00B664B1"/>
    <w:rsid w:val="00B666DD"/>
    <w:rsid w:val="00B66C5E"/>
    <w:rsid w:val="00B6778E"/>
    <w:rsid w:val="00B67923"/>
    <w:rsid w:val="00B67D6C"/>
    <w:rsid w:val="00B704A6"/>
    <w:rsid w:val="00B7157E"/>
    <w:rsid w:val="00B71DAC"/>
    <w:rsid w:val="00B72714"/>
    <w:rsid w:val="00B72D7F"/>
    <w:rsid w:val="00B73F40"/>
    <w:rsid w:val="00B74B93"/>
    <w:rsid w:val="00B756A0"/>
    <w:rsid w:val="00B76163"/>
    <w:rsid w:val="00B768CE"/>
    <w:rsid w:val="00B773DF"/>
    <w:rsid w:val="00B77825"/>
    <w:rsid w:val="00B77FD7"/>
    <w:rsid w:val="00B810F3"/>
    <w:rsid w:val="00B8130F"/>
    <w:rsid w:val="00B8167E"/>
    <w:rsid w:val="00B85DFF"/>
    <w:rsid w:val="00B860E7"/>
    <w:rsid w:val="00B872C7"/>
    <w:rsid w:val="00B87357"/>
    <w:rsid w:val="00B87E47"/>
    <w:rsid w:val="00B904A9"/>
    <w:rsid w:val="00B9064B"/>
    <w:rsid w:val="00B90BC4"/>
    <w:rsid w:val="00B90BF1"/>
    <w:rsid w:val="00B91730"/>
    <w:rsid w:val="00B91BF5"/>
    <w:rsid w:val="00B92405"/>
    <w:rsid w:val="00B92BFC"/>
    <w:rsid w:val="00B943FE"/>
    <w:rsid w:val="00B945AE"/>
    <w:rsid w:val="00B94B74"/>
    <w:rsid w:val="00B95608"/>
    <w:rsid w:val="00B957B6"/>
    <w:rsid w:val="00B95851"/>
    <w:rsid w:val="00B95D2A"/>
    <w:rsid w:val="00B95DB0"/>
    <w:rsid w:val="00B96794"/>
    <w:rsid w:val="00B967FD"/>
    <w:rsid w:val="00BA1CC5"/>
    <w:rsid w:val="00BA26BD"/>
    <w:rsid w:val="00BA35C3"/>
    <w:rsid w:val="00BA4F31"/>
    <w:rsid w:val="00BA5776"/>
    <w:rsid w:val="00BA5C33"/>
    <w:rsid w:val="00BA5D9C"/>
    <w:rsid w:val="00BA7233"/>
    <w:rsid w:val="00BA761B"/>
    <w:rsid w:val="00BA76C1"/>
    <w:rsid w:val="00BA798D"/>
    <w:rsid w:val="00BA7AA3"/>
    <w:rsid w:val="00BB0223"/>
    <w:rsid w:val="00BB09C7"/>
    <w:rsid w:val="00BB0C8A"/>
    <w:rsid w:val="00BB119B"/>
    <w:rsid w:val="00BB1AE4"/>
    <w:rsid w:val="00BB1E06"/>
    <w:rsid w:val="00BB231F"/>
    <w:rsid w:val="00BB379E"/>
    <w:rsid w:val="00BB391C"/>
    <w:rsid w:val="00BB3C3F"/>
    <w:rsid w:val="00BB4355"/>
    <w:rsid w:val="00BB4942"/>
    <w:rsid w:val="00BB53D9"/>
    <w:rsid w:val="00BC20E1"/>
    <w:rsid w:val="00BC32D4"/>
    <w:rsid w:val="00BC336B"/>
    <w:rsid w:val="00BC3CB8"/>
    <w:rsid w:val="00BC428F"/>
    <w:rsid w:val="00BC563A"/>
    <w:rsid w:val="00BC605B"/>
    <w:rsid w:val="00BC7D33"/>
    <w:rsid w:val="00BD26FE"/>
    <w:rsid w:val="00BD334E"/>
    <w:rsid w:val="00BD4199"/>
    <w:rsid w:val="00BD4EBD"/>
    <w:rsid w:val="00BD5134"/>
    <w:rsid w:val="00BD633A"/>
    <w:rsid w:val="00BD7601"/>
    <w:rsid w:val="00BD78CC"/>
    <w:rsid w:val="00BE0DC1"/>
    <w:rsid w:val="00BE18B7"/>
    <w:rsid w:val="00BE223B"/>
    <w:rsid w:val="00BE2851"/>
    <w:rsid w:val="00BE2A4F"/>
    <w:rsid w:val="00BE3330"/>
    <w:rsid w:val="00BE358C"/>
    <w:rsid w:val="00BE410E"/>
    <w:rsid w:val="00BE46EB"/>
    <w:rsid w:val="00BE4D33"/>
    <w:rsid w:val="00BE568C"/>
    <w:rsid w:val="00BE6537"/>
    <w:rsid w:val="00BE6A2C"/>
    <w:rsid w:val="00BE6D95"/>
    <w:rsid w:val="00BF0F71"/>
    <w:rsid w:val="00BF1100"/>
    <w:rsid w:val="00BF1D65"/>
    <w:rsid w:val="00BF1F78"/>
    <w:rsid w:val="00BF2940"/>
    <w:rsid w:val="00BF2CB0"/>
    <w:rsid w:val="00BF3080"/>
    <w:rsid w:val="00BF4366"/>
    <w:rsid w:val="00BF4929"/>
    <w:rsid w:val="00BF4BEC"/>
    <w:rsid w:val="00BF4EB9"/>
    <w:rsid w:val="00BF552A"/>
    <w:rsid w:val="00BF5C0D"/>
    <w:rsid w:val="00C00074"/>
    <w:rsid w:val="00C0095E"/>
    <w:rsid w:val="00C017E2"/>
    <w:rsid w:val="00C02C10"/>
    <w:rsid w:val="00C03C15"/>
    <w:rsid w:val="00C05242"/>
    <w:rsid w:val="00C053CE"/>
    <w:rsid w:val="00C05A44"/>
    <w:rsid w:val="00C05DE8"/>
    <w:rsid w:val="00C06C71"/>
    <w:rsid w:val="00C071BF"/>
    <w:rsid w:val="00C07EC2"/>
    <w:rsid w:val="00C07F8C"/>
    <w:rsid w:val="00C1052D"/>
    <w:rsid w:val="00C10BDF"/>
    <w:rsid w:val="00C10CEC"/>
    <w:rsid w:val="00C11217"/>
    <w:rsid w:val="00C116B1"/>
    <w:rsid w:val="00C11A64"/>
    <w:rsid w:val="00C1249D"/>
    <w:rsid w:val="00C1426D"/>
    <w:rsid w:val="00C170B1"/>
    <w:rsid w:val="00C1790B"/>
    <w:rsid w:val="00C17D00"/>
    <w:rsid w:val="00C21816"/>
    <w:rsid w:val="00C21DD3"/>
    <w:rsid w:val="00C23CF4"/>
    <w:rsid w:val="00C240AE"/>
    <w:rsid w:val="00C253B2"/>
    <w:rsid w:val="00C30551"/>
    <w:rsid w:val="00C31AF6"/>
    <w:rsid w:val="00C32E24"/>
    <w:rsid w:val="00C33566"/>
    <w:rsid w:val="00C33A5A"/>
    <w:rsid w:val="00C33CF2"/>
    <w:rsid w:val="00C354D4"/>
    <w:rsid w:val="00C35C4F"/>
    <w:rsid w:val="00C362F8"/>
    <w:rsid w:val="00C36F93"/>
    <w:rsid w:val="00C40247"/>
    <w:rsid w:val="00C40ADD"/>
    <w:rsid w:val="00C40BA0"/>
    <w:rsid w:val="00C414C1"/>
    <w:rsid w:val="00C42B38"/>
    <w:rsid w:val="00C42B82"/>
    <w:rsid w:val="00C437EF"/>
    <w:rsid w:val="00C44DF4"/>
    <w:rsid w:val="00C44E9E"/>
    <w:rsid w:val="00C4605F"/>
    <w:rsid w:val="00C502E7"/>
    <w:rsid w:val="00C50D97"/>
    <w:rsid w:val="00C51E8A"/>
    <w:rsid w:val="00C52509"/>
    <w:rsid w:val="00C52B33"/>
    <w:rsid w:val="00C53D4E"/>
    <w:rsid w:val="00C541BB"/>
    <w:rsid w:val="00C5420C"/>
    <w:rsid w:val="00C548A7"/>
    <w:rsid w:val="00C54A47"/>
    <w:rsid w:val="00C5572D"/>
    <w:rsid w:val="00C5572E"/>
    <w:rsid w:val="00C5573B"/>
    <w:rsid w:val="00C567A1"/>
    <w:rsid w:val="00C579D9"/>
    <w:rsid w:val="00C57A04"/>
    <w:rsid w:val="00C57F71"/>
    <w:rsid w:val="00C60667"/>
    <w:rsid w:val="00C60D16"/>
    <w:rsid w:val="00C60D55"/>
    <w:rsid w:val="00C613C4"/>
    <w:rsid w:val="00C615B2"/>
    <w:rsid w:val="00C62960"/>
    <w:rsid w:val="00C63215"/>
    <w:rsid w:val="00C63791"/>
    <w:rsid w:val="00C637C7"/>
    <w:rsid w:val="00C65229"/>
    <w:rsid w:val="00C67252"/>
    <w:rsid w:val="00C6780A"/>
    <w:rsid w:val="00C709E1"/>
    <w:rsid w:val="00C7260B"/>
    <w:rsid w:val="00C7263C"/>
    <w:rsid w:val="00C7507A"/>
    <w:rsid w:val="00C7542C"/>
    <w:rsid w:val="00C75667"/>
    <w:rsid w:val="00C762DB"/>
    <w:rsid w:val="00C76649"/>
    <w:rsid w:val="00C76C97"/>
    <w:rsid w:val="00C774B9"/>
    <w:rsid w:val="00C8053D"/>
    <w:rsid w:val="00C84D17"/>
    <w:rsid w:val="00C85596"/>
    <w:rsid w:val="00C86954"/>
    <w:rsid w:val="00C874C5"/>
    <w:rsid w:val="00C87D56"/>
    <w:rsid w:val="00C87F46"/>
    <w:rsid w:val="00C91D9B"/>
    <w:rsid w:val="00C92271"/>
    <w:rsid w:val="00C92299"/>
    <w:rsid w:val="00C922B1"/>
    <w:rsid w:val="00C92E25"/>
    <w:rsid w:val="00C932EB"/>
    <w:rsid w:val="00C94258"/>
    <w:rsid w:val="00C94884"/>
    <w:rsid w:val="00C951F3"/>
    <w:rsid w:val="00C973B4"/>
    <w:rsid w:val="00CA05C2"/>
    <w:rsid w:val="00CA0627"/>
    <w:rsid w:val="00CA09C4"/>
    <w:rsid w:val="00CA0E21"/>
    <w:rsid w:val="00CA25C0"/>
    <w:rsid w:val="00CA2865"/>
    <w:rsid w:val="00CA294A"/>
    <w:rsid w:val="00CA39F7"/>
    <w:rsid w:val="00CA423D"/>
    <w:rsid w:val="00CA4E99"/>
    <w:rsid w:val="00CA5504"/>
    <w:rsid w:val="00CA6B5D"/>
    <w:rsid w:val="00CA72C2"/>
    <w:rsid w:val="00CB01AA"/>
    <w:rsid w:val="00CB1299"/>
    <w:rsid w:val="00CB16B7"/>
    <w:rsid w:val="00CB1D22"/>
    <w:rsid w:val="00CB1EF6"/>
    <w:rsid w:val="00CB2230"/>
    <w:rsid w:val="00CB4084"/>
    <w:rsid w:val="00CB4F38"/>
    <w:rsid w:val="00CB5000"/>
    <w:rsid w:val="00CB5BFF"/>
    <w:rsid w:val="00CB6CE0"/>
    <w:rsid w:val="00CC26BE"/>
    <w:rsid w:val="00CC297C"/>
    <w:rsid w:val="00CC4993"/>
    <w:rsid w:val="00CC6BA9"/>
    <w:rsid w:val="00CC6DE4"/>
    <w:rsid w:val="00CC75CD"/>
    <w:rsid w:val="00CD025F"/>
    <w:rsid w:val="00CD1CDA"/>
    <w:rsid w:val="00CD2FB4"/>
    <w:rsid w:val="00CD458F"/>
    <w:rsid w:val="00CD4A43"/>
    <w:rsid w:val="00CD5D76"/>
    <w:rsid w:val="00CD6457"/>
    <w:rsid w:val="00CD7061"/>
    <w:rsid w:val="00CD7961"/>
    <w:rsid w:val="00CD7FAD"/>
    <w:rsid w:val="00CE0C81"/>
    <w:rsid w:val="00CE0D6A"/>
    <w:rsid w:val="00CE28DF"/>
    <w:rsid w:val="00CE2F8A"/>
    <w:rsid w:val="00CE54C7"/>
    <w:rsid w:val="00CE5889"/>
    <w:rsid w:val="00CE723D"/>
    <w:rsid w:val="00CE74CF"/>
    <w:rsid w:val="00CE7F7A"/>
    <w:rsid w:val="00CF0F91"/>
    <w:rsid w:val="00CF189D"/>
    <w:rsid w:val="00CF1B7D"/>
    <w:rsid w:val="00CF213D"/>
    <w:rsid w:val="00CF28BD"/>
    <w:rsid w:val="00CF3D63"/>
    <w:rsid w:val="00CF42D9"/>
    <w:rsid w:val="00CF4385"/>
    <w:rsid w:val="00CF4AA1"/>
    <w:rsid w:val="00CF5E00"/>
    <w:rsid w:val="00CF74D5"/>
    <w:rsid w:val="00D0042D"/>
    <w:rsid w:val="00D013AF"/>
    <w:rsid w:val="00D01C1D"/>
    <w:rsid w:val="00D01F73"/>
    <w:rsid w:val="00D03B65"/>
    <w:rsid w:val="00D04173"/>
    <w:rsid w:val="00D0543F"/>
    <w:rsid w:val="00D06384"/>
    <w:rsid w:val="00D06854"/>
    <w:rsid w:val="00D07A77"/>
    <w:rsid w:val="00D101E7"/>
    <w:rsid w:val="00D121F0"/>
    <w:rsid w:val="00D127BB"/>
    <w:rsid w:val="00D127F6"/>
    <w:rsid w:val="00D12912"/>
    <w:rsid w:val="00D12950"/>
    <w:rsid w:val="00D12BB7"/>
    <w:rsid w:val="00D12D61"/>
    <w:rsid w:val="00D13DDD"/>
    <w:rsid w:val="00D144A9"/>
    <w:rsid w:val="00D14BD0"/>
    <w:rsid w:val="00D14E02"/>
    <w:rsid w:val="00D151A8"/>
    <w:rsid w:val="00D1549E"/>
    <w:rsid w:val="00D16A34"/>
    <w:rsid w:val="00D1732C"/>
    <w:rsid w:val="00D17C42"/>
    <w:rsid w:val="00D17F7C"/>
    <w:rsid w:val="00D20F25"/>
    <w:rsid w:val="00D21AFB"/>
    <w:rsid w:val="00D225B4"/>
    <w:rsid w:val="00D22AFF"/>
    <w:rsid w:val="00D247CA"/>
    <w:rsid w:val="00D25158"/>
    <w:rsid w:val="00D26471"/>
    <w:rsid w:val="00D26FCE"/>
    <w:rsid w:val="00D27103"/>
    <w:rsid w:val="00D27D97"/>
    <w:rsid w:val="00D30152"/>
    <w:rsid w:val="00D3031F"/>
    <w:rsid w:val="00D30A24"/>
    <w:rsid w:val="00D31F69"/>
    <w:rsid w:val="00D32D93"/>
    <w:rsid w:val="00D32F50"/>
    <w:rsid w:val="00D33B05"/>
    <w:rsid w:val="00D34C89"/>
    <w:rsid w:val="00D35391"/>
    <w:rsid w:val="00D35CB7"/>
    <w:rsid w:val="00D37F46"/>
    <w:rsid w:val="00D400A6"/>
    <w:rsid w:val="00D40552"/>
    <w:rsid w:val="00D419F0"/>
    <w:rsid w:val="00D42838"/>
    <w:rsid w:val="00D43C28"/>
    <w:rsid w:val="00D442DC"/>
    <w:rsid w:val="00D44F88"/>
    <w:rsid w:val="00D4528A"/>
    <w:rsid w:val="00D4532F"/>
    <w:rsid w:val="00D453F0"/>
    <w:rsid w:val="00D464DD"/>
    <w:rsid w:val="00D47DEE"/>
    <w:rsid w:val="00D506A9"/>
    <w:rsid w:val="00D51326"/>
    <w:rsid w:val="00D5195E"/>
    <w:rsid w:val="00D51EBB"/>
    <w:rsid w:val="00D524E4"/>
    <w:rsid w:val="00D52A30"/>
    <w:rsid w:val="00D52C82"/>
    <w:rsid w:val="00D53971"/>
    <w:rsid w:val="00D54121"/>
    <w:rsid w:val="00D5609C"/>
    <w:rsid w:val="00D579F2"/>
    <w:rsid w:val="00D63E03"/>
    <w:rsid w:val="00D64840"/>
    <w:rsid w:val="00D64E13"/>
    <w:rsid w:val="00D66511"/>
    <w:rsid w:val="00D66CDD"/>
    <w:rsid w:val="00D6764E"/>
    <w:rsid w:val="00D70A34"/>
    <w:rsid w:val="00D70D1F"/>
    <w:rsid w:val="00D70E80"/>
    <w:rsid w:val="00D72274"/>
    <w:rsid w:val="00D728E2"/>
    <w:rsid w:val="00D730C3"/>
    <w:rsid w:val="00D73C39"/>
    <w:rsid w:val="00D749C8"/>
    <w:rsid w:val="00D75136"/>
    <w:rsid w:val="00D75442"/>
    <w:rsid w:val="00D76BED"/>
    <w:rsid w:val="00D76FB6"/>
    <w:rsid w:val="00D777B7"/>
    <w:rsid w:val="00D77A45"/>
    <w:rsid w:val="00D77C3F"/>
    <w:rsid w:val="00D77CEF"/>
    <w:rsid w:val="00D81057"/>
    <w:rsid w:val="00D81336"/>
    <w:rsid w:val="00D82AFC"/>
    <w:rsid w:val="00D82C51"/>
    <w:rsid w:val="00D834F7"/>
    <w:rsid w:val="00D84D60"/>
    <w:rsid w:val="00D84D81"/>
    <w:rsid w:val="00D8577F"/>
    <w:rsid w:val="00D90153"/>
    <w:rsid w:val="00D91E0D"/>
    <w:rsid w:val="00D92730"/>
    <w:rsid w:val="00D9299C"/>
    <w:rsid w:val="00D93568"/>
    <w:rsid w:val="00D939CF"/>
    <w:rsid w:val="00D93BD0"/>
    <w:rsid w:val="00D94048"/>
    <w:rsid w:val="00D942FF"/>
    <w:rsid w:val="00D96298"/>
    <w:rsid w:val="00D96797"/>
    <w:rsid w:val="00D969D3"/>
    <w:rsid w:val="00DA0CA7"/>
    <w:rsid w:val="00DA0F80"/>
    <w:rsid w:val="00DA1952"/>
    <w:rsid w:val="00DA1CE3"/>
    <w:rsid w:val="00DA32A2"/>
    <w:rsid w:val="00DA3A6A"/>
    <w:rsid w:val="00DA43A5"/>
    <w:rsid w:val="00DA551D"/>
    <w:rsid w:val="00DA65D7"/>
    <w:rsid w:val="00DA6BC6"/>
    <w:rsid w:val="00DA7102"/>
    <w:rsid w:val="00DA7BCF"/>
    <w:rsid w:val="00DB11F1"/>
    <w:rsid w:val="00DB2025"/>
    <w:rsid w:val="00DB2514"/>
    <w:rsid w:val="00DB29A8"/>
    <w:rsid w:val="00DB2AA6"/>
    <w:rsid w:val="00DB2F82"/>
    <w:rsid w:val="00DB36FE"/>
    <w:rsid w:val="00DB5732"/>
    <w:rsid w:val="00DB5AF9"/>
    <w:rsid w:val="00DB7304"/>
    <w:rsid w:val="00DB7EAF"/>
    <w:rsid w:val="00DC0EB3"/>
    <w:rsid w:val="00DC1E17"/>
    <w:rsid w:val="00DC1E5E"/>
    <w:rsid w:val="00DC1E76"/>
    <w:rsid w:val="00DC2818"/>
    <w:rsid w:val="00DC28F1"/>
    <w:rsid w:val="00DC3C1F"/>
    <w:rsid w:val="00DC3FEC"/>
    <w:rsid w:val="00DC4318"/>
    <w:rsid w:val="00DC5A56"/>
    <w:rsid w:val="00DC6806"/>
    <w:rsid w:val="00DC691D"/>
    <w:rsid w:val="00DC6955"/>
    <w:rsid w:val="00DC7280"/>
    <w:rsid w:val="00DC766F"/>
    <w:rsid w:val="00DC7FAB"/>
    <w:rsid w:val="00DD07B2"/>
    <w:rsid w:val="00DD0C8D"/>
    <w:rsid w:val="00DD15E0"/>
    <w:rsid w:val="00DD23FE"/>
    <w:rsid w:val="00DD2491"/>
    <w:rsid w:val="00DD254F"/>
    <w:rsid w:val="00DD2970"/>
    <w:rsid w:val="00DD2DC8"/>
    <w:rsid w:val="00DD329B"/>
    <w:rsid w:val="00DD391E"/>
    <w:rsid w:val="00DD42BA"/>
    <w:rsid w:val="00DD5882"/>
    <w:rsid w:val="00DD6072"/>
    <w:rsid w:val="00DD6359"/>
    <w:rsid w:val="00DD6673"/>
    <w:rsid w:val="00DD70E2"/>
    <w:rsid w:val="00DD71A4"/>
    <w:rsid w:val="00DE20A9"/>
    <w:rsid w:val="00DE27F9"/>
    <w:rsid w:val="00DE2D17"/>
    <w:rsid w:val="00DE31D7"/>
    <w:rsid w:val="00DE364D"/>
    <w:rsid w:val="00DE3947"/>
    <w:rsid w:val="00DE3E20"/>
    <w:rsid w:val="00DE4565"/>
    <w:rsid w:val="00DE4D66"/>
    <w:rsid w:val="00DE5DD5"/>
    <w:rsid w:val="00DE70A3"/>
    <w:rsid w:val="00DE715C"/>
    <w:rsid w:val="00DF0296"/>
    <w:rsid w:val="00DF0599"/>
    <w:rsid w:val="00DF13B6"/>
    <w:rsid w:val="00DF2307"/>
    <w:rsid w:val="00DF2BE9"/>
    <w:rsid w:val="00DF2FBF"/>
    <w:rsid w:val="00DF3E61"/>
    <w:rsid w:val="00DF437D"/>
    <w:rsid w:val="00DF4D6B"/>
    <w:rsid w:val="00DF51DE"/>
    <w:rsid w:val="00DF64B9"/>
    <w:rsid w:val="00DF65A8"/>
    <w:rsid w:val="00DF6D1E"/>
    <w:rsid w:val="00DF74E0"/>
    <w:rsid w:val="00DF7585"/>
    <w:rsid w:val="00E01486"/>
    <w:rsid w:val="00E01C73"/>
    <w:rsid w:val="00E02867"/>
    <w:rsid w:val="00E031BD"/>
    <w:rsid w:val="00E03D07"/>
    <w:rsid w:val="00E069A7"/>
    <w:rsid w:val="00E07893"/>
    <w:rsid w:val="00E10673"/>
    <w:rsid w:val="00E11EB6"/>
    <w:rsid w:val="00E11F7E"/>
    <w:rsid w:val="00E1411C"/>
    <w:rsid w:val="00E14EF0"/>
    <w:rsid w:val="00E16950"/>
    <w:rsid w:val="00E16D78"/>
    <w:rsid w:val="00E20DD9"/>
    <w:rsid w:val="00E20FDE"/>
    <w:rsid w:val="00E248FA"/>
    <w:rsid w:val="00E24E2D"/>
    <w:rsid w:val="00E25E5F"/>
    <w:rsid w:val="00E2748A"/>
    <w:rsid w:val="00E27979"/>
    <w:rsid w:val="00E27F1C"/>
    <w:rsid w:val="00E30948"/>
    <w:rsid w:val="00E30CFB"/>
    <w:rsid w:val="00E31D31"/>
    <w:rsid w:val="00E324E0"/>
    <w:rsid w:val="00E32AD9"/>
    <w:rsid w:val="00E32D8E"/>
    <w:rsid w:val="00E33541"/>
    <w:rsid w:val="00E34E7C"/>
    <w:rsid w:val="00E34EE9"/>
    <w:rsid w:val="00E353BD"/>
    <w:rsid w:val="00E353CE"/>
    <w:rsid w:val="00E35776"/>
    <w:rsid w:val="00E35820"/>
    <w:rsid w:val="00E36372"/>
    <w:rsid w:val="00E3679B"/>
    <w:rsid w:val="00E3699C"/>
    <w:rsid w:val="00E36D56"/>
    <w:rsid w:val="00E372FC"/>
    <w:rsid w:val="00E37B60"/>
    <w:rsid w:val="00E412F2"/>
    <w:rsid w:val="00E414A7"/>
    <w:rsid w:val="00E418E6"/>
    <w:rsid w:val="00E41A1B"/>
    <w:rsid w:val="00E41B54"/>
    <w:rsid w:val="00E42A24"/>
    <w:rsid w:val="00E436F7"/>
    <w:rsid w:val="00E43958"/>
    <w:rsid w:val="00E441EB"/>
    <w:rsid w:val="00E443D5"/>
    <w:rsid w:val="00E4487D"/>
    <w:rsid w:val="00E457AD"/>
    <w:rsid w:val="00E470C8"/>
    <w:rsid w:val="00E50BDF"/>
    <w:rsid w:val="00E51309"/>
    <w:rsid w:val="00E51F30"/>
    <w:rsid w:val="00E520BA"/>
    <w:rsid w:val="00E53816"/>
    <w:rsid w:val="00E551DC"/>
    <w:rsid w:val="00E554DC"/>
    <w:rsid w:val="00E557A9"/>
    <w:rsid w:val="00E55A09"/>
    <w:rsid w:val="00E55F6A"/>
    <w:rsid w:val="00E57790"/>
    <w:rsid w:val="00E600ED"/>
    <w:rsid w:val="00E6209B"/>
    <w:rsid w:val="00E62E69"/>
    <w:rsid w:val="00E62F3F"/>
    <w:rsid w:val="00E63285"/>
    <w:rsid w:val="00E6537D"/>
    <w:rsid w:val="00E674C9"/>
    <w:rsid w:val="00E7115A"/>
    <w:rsid w:val="00E71B4D"/>
    <w:rsid w:val="00E74521"/>
    <w:rsid w:val="00E74589"/>
    <w:rsid w:val="00E756C8"/>
    <w:rsid w:val="00E75E85"/>
    <w:rsid w:val="00E766EA"/>
    <w:rsid w:val="00E7757E"/>
    <w:rsid w:val="00E8063F"/>
    <w:rsid w:val="00E807CA"/>
    <w:rsid w:val="00E80E5E"/>
    <w:rsid w:val="00E8146B"/>
    <w:rsid w:val="00E82039"/>
    <w:rsid w:val="00E82083"/>
    <w:rsid w:val="00E82621"/>
    <w:rsid w:val="00E82BAD"/>
    <w:rsid w:val="00E8480D"/>
    <w:rsid w:val="00E84866"/>
    <w:rsid w:val="00E853D3"/>
    <w:rsid w:val="00E863BA"/>
    <w:rsid w:val="00E86441"/>
    <w:rsid w:val="00E8644F"/>
    <w:rsid w:val="00E869F6"/>
    <w:rsid w:val="00E86C47"/>
    <w:rsid w:val="00E86CF0"/>
    <w:rsid w:val="00E87131"/>
    <w:rsid w:val="00E8794C"/>
    <w:rsid w:val="00E87B21"/>
    <w:rsid w:val="00E87CB0"/>
    <w:rsid w:val="00E90CF4"/>
    <w:rsid w:val="00E90ED8"/>
    <w:rsid w:val="00E917C4"/>
    <w:rsid w:val="00E920DA"/>
    <w:rsid w:val="00E922C5"/>
    <w:rsid w:val="00E92767"/>
    <w:rsid w:val="00E929C9"/>
    <w:rsid w:val="00E93103"/>
    <w:rsid w:val="00E9336A"/>
    <w:rsid w:val="00E93E7E"/>
    <w:rsid w:val="00E949EC"/>
    <w:rsid w:val="00E95550"/>
    <w:rsid w:val="00E9630A"/>
    <w:rsid w:val="00E9707D"/>
    <w:rsid w:val="00E97F48"/>
    <w:rsid w:val="00EA0A54"/>
    <w:rsid w:val="00EA0A6B"/>
    <w:rsid w:val="00EA11E2"/>
    <w:rsid w:val="00EA1966"/>
    <w:rsid w:val="00EA1EAE"/>
    <w:rsid w:val="00EA20DA"/>
    <w:rsid w:val="00EA3382"/>
    <w:rsid w:val="00EA44F4"/>
    <w:rsid w:val="00EA4750"/>
    <w:rsid w:val="00EA5CF3"/>
    <w:rsid w:val="00EA60F8"/>
    <w:rsid w:val="00EA656C"/>
    <w:rsid w:val="00EA703C"/>
    <w:rsid w:val="00EA780C"/>
    <w:rsid w:val="00EB189C"/>
    <w:rsid w:val="00EB2060"/>
    <w:rsid w:val="00EB2857"/>
    <w:rsid w:val="00EB51A3"/>
    <w:rsid w:val="00EB53F8"/>
    <w:rsid w:val="00EB541B"/>
    <w:rsid w:val="00EB57D7"/>
    <w:rsid w:val="00EB638E"/>
    <w:rsid w:val="00EB67C9"/>
    <w:rsid w:val="00EB6C03"/>
    <w:rsid w:val="00EB6CEF"/>
    <w:rsid w:val="00EB6D51"/>
    <w:rsid w:val="00EB7576"/>
    <w:rsid w:val="00EB7CC6"/>
    <w:rsid w:val="00EB7EA9"/>
    <w:rsid w:val="00EB7EC9"/>
    <w:rsid w:val="00EC0FEB"/>
    <w:rsid w:val="00EC2F36"/>
    <w:rsid w:val="00EC774D"/>
    <w:rsid w:val="00EC7E73"/>
    <w:rsid w:val="00ED1403"/>
    <w:rsid w:val="00ED1A9B"/>
    <w:rsid w:val="00ED288D"/>
    <w:rsid w:val="00ED2D11"/>
    <w:rsid w:val="00ED33F4"/>
    <w:rsid w:val="00ED3581"/>
    <w:rsid w:val="00ED3BEA"/>
    <w:rsid w:val="00ED3FCA"/>
    <w:rsid w:val="00ED5F95"/>
    <w:rsid w:val="00ED624F"/>
    <w:rsid w:val="00ED64BE"/>
    <w:rsid w:val="00ED6BA6"/>
    <w:rsid w:val="00ED734D"/>
    <w:rsid w:val="00ED7C62"/>
    <w:rsid w:val="00EE0D2A"/>
    <w:rsid w:val="00EE1404"/>
    <w:rsid w:val="00EE25D5"/>
    <w:rsid w:val="00EE28DC"/>
    <w:rsid w:val="00EE3C23"/>
    <w:rsid w:val="00EE3CF3"/>
    <w:rsid w:val="00EE4EEC"/>
    <w:rsid w:val="00EE50FD"/>
    <w:rsid w:val="00EE6322"/>
    <w:rsid w:val="00EE6334"/>
    <w:rsid w:val="00EE635F"/>
    <w:rsid w:val="00EE66CE"/>
    <w:rsid w:val="00EE6720"/>
    <w:rsid w:val="00EE6D28"/>
    <w:rsid w:val="00EE7486"/>
    <w:rsid w:val="00EF0023"/>
    <w:rsid w:val="00EF08F5"/>
    <w:rsid w:val="00EF1D0A"/>
    <w:rsid w:val="00EF2CE1"/>
    <w:rsid w:val="00EF3191"/>
    <w:rsid w:val="00EF31F7"/>
    <w:rsid w:val="00EF3ED9"/>
    <w:rsid w:val="00EF40B7"/>
    <w:rsid w:val="00EF4F9B"/>
    <w:rsid w:val="00EF6DBF"/>
    <w:rsid w:val="00F00A90"/>
    <w:rsid w:val="00F03DB5"/>
    <w:rsid w:val="00F03E06"/>
    <w:rsid w:val="00F03FFA"/>
    <w:rsid w:val="00F042EF"/>
    <w:rsid w:val="00F049D8"/>
    <w:rsid w:val="00F06E5B"/>
    <w:rsid w:val="00F07D18"/>
    <w:rsid w:val="00F10D79"/>
    <w:rsid w:val="00F1175C"/>
    <w:rsid w:val="00F11945"/>
    <w:rsid w:val="00F11CBD"/>
    <w:rsid w:val="00F132F6"/>
    <w:rsid w:val="00F14C5C"/>
    <w:rsid w:val="00F1508D"/>
    <w:rsid w:val="00F154D5"/>
    <w:rsid w:val="00F15639"/>
    <w:rsid w:val="00F16977"/>
    <w:rsid w:val="00F16CEF"/>
    <w:rsid w:val="00F16DD6"/>
    <w:rsid w:val="00F1724B"/>
    <w:rsid w:val="00F234A1"/>
    <w:rsid w:val="00F24298"/>
    <w:rsid w:val="00F242AF"/>
    <w:rsid w:val="00F2513E"/>
    <w:rsid w:val="00F25E95"/>
    <w:rsid w:val="00F275BC"/>
    <w:rsid w:val="00F2776F"/>
    <w:rsid w:val="00F27F54"/>
    <w:rsid w:val="00F308B4"/>
    <w:rsid w:val="00F30E86"/>
    <w:rsid w:val="00F311CD"/>
    <w:rsid w:val="00F31925"/>
    <w:rsid w:val="00F328E4"/>
    <w:rsid w:val="00F3292C"/>
    <w:rsid w:val="00F33323"/>
    <w:rsid w:val="00F34E51"/>
    <w:rsid w:val="00F377A4"/>
    <w:rsid w:val="00F37EC9"/>
    <w:rsid w:val="00F37FF8"/>
    <w:rsid w:val="00F402E6"/>
    <w:rsid w:val="00F403F1"/>
    <w:rsid w:val="00F409FF"/>
    <w:rsid w:val="00F40E52"/>
    <w:rsid w:val="00F4218A"/>
    <w:rsid w:val="00F4338F"/>
    <w:rsid w:val="00F43973"/>
    <w:rsid w:val="00F45D56"/>
    <w:rsid w:val="00F47FB9"/>
    <w:rsid w:val="00F50001"/>
    <w:rsid w:val="00F51423"/>
    <w:rsid w:val="00F51643"/>
    <w:rsid w:val="00F51BD6"/>
    <w:rsid w:val="00F525C4"/>
    <w:rsid w:val="00F52AF3"/>
    <w:rsid w:val="00F5314B"/>
    <w:rsid w:val="00F549DD"/>
    <w:rsid w:val="00F561DE"/>
    <w:rsid w:val="00F56BC4"/>
    <w:rsid w:val="00F56BFC"/>
    <w:rsid w:val="00F575AC"/>
    <w:rsid w:val="00F600CB"/>
    <w:rsid w:val="00F60FAA"/>
    <w:rsid w:val="00F614A1"/>
    <w:rsid w:val="00F616C8"/>
    <w:rsid w:val="00F61894"/>
    <w:rsid w:val="00F62C28"/>
    <w:rsid w:val="00F63C9E"/>
    <w:rsid w:val="00F64155"/>
    <w:rsid w:val="00F6434B"/>
    <w:rsid w:val="00F6705D"/>
    <w:rsid w:val="00F670C7"/>
    <w:rsid w:val="00F67295"/>
    <w:rsid w:val="00F67AEC"/>
    <w:rsid w:val="00F704BD"/>
    <w:rsid w:val="00F70C55"/>
    <w:rsid w:val="00F73B9E"/>
    <w:rsid w:val="00F74549"/>
    <w:rsid w:val="00F7459C"/>
    <w:rsid w:val="00F75259"/>
    <w:rsid w:val="00F757DD"/>
    <w:rsid w:val="00F76A59"/>
    <w:rsid w:val="00F772F7"/>
    <w:rsid w:val="00F8063E"/>
    <w:rsid w:val="00F81F5B"/>
    <w:rsid w:val="00F82B34"/>
    <w:rsid w:val="00F82CBF"/>
    <w:rsid w:val="00F8311D"/>
    <w:rsid w:val="00F83535"/>
    <w:rsid w:val="00F83916"/>
    <w:rsid w:val="00F845DD"/>
    <w:rsid w:val="00F84D67"/>
    <w:rsid w:val="00F85C52"/>
    <w:rsid w:val="00F86555"/>
    <w:rsid w:val="00F86751"/>
    <w:rsid w:val="00F901DB"/>
    <w:rsid w:val="00F9124D"/>
    <w:rsid w:val="00F9220D"/>
    <w:rsid w:val="00F924F2"/>
    <w:rsid w:val="00F96583"/>
    <w:rsid w:val="00F968EC"/>
    <w:rsid w:val="00F969F8"/>
    <w:rsid w:val="00F970AC"/>
    <w:rsid w:val="00F97337"/>
    <w:rsid w:val="00FA0A63"/>
    <w:rsid w:val="00FA26F0"/>
    <w:rsid w:val="00FA2E7E"/>
    <w:rsid w:val="00FA2F64"/>
    <w:rsid w:val="00FA3C97"/>
    <w:rsid w:val="00FA3DA6"/>
    <w:rsid w:val="00FA49B8"/>
    <w:rsid w:val="00FA5461"/>
    <w:rsid w:val="00FA68AF"/>
    <w:rsid w:val="00FB06C2"/>
    <w:rsid w:val="00FB1F09"/>
    <w:rsid w:val="00FB223B"/>
    <w:rsid w:val="00FB236F"/>
    <w:rsid w:val="00FB2D88"/>
    <w:rsid w:val="00FB4B20"/>
    <w:rsid w:val="00FB543B"/>
    <w:rsid w:val="00FB6429"/>
    <w:rsid w:val="00FB6C98"/>
    <w:rsid w:val="00FB703D"/>
    <w:rsid w:val="00FB76D7"/>
    <w:rsid w:val="00FC03F5"/>
    <w:rsid w:val="00FC072F"/>
    <w:rsid w:val="00FC09BA"/>
    <w:rsid w:val="00FC0FDE"/>
    <w:rsid w:val="00FC10EC"/>
    <w:rsid w:val="00FC133F"/>
    <w:rsid w:val="00FC208D"/>
    <w:rsid w:val="00FC2382"/>
    <w:rsid w:val="00FC2781"/>
    <w:rsid w:val="00FC2A30"/>
    <w:rsid w:val="00FC3504"/>
    <w:rsid w:val="00FC39D6"/>
    <w:rsid w:val="00FC3E61"/>
    <w:rsid w:val="00FC5AE2"/>
    <w:rsid w:val="00FC6CCD"/>
    <w:rsid w:val="00FC711B"/>
    <w:rsid w:val="00FC7730"/>
    <w:rsid w:val="00FD04A2"/>
    <w:rsid w:val="00FD0D7F"/>
    <w:rsid w:val="00FD1D64"/>
    <w:rsid w:val="00FD2B86"/>
    <w:rsid w:val="00FD2F21"/>
    <w:rsid w:val="00FD3F5F"/>
    <w:rsid w:val="00FD468C"/>
    <w:rsid w:val="00FD5BE9"/>
    <w:rsid w:val="00FD5DCE"/>
    <w:rsid w:val="00FD6C60"/>
    <w:rsid w:val="00FE19DD"/>
    <w:rsid w:val="00FE1AD9"/>
    <w:rsid w:val="00FE1B49"/>
    <w:rsid w:val="00FE23C4"/>
    <w:rsid w:val="00FE2B02"/>
    <w:rsid w:val="00FE3AEC"/>
    <w:rsid w:val="00FE4AA7"/>
    <w:rsid w:val="00FE4F64"/>
    <w:rsid w:val="00FE72FC"/>
    <w:rsid w:val="00FE7690"/>
    <w:rsid w:val="00FE78E8"/>
    <w:rsid w:val="00FE7963"/>
    <w:rsid w:val="00FF0366"/>
    <w:rsid w:val="00FF1476"/>
    <w:rsid w:val="00FF2360"/>
    <w:rsid w:val="00FF2B6E"/>
    <w:rsid w:val="00FF2D4E"/>
    <w:rsid w:val="00FF3813"/>
    <w:rsid w:val="00FF3D34"/>
    <w:rsid w:val="00FF4CA0"/>
    <w:rsid w:val="00FF4DE0"/>
    <w:rsid w:val="00FF60B6"/>
    <w:rsid w:val="00FF6719"/>
    <w:rsid w:val="00FF763A"/>
    <w:rsid w:val="00FF792D"/>
    <w:rsid w:val="00FF7B6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A12F45"/>
  <w15:docId w15:val="{FF36903F-6021-4934-920D-0BB1D01A3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6359"/>
    <w:rPr>
      <w:lang w:val="es-EC"/>
    </w:rPr>
  </w:style>
  <w:style w:type="paragraph" w:styleId="Ttulo1">
    <w:name w:val="heading 1"/>
    <w:basedOn w:val="Normal"/>
    <w:next w:val="Normal"/>
    <w:link w:val="Ttulo1Car"/>
    <w:qFormat/>
    <w:rsid w:val="00D70A34"/>
    <w:pPr>
      <w:keepNext/>
      <w:outlineLvl w:val="0"/>
    </w:pPr>
    <w:rPr>
      <w:rFonts w:ascii="Arial" w:hAnsi="Arial"/>
      <w:b/>
      <w:sz w:val="22"/>
    </w:rPr>
  </w:style>
  <w:style w:type="paragraph" w:styleId="Ttulo2">
    <w:name w:val="heading 2"/>
    <w:basedOn w:val="Normal"/>
    <w:next w:val="Normal"/>
    <w:qFormat/>
    <w:rsid w:val="00D70A34"/>
    <w:pPr>
      <w:keepNext/>
      <w:ind w:left="6096"/>
      <w:outlineLvl w:val="1"/>
    </w:pPr>
    <w:rPr>
      <w:rFonts w:ascii="Arial" w:hAnsi="Arial"/>
      <w:b/>
      <w:color w:val="FF0000"/>
      <w:sz w:val="22"/>
    </w:rPr>
  </w:style>
  <w:style w:type="paragraph" w:styleId="Ttulo3">
    <w:name w:val="heading 3"/>
    <w:basedOn w:val="Normal"/>
    <w:next w:val="Normal"/>
    <w:qFormat/>
    <w:rsid w:val="00D70A34"/>
    <w:pPr>
      <w:keepNext/>
      <w:ind w:left="284"/>
      <w:outlineLvl w:val="2"/>
    </w:pPr>
    <w:rPr>
      <w:rFonts w:ascii="Arial" w:hAnsi="Arial"/>
      <w:b/>
      <w:sz w:val="22"/>
    </w:rPr>
  </w:style>
  <w:style w:type="paragraph" w:styleId="Ttulo4">
    <w:name w:val="heading 4"/>
    <w:basedOn w:val="Normal"/>
    <w:next w:val="Normal"/>
    <w:qFormat/>
    <w:rsid w:val="00D70A34"/>
    <w:pPr>
      <w:keepNext/>
      <w:ind w:left="6096"/>
      <w:outlineLvl w:val="3"/>
    </w:pPr>
    <w:rPr>
      <w:rFonts w:ascii="Arial" w:hAnsi="Arial"/>
      <w:b/>
      <w:sz w:val="22"/>
    </w:rPr>
  </w:style>
  <w:style w:type="paragraph" w:styleId="Ttulo5">
    <w:name w:val="heading 5"/>
    <w:basedOn w:val="Normal"/>
    <w:next w:val="Normal"/>
    <w:qFormat/>
    <w:rsid w:val="00D70A34"/>
    <w:pPr>
      <w:keepNext/>
      <w:ind w:left="6379"/>
      <w:jc w:val="center"/>
      <w:outlineLvl w:val="4"/>
    </w:pPr>
    <w:rPr>
      <w:rFonts w:ascii="Arial" w:hAnsi="Arial"/>
      <w:b/>
      <w:bCs/>
      <w:sz w:val="22"/>
    </w:rPr>
  </w:style>
  <w:style w:type="paragraph" w:styleId="Ttulo6">
    <w:name w:val="heading 6"/>
    <w:basedOn w:val="Normal"/>
    <w:next w:val="Normal"/>
    <w:qFormat/>
    <w:rsid w:val="00D70A34"/>
    <w:pPr>
      <w:keepNext/>
      <w:ind w:left="5387" w:hanging="284"/>
      <w:jc w:val="center"/>
      <w:outlineLvl w:val="5"/>
    </w:pPr>
    <w:rPr>
      <w:rFonts w:ascii="Arial" w:hAnsi="Arial"/>
      <w:b/>
      <w:bCs/>
      <w:sz w:val="22"/>
    </w:rPr>
  </w:style>
  <w:style w:type="paragraph" w:styleId="Ttulo7">
    <w:name w:val="heading 7"/>
    <w:basedOn w:val="Normal"/>
    <w:next w:val="Normal"/>
    <w:qFormat/>
    <w:rsid w:val="00D70A34"/>
    <w:pPr>
      <w:keepNext/>
      <w:ind w:left="6096"/>
      <w:outlineLvl w:val="6"/>
    </w:pPr>
    <w:rPr>
      <w:rFonts w:ascii="Arial" w:hAnsi="Arial"/>
      <w:b/>
    </w:rPr>
  </w:style>
  <w:style w:type="paragraph" w:styleId="Ttulo8">
    <w:name w:val="heading 8"/>
    <w:basedOn w:val="Normal"/>
    <w:next w:val="Normal"/>
    <w:link w:val="Ttulo8Car"/>
    <w:unhideWhenUsed/>
    <w:qFormat/>
    <w:rsid w:val="009D7A5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semiHidden/>
    <w:unhideWhenUsed/>
    <w:qFormat/>
    <w:rsid w:val="00CE5889"/>
    <w:pPr>
      <w:spacing w:before="240" w:after="60"/>
      <w:outlineLvl w:val="8"/>
    </w:pPr>
    <w:rPr>
      <w:rFonts w:ascii="Calibri Light" w:hAnsi="Calibri Light"/>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A1290"/>
    <w:rPr>
      <w:rFonts w:ascii="Arial" w:hAnsi="Arial"/>
      <w:b/>
      <w:sz w:val="22"/>
      <w:lang w:val="es-EC"/>
    </w:rPr>
  </w:style>
  <w:style w:type="character" w:customStyle="1" w:styleId="Ttulo8Car">
    <w:name w:val="Título 8 Car"/>
    <w:basedOn w:val="Fuentedeprrafopredeter"/>
    <w:link w:val="Ttulo8"/>
    <w:rsid w:val="009D7A5B"/>
    <w:rPr>
      <w:rFonts w:asciiTheme="majorHAnsi" w:eastAsiaTheme="majorEastAsia" w:hAnsiTheme="majorHAnsi" w:cstheme="majorBidi"/>
      <w:color w:val="272727" w:themeColor="text1" w:themeTint="D8"/>
      <w:sz w:val="21"/>
      <w:szCs w:val="21"/>
      <w:lang w:val="es-EC"/>
    </w:rPr>
  </w:style>
  <w:style w:type="character" w:customStyle="1" w:styleId="Ttulo9Car">
    <w:name w:val="Título 9 Car"/>
    <w:link w:val="Ttulo9"/>
    <w:uiPriority w:val="9"/>
    <w:rsid w:val="00CE5889"/>
    <w:rPr>
      <w:rFonts w:ascii="Calibri Light" w:eastAsia="Times New Roman" w:hAnsi="Calibri Light" w:cs="Times New Roman"/>
      <w:sz w:val="22"/>
      <w:szCs w:val="22"/>
      <w:lang w:eastAsia="es-ES"/>
    </w:rPr>
  </w:style>
  <w:style w:type="paragraph" w:styleId="Encabezado">
    <w:name w:val="header"/>
    <w:aliases w:val=" Car,Car"/>
    <w:basedOn w:val="Normal"/>
    <w:link w:val="EncabezadoCar"/>
    <w:uiPriority w:val="99"/>
    <w:rsid w:val="00D70A34"/>
    <w:pPr>
      <w:tabs>
        <w:tab w:val="center" w:pos="4252"/>
        <w:tab w:val="right" w:pos="8504"/>
      </w:tabs>
    </w:pPr>
  </w:style>
  <w:style w:type="character" w:customStyle="1" w:styleId="EncabezadoCar">
    <w:name w:val="Encabezado Car"/>
    <w:aliases w:val=" Car Car,Car Car"/>
    <w:basedOn w:val="Fuentedeprrafopredeter"/>
    <w:link w:val="Encabezado"/>
    <w:uiPriority w:val="99"/>
    <w:rsid w:val="001553BE"/>
    <w:rPr>
      <w:lang w:val="es-EC"/>
    </w:rPr>
  </w:style>
  <w:style w:type="paragraph" w:styleId="Piedepgina">
    <w:name w:val="footer"/>
    <w:basedOn w:val="Normal"/>
    <w:link w:val="PiedepginaCar"/>
    <w:uiPriority w:val="99"/>
    <w:rsid w:val="00D70A34"/>
    <w:pPr>
      <w:tabs>
        <w:tab w:val="center" w:pos="4252"/>
        <w:tab w:val="right" w:pos="8504"/>
      </w:tabs>
    </w:pPr>
  </w:style>
  <w:style w:type="character" w:customStyle="1" w:styleId="PiedepginaCar">
    <w:name w:val="Pie de página Car"/>
    <w:basedOn w:val="Fuentedeprrafopredeter"/>
    <w:link w:val="Piedepgina"/>
    <w:uiPriority w:val="99"/>
    <w:rsid w:val="001553BE"/>
    <w:rPr>
      <w:lang w:val="es-EC"/>
    </w:rPr>
  </w:style>
  <w:style w:type="character" w:styleId="Nmerodepgina">
    <w:name w:val="page number"/>
    <w:basedOn w:val="Fuentedeprrafopredeter"/>
    <w:rsid w:val="00D70A34"/>
  </w:style>
  <w:style w:type="paragraph" w:styleId="Sangradetextonormal">
    <w:name w:val="Body Text Indent"/>
    <w:basedOn w:val="Normal"/>
    <w:link w:val="SangradetextonormalCar"/>
    <w:rsid w:val="00D70A34"/>
    <w:pPr>
      <w:ind w:left="360"/>
      <w:jc w:val="both"/>
    </w:pPr>
    <w:rPr>
      <w:rFonts w:ascii="Arial" w:hAnsi="Arial"/>
      <w:sz w:val="22"/>
    </w:rPr>
  </w:style>
  <w:style w:type="character" w:customStyle="1" w:styleId="SangradetextonormalCar">
    <w:name w:val="Sangría de texto normal Car"/>
    <w:link w:val="Sangradetextonormal"/>
    <w:rsid w:val="001D2FEC"/>
    <w:rPr>
      <w:rFonts w:ascii="Arial" w:hAnsi="Arial"/>
      <w:sz w:val="22"/>
      <w:lang w:val="es-EC"/>
    </w:rPr>
  </w:style>
  <w:style w:type="paragraph" w:styleId="Sangra2detindependiente">
    <w:name w:val="Body Text Indent 2"/>
    <w:basedOn w:val="Normal"/>
    <w:rsid w:val="00D70A34"/>
    <w:pPr>
      <w:ind w:left="360"/>
    </w:pPr>
    <w:rPr>
      <w:rFonts w:ascii="Arial" w:hAnsi="Arial" w:cs="Arial"/>
      <w:color w:val="FF0000"/>
      <w:sz w:val="22"/>
    </w:rPr>
  </w:style>
  <w:style w:type="table" w:styleId="Tablaconcuadrcula">
    <w:name w:val="Table Grid"/>
    <w:basedOn w:val="Tablanormal"/>
    <w:uiPriority w:val="59"/>
    <w:rsid w:val="008500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adeldocumento">
    <w:name w:val="Document Map"/>
    <w:basedOn w:val="Normal"/>
    <w:semiHidden/>
    <w:rsid w:val="00053B75"/>
    <w:pPr>
      <w:shd w:val="clear" w:color="auto" w:fill="000080"/>
    </w:pPr>
    <w:rPr>
      <w:rFonts w:ascii="Tahoma" w:hAnsi="Tahoma" w:cs="Tahoma"/>
    </w:rPr>
  </w:style>
  <w:style w:type="paragraph" w:styleId="Textodeglobo">
    <w:name w:val="Balloon Text"/>
    <w:basedOn w:val="Normal"/>
    <w:link w:val="TextodegloboCar"/>
    <w:rsid w:val="00C21DD3"/>
    <w:rPr>
      <w:rFonts w:ascii="Tahoma" w:hAnsi="Tahoma" w:cs="Tahoma"/>
      <w:sz w:val="16"/>
      <w:szCs w:val="16"/>
    </w:rPr>
  </w:style>
  <w:style w:type="character" w:customStyle="1" w:styleId="TextodegloboCar">
    <w:name w:val="Texto de globo Car"/>
    <w:basedOn w:val="Fuentedeprrafopredeter"/>
    <w:link w:val="Textodeglobo"/>
    <w:rsid w:val="001553BE"/>
    <w:rPr>
      <w:rFonts w:ascii="Tahoma" w:hAnsi="Tahoma" w:cs="Tahoma"/>
      <w:sz w:val="16"/>
      <w:szCs w:val="16"/>
      <w:lang w:val="es-EC"/>
    </w:rPr>
  </w:style>
  <w:style w:type="paragraph" w:styleId="Prrafodelista">
    <w:name w:val="List Paragraph"/>
    <w:aliases w:val="Dot pt,No Spacing1,List Paragraph Char Char Char,Indicator Text,Numbered Para 1,Colorful List - Accent 11,Bullet 1,F5 List Paragraph,Bullet Points,List Paragraph1,Lista vistosa - Énfasis 11,Párrafo 3,Capítulo,TIT 2 IND,Lista Documento"/>
    <w:basedOn w:val="Normal"/>
    <w:link w:val="PrrafodelistaCar"/>
    <w:qFormat/>
    <w:rsid w:val="00F154D5"/>
    <w:pPr>
      <w:ind w:left="720"/>
      <w:contextualSpacing/>
    </w:pPr>
  </w:style>
  <w:style w:type="character" w:customStyle="1" w:styleId="PrrafodelistaCar">
    <w:name w:val="Párrafo de lista Car"/>
    <w:aliases w:val="Dot pt Car,No Spacing1 Car,List Paragraph Char Char Char Car,Indicator Text Car,Numbered Para 1 Car,Colorful List - Accent 11 Car,Bullet 1 Car,F5 List Paragraph Car,Bullet Points Car,List Paragraph1 Car,Párrafo 3 Car,Capítulo Car"/>
    <w:link w:val="Prrafodelista"/>
    <w:qFormat/>
    <w:locked/>
    <w:rsid w:val="001D6568"/>
    <w:rPr>
      <w:lang w:val="es-EC"/>
    </w:rPr>
  </w:style>
  <w:style w:type="paragraph" w:styleId="Lista">
    <w:name w:val="List"/>
    <w:basedOn w:val="Normal"/>
    <w:rsid w:val="001D2FEC"/>
    <w:pPr>
      <w:ind w:left="283" w:hanging="283"/>
      <w:contextualSpacing/>
    </w:pPr>
  </w:style>
  <w:style w:type="paragraph" w:styleId="Lista2">
    <w:name w:val="List 2"/>
    <w:basedOn w:val="Normal"/>
    <w:rsid w:val="001D2FEC"/>
    <w:pPr>
      <w:ind w:left="566" w:hanging="283"/>
      <w:contextualSpacing/>
    </w:pPr>
  </w:style>
  <w:style w:type="paragraph" w:styleId="Lista3">
    <w:name w:val="List 3"/>
    <w:basedOn w:val="Normal"/>
    <w:rsid w:val="001D2FEC"/>
    <w:pPr>
      <w:ind w:left="849" w:hanging="283"/>
      <w:contextualSpacing/>
    </w:pPr>
  </w:style>
  <w:style w:type="paragraph" w:customStyle="1" w:styleId="Ttulo10">
    <w:name w:val="Título1"/>
    <w:basedOn w:val="Normal"/>
    <w:next w:val="Normal"/>
    <w:link w:val="TtuloCar"/>
    <w:qFormat/>
    <w:rsid w:val="001D2FEC"/>
    <w:pPr>
      <w:spacing w:before="240" w:after="60"/>
      <w:jc w:val="center"/>
      <w:outlineLvl w:val="0"/>
    </w:pPr>
    <w:rPr>
      <w:rFonts w:ascii="Cambria" w:hAnsi="Cambria"/>
      <w:b/>
      <w:bCs/>
      <w:kern w:val="28"/>
      <w:sz w:val="32"/>
      <w:szCs w:val="32"/>
    </w:rPr>
  </w:style>
  <w:style w:type="character" w:customStyle="1" w:styleId="TtuloCar">
    <w:name w:val="Título Car"/>
    <w:link w:val="Ttulo10"/>
    <w:rsid w:val="001D2FEC"/>
    <w:rPr>
      <w:rFonts w:ascii="Cambria" w:eastAsia="Times New Roman" w:hAnsi="Cambria" w:cs="Times New Roman"/>
      <w:b/>
      <w:bCs/>
      <w:kern w:val="28"/>
      <w:sz w:val="32"/>
      <w:szCs w:val="32"/>
      <w:lang w:val="es-EC"/>
    </w:rPr>
  </w:style>
  <w:style w:type="paragraph" w:styleId="Subttulo">
    <w:name w:val="Subtitle"/>
    <w:basedOn w:val="Normal"/>
    <w:next w:val="Normal"/>
    <w:link w:val="SubttuloCar"/>
    <w:qFormat/>
    <w:rsid w:val="001D2FEC"/>
    <w:pPr>
      <w:spacing w:after="60"/>
      <w:jc w:val="center"/>
      <w:outlineLvl w:val="1"/>
    </w:pPr>
    <w:rPr>
      <w:rFonts w:ascii="Cambria" w:hAnsi="Cambria"/>
      <w:sz w:val="24"/>
      <w:szCs w:val="24"/>
    </w:rPr>
  </w:style>
  <w:style w:type="character" w:customStyle="1" w:styleId="SubttuloCar">
    <w:name w:val="Subtítulo Car"/>
    <w:link w:val="Subttulo"/>
    <w:rsid w:val="001D2FEC"/>
    <w:rPr>
      <w:rFonts w:ascii="Cambria" w:eastAsia="Times New Roman" w:hAnsi="Cambria" w:cs="Times New Roman"/>
      <w:sz w:val="24"/>
      <w:szCs w:val="24"/>
      <w:lang w:val="es-EC"/>
    </w:rPr>
  </w:style>
  <w:style w:type="paragraph" w:styleId="Textoindependienteprimerasangra2">
    <w:name w:val="Body Text First Indent 2"/>
    <w:basedOn w:val="Sangradetextonormal"/>
    <w:link w:val="Textoindependienteprimerasangra2Car"/>
    <w:rsid w:val="001D2FEC"/>
    <w:pPr>
      <w:spacing w:after="120"/>
      <w:ind w:left="283" w:firstLine="210"/>
      <w:jc w:val="left"/>
    </w:pPr>
    <w:rPr>
      <w:rFonts w:ascii="Times New Roman" w:hAnsi="Times New Roman"/>
      <w:sz w:val="20"/>
    </w:rPr>
  </w:style>
  <w:style w:type="character" w:customStyle="1" w:styleId="Textoindependienteprimerasangra2Car">
    <w:name w:val="Texto independiente primera sangría 2 Car"/>
    <w:link w:val="Textoindependienteprimerasangra2"/>
    <w:rsid w:val="001D2FEC"/>
    <w:rPr>
      <w:rFonts w:ascii="Arial" w:hAnsi="Arial"/>
      <w:sz w:val="22"/>
      <w:lang w:val="es-EC"/>
    </w:rPr>
  </w:style>
  <w:style w:type="paragraph" w:customStyle="1" w:styleId="Default">
    <w:name w:val="Default"/>
    <w:rsid w:val="00377462"/>
    <w:pPr>
      <w:autoSpaceDE w:val="0"/>
      <w:autoSpaceDN w:val="0"/>
      <w:adjustRightInd w:val="0"/>
    </w:pPr>
    <w:rPr>
      <w:rFonts w:ascii="Arial" w:hAnsi="Arial" w:cs="Arial"/>
      <w:color w:val="000000"/>
      <w:sz w:val="24"/>
      <w:szCs w:val="24"/>
    </w:rPr>
  </w:style>
  <w:style w:type="paragraph" w:styleId="Textoindependiente">
    <w:name w:val="Body Text"/>
    <w:basedOn w:val="Normal"/>
    <w:link w:val="TextoindependienteCar"/>
    <w:rsid w:val="001553BE"/>
    <w:pPr>
      <w:spacing w:after="120"/>
    </w:pPr>
  </w:style>
  <w:style w:type="character" w:customStyle="1" w:styleId="TextoindependienteCar">
    <w:name w:val="Texto independiente Car"/>
    <w:basedOn w:val="Fuentedeprrafopredeter"/>
    <w:link w:val="Textoindependiente"/>
    <w:rsid w:val="001553BE"/>
    <w:rPr>
      <w:lang w:val="es-EC"/>
    </w:rPr>
  </w:style>
  <w:style w:type="paragraph" w:styleId="Ttulo">
    <w:name w:val="Title"/>
    <w:basedOn w:val="Normal"/>
    <w:link w:val="TtuloCar1"/>
    <w:qFormat/>
    <w:rsid w:val="001553BE"/>
    <w:pPr>
      <w:jc w:val="center"/>
    </w:pPr>
    <w:rPr>
      <w:b/>
      <w:sz w:val="28"/>
      <w:u w:val="single"/>
    </w:rPr>
  </w:style>
  <w:style w:type="character" w:customStyle="1" w:styleId="TtuloCar1">
    <w:name w:val="Título Car1"/>
    <w:basedOn w:val="Fuentedeprrafopredeter"/>
    <w:link w:val="Ttulo"/>
    <w:rsid w:val="001553BE"/>
    <w:rPr>
      <w:b/>
      <w:sz w:val="28"/>
      <w:u w:val="single"/>
      <w:lang w:val="es-EC"/>
    </w:rPr>
  </w:style>
  <w:style w:type="character" w:customStyle="1" w:styleId="CarCar4">
    <w:name w:val="Car Car4"/>
    <w:basedOn w:val="Fuentedeprrafopredeter"/>
    <w:rsid w:val="001553BE"/>
    <w:rPr>
      <w:rFonts w:ascii="Courier New" w:hAnsi="Courier New"/>
      <w:sz w:val="24"/>
      <w:lang w:val="en-US" w:eastAsia="es-ES" w:bidi="ar-SA"/>
    </w:rPr>
  </w:style>
  <w:style w:type="character" w:styleId="Textoennegrita">
    <w:name w:val="Strong"/>
    <w:basedOn w:val="Fuentedeprrafopredeter"/>
    <w:qFormat/>
    <w:rsid w:val="001553BE"/>
    <w:rPr>
      <w:b/>
      <w:bCs/>
    </w:rPr>
  </w:style>
  <w:style w:type="character" w:styleId="Refdecomentario">
    <w:name w:val="annotation reference"/>
    <w:basedOn w:val="Fuentedeprrafopredeter"/>
    <w:rsid w:val="001553BE"/>
    <w:rPr>
      <w:sz w:val="16"/>
      <w:szCs w:val="16"/>
    </w:rPr>
  </w:style>
  <w:style w:type="paragraph" w:styleId="Textocomentario">
    <w:name w:val="annotation text"/>
    <w:basedOn w:val="Normal"/>
    <w:link w:val="TextocomentarioCar"/>
    <w:rsid w:val="001553BE"/>
  </w:style>
  <w:style w:type="character" w:customStyle="1" w:styleId="TextocomentarioCar">
    <w:name w:val="Texto comentario Car"/>
    <w:basedOn w:val="Fuentedeprrafopredeter"/>
    <w:link w:val="Textocomentario"/>
    <w:rsid w:val="001553BE"/>
    <w:rPr>
      <w:lang w:val="es-EC"/>
    </w:rPr>
  </w:style>
  <w:style w:type="paragraph" w:styleId="Asuntodelcomentario">
    <w:name w:val="annotation subject"/>
    <w:basedOn w:val="Textocomentario"/>
    <w:next w:val="Textocomentario"/>
    <w:link w:val="AsuntodelcomentarioCar"/>
    <w:rsid w:val="001553BE"/>
    <w:rPr>
      <w:b/>
      <w:bCs/>
    </w:rPr>
  </w:style>
  <w:style w:type="character" w:customStyle="1" w:styleId="AsuntodelcomentarioCar">
    <w:name w:val="Asunto del comentario Car"/>
    <w:basedOn w:val="TextocomentarioCar"/>
    <w:link w:val="Asuntodelcomentario"/>
    <w:rsid w:val="001553BE"/>
    <w:rPr>
      <w:b/>
      <w:bCs/>
      <w:lang w:val="es-EC"/>
    </w:rPr>
  </w:style>
  <w:style w:type="paragraph" w:customStyle="1" w:styleId="Estilo1">
    <w:name w:val="Estilo1"/>
    <w:basedOn w:val="Normal"/>
    <w:rsid w:val="008E0CDC"/>
    <w:pPr>
      <w:tabs>
        <w:tab w:val="left" w:pos="2127"/>
      </w:tabs>
      <w:ind w:left="1418" w:hanging="1418"/>
      <w:jc w:val="both"/>
    </w:pPr>
    <w:rPr>
      <w:rFonts w:ascii="Arial" w:hAnsi="Arial"/>
      <w:color w:val="000000"/>
      <w:sz w:val="24"/>
      <w:szCs w:val="24"/>
    </w:rPr>
  </w:style>
  <w:style w:type="paragraph" w:styleId="Sinespaciado">
    <w:name w:val="No Spacing"/>
    <w:link w:val="SinespaciadoCar"/>
    <w:uiPriority w:val="1"/>
    <w:qFormat/>
    <w:rsid w:val="00705E6A"/>
    <w:rPr>
      <w:rFonts w:ascii="Calibri" w:eastAsia="Calibri" w:hAnsi="Calibri"/>
      <w:sz w:val="22"/>
      <w:szCs w:val="22"/>
      <w:lang w:val="es-EC" w:eastAsia="en-US"/>
    </w:rPr>
  </w:style>
  <w:style w:type="character" w:customStyle="1" w:styleId="SinespaciadoCar">
    <w:name w:val="Sin espaciado Car"/>
    <w:link w:val="Sinespaciado"/>
    <w:uiPriority w:val="1"/>
    <w:rsid w:val="00705E6A"/>
    <w:rPr>
      <w:rFonts w:ascii="Calibri" w:eastAsia="Calibri" w:hAnsi="Calibri"/>
      <w:sz w:val="22"/>
      <w:szCs w:val="22"/>
      <w:lang w:val="es-EC" w:eastAsia="en-US"/>
    </w:rPr>
  </w:style>
  <w:style w:type="character" w:customStyle="1" w:styleId="Cuadrculamedia1-nfasis2Car">
    <w:name w:val="Cuadrícula media 1 - Énfasis 2 Car"/>
    <w:link w:val="Cuadrculamedia1-nfasis2"/>
    <w:uiPriority w:val="34"/>
    <w:locked/>
    <w:rsid w:val="006811A8"/>
    <w:rPr>
      <w:rFonts w:ascii="Times New Roman" w:eastAsia="Times New Roman" w:hAnsi="Times New Roman"/>
      <w:sz w:val="24"/>
      <w:szCs w:val="24"/>
      <w:lang w:val="es-ES" w:eastAsia="es-ES"/>
    </w:rPr>
  </w:style>
  <w:style w:type="table" w:styleId="Cuadrculamedia1-nfasis2">
    <w:name w:val="Medium Grid 1 Accent 2"/>
    <w:basedOn w:val="Tablanormal"/>
    <w:link w:val="Cuadrculamedia1-nfasis2Car"/>
    <w:uiPriority w:val="34"/>
    <w:semiHidden/>
    <w:unhideWhenUsed/>
    <w:rsid w:val="006811A8"/>
    <w:rPr>
      <w:sz w:val="24"/>
      <w:szCs w:val="24"/>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lastRow">
      <w:tblPr/>
      <w:tcPr>
        <w:tcBorders>
          <w:top w:val="single" w:sz="18" w:space="0" w:color="F19D64" w:themeColor="accent2" w:themeTint="BF"/>
        </w:tcBorders>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paragraph" w:styleId="Descripcin">
    <w:name w:val="caption"/>
    <w:basedOn w:val="Normal"/>
    <w:next w:val="Normal"/>
    <w:uiPriority w:val="35"/>
    <w:unhideWhenUsed/>
    <w:qFormat/>
    <w:rsid w:val="006811A8"/>
    <w:pPr>
      <w:spacing w:after="200" w:line="276" w:lineRule="auto"/>
    </w:pPr>
    <w:rPr>
      <w:rFonts w:ascii="Calibri" w:eastAsia="Calibri" w:hAnsi="Calibri"/>
      <w:b/>
      <w:bCs/>
      <w:lang w:val="es-ES" w:eastAsia="en-US"/>
    </w:rPr>
  </w:style>
  <w:style w:type="paragraph" w:styleId="Sangra3detindependiente">
    <w:name w:val="Body Text Indent 3"/>
    <w:basedOn w:val="Normal"/>
    <w:link w:val="Sangra3detindependienteCar"/>
    <w:semiHidden/>
    <w:unhideWhenUsed/>
    <w:rsid w:val="008F26DA"/>
    <w:pPr>
      <w:spacing w:after="120"/>
      <w:ind w:left="283"/>
    </w:pPr>
    <w:rPr>
      <w:sz w:val="16"/>
      <w:szCs w:val="16"/>
    </w:rPr>
  </w:style>
  <w:style w:type="character" w:customStyle="1" w:styleId="Sangra3detindependienteCar">
    <w:name w:val="Sangría 3 de t. independiente Car"/>
    <w:basedOn w:val="Fuentedeprrafopredeter"/>
    <w:link w:val="Sangra3detindependiente"/>
    <w:semiHidden/>
    <w:rsid w:val="008F26DA"/>
    <w:rPr>
      <w:sz w:val="16"/>
      <w:szCs w:val="16"/>
      <w:lang w:val="es-EC"/>
    </w:rPr>
  </w:style>
  <w:style w:type="character" w:styleId="Nmerodelnea">
    <w:name w:val="line number"/>
    <w:basedOn w:val="Fuentedeprrafopredeter"/>
    <w:semiHidden/>
    <w:unhideWhenUsed/>
    <w:rsid w:val="00DA0CA7"/>
  </w:style>
  <w:style w:type="paragraph" w:styleId="Listaconvietas2">
    <w:name w:val="List Bullet 2"/>
    <w:basedOn w:val="Normal"/>
    <w:unhideWhenUsed/>
    <w:rsid w:val="009D7A5B"/>
    <w:pPr>
      <w:numPr>
        <w:numId w:val="1"/>
      </w:numPr>
      <w:contextualSpacing/>
    </w:pPr>
  </w:style>
  <w:style w:type="paragraph" w:customStyle="1" w:styleId="ListaCC">
    <w:name w:val="Lista CC."/>
    <w:basedOn w:val="Normal"/>
    <w:rsid w:val="009D7A5B"/>
  </w:style>
  <w:style w:type="table" w:styleId="Listamedia2-nfasis1">
    <w:name w:val="Medium List 2 Accent 1"/>
    <w:basedOn w:val="Tablanormal"/>
    <w:uiPriority w:val="66"/>
    <w:rsid w:val="00BB4355"/>
    <w:rPr>
      <w:rFonts w:asciiTheme="majorHAnsi" w:eastAsiaTheme="majorEastAsia" w:hAnsiTheme="majorHAnsi" w:cstheme="majorBidi"/>
      <w:color w:val="000000" w:themeColor="text1"/>
      <w:sz w:val="22"/>
      <w:szCs w:val="22"/>
      <w:lang w:val="es-ES_tradnl" w:eastAsia="es-ES_tradnl"/>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Lista4">
    <w:name w:val="List 4"/>
    <w:basedOn w:val="Normal"/>
    <w:rsid w:val="002A3B12"/>
    <w:pPr>
      <w:ind w:left="1132" w:hanging="283"/>
      <w:contextualSpacing/>
    </w:pPr>
  </w:style>
  <w:style w:type="paragraph" w:styleId="Encabezadodemensaje">
    <w:name w:val="Message Header"/>
    <w:basedOn w:val="Normal"/>
    <w:link w:val="EncabezadodemensajeCar"/>
    <w:unhideWhenUsed/>
    <w:rsid w:val="002A3B12"/>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rsid w:val="002A3B12"/>
    <w:rPr>
      <w:rFonts w:asciiTheme="majorHAnsi" w:eastAsiaTheme="majorEastAsia" w:hAnsiTheme="majorHAnsi" w:cstheme="majorBidi"/>
      <w:sz w:val="24"/>
      <w:szCs w:val="24"/>
      <w:shd w:val="pct20" w:color="auto" w:fill="auto"/>
      <w:lang w:val="es-EC"/>
    </w:rPr>
  </w:style>
  <w:style w:type="paragraph" w:styleId="Continuarlista4">
    <w:name w:val="List Continue 4"/>
    <w:basedOn w:val="Normal"/>
    <w:unhideWhenUsed/>
    <w:rsid w:val="002A3B12"/>
    <w:pPr>
      <w:spacing w:after="120"/>
      <w:ind w:left="1132"/>
      <w:contextualSpacing/>
    </w:pPr>
  </w:style>
  <w:style w:type="paragraph" w:customStyle="1" w:styleId="Caracteresenmarcados">
    <w:name w:val="Caracteres enmarcados"/>
    <w:basedOn w:val="Normal"/>
    <w:rsid w:val="002A3B12"/>
  </w:style>
  <w:style w:type="table" w:customStyle="1" w:styleId="Tablaconcuadrcula1">
    <w:name w:val="Tabla con cuadrícula1"/>
    <w:basedOn w:val="Tablanormal"/>
    <w:next w:val="Tablaconcuadrcula"/>
    <w:uiPriority w:val="39"/>
    <w:rsid w:val="006929DD"/>
    <w:rPr>
      <w:rFonts w:ascii="Calibri" w:eastAsia="Calibri" w:hAnsi="Calibri" w:cs="Arial"/>
      <w:sz w:val="22"/>
      <w:szCs w:val="22"/>
      <w:lang w:val="es-EC"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6929DD"/>
    <w:rPr>
      <w:rFonts w:ascii="Calibri" w:eastAsia="Calibri" w:hAnsi="Calibri" w:cs="Arial"/>
      <w:sz w:val="22"/>
      <w:szCs w:val="22"/>
      <w:lang w:val="es-EC"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E412F2"/>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5"/>
    <w:basedOn w:val="Tablanormal"/>
    <w:qFormat/>
    <w:rsid w:val="003A0749"/>
    <w:rPr>
      <w:rFonts w:eastAsia="SimSun"/>
      <w:lang w:val="es-EC" w:eastAsia="es-EC"/>
    </w:rPr>
    <w:tblPr>
      <w:tblInd w:w="0" w:type="nil"/>
      <w:tblCellMar>
        <w:left w:w="0" w:type="dxa"/>
        <w:right w:w="0" w:type="dxa"/>
      </w:tblCellMar>
    </w:tblPr>
  </w:style>
  <w:style w:type="table" w:customStyle="1" w:styleId="3">
    <w:name w:val="3"/>
    <w:basedOn w:val="Tablanormal"/>
    <w:qFormat/>
    <w:rsid w:val="00545B93"/>
    <w:rPr>
      <w:rFonts w:eastAsia="SimSun"/>
      <w:lang w:val="es-EC" w:eastAsia="es-EC"/>
    </w:rPr>
    <w:tblPr>
      <w:tblInd w:w="0" w:type="nil"/>
      <w:tblCellMar>
        <w:left w:w="0" w:type="dxa"/>
        <w:right w:w="0" w:type="dxa"/>
      </w:tblCellMar>
    </w:tblPr>
  </w:style>
  <w:style w:type="table" w:customStyle="1" w:styleId="1">
    <w:name w:val="1"/>
    <w:basedOn w:val="Tablanormal"/>
    <w:qFormat/>
    <w:rsid w:val="00644AC9"/>
    <w:rPr>
      <w:rFonts w:eastAsia="SimSun"/>
      <w:lang w:val="es-EC" w:eastAsia="es-EC"/>
    </w:rPr>
    <w:tblPr>
      <w:tblInd w:w="0" w:type="nil"/>
      <w:tblCellMar>
        <w:left w:w="0" w:type="dxa"/>
        <w:right w:w="0" w:type="dxa"/>
      </w:tblCellMar>
    </w:tblPr>
  </w:style>
  <w:style w:type="paragraph" w:styleId="Saludo">
    <w:name w:val="Salutation"/>
    <w:basedOn w:val="Normal"/>
    <w:next w:val="Normal"/>
    <w:link w:val="SaludoCar"/>
    <w:rsid w:val="00DC3C1F"/>
  </w:style>
  <w:style w:type="character" w:customStyle="1" w:styleId="SaludoCar">
    <w:name w:val="Saludo Car"/>
    <w:basedOn w:val="Fuentedeprrafopredeter"/>
    <w:link w:val="Saludo"/>
    <w:rsid w:val="00DC3C1F"/>
    <w:rPr>
      <w:lang w:val="es-EC"/>
    </w:rPr>
  </w:style>
  <w:style w:type="paragraph" w:customStyle="1" w:styleId="msonormal0">
    <w:name w:val="msonormal"/>
    <w:basedOn w:val="Normal"/>
    <w:rsid w:val="00EE66CE"/>
    <w:pPr>
      <w:spacing w:before="100" w:beforeAutospacing="1" w:after="100" w:afterAutospacing="1"/>
    </w:pPr>
    <w:rPr>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39664">
      <w:bodyDiv w:val="1"/>
      <w:marLeft w:val="0"/>
      <w:marRight w:val="0"/>
      <w:marTop w:val="0"/>
      <w:marBottom w:val="0"/>
      <w:divBdr>
        <w:top w:val="none" w:sz="0" w:space="0" w:color="auto"/>
        <w:left w:val="none" w:sz="0" w:space="0" w:color="auto"/>
        <w:bottom w:val="none" w:sz="0" w:space="0" w:color="auto"/>
        <w:right w:val="none" w:sz="0" w:space="0" w:color="auto"/>
      </w:divBdr>
    </w:div>
    <w:div w:id="55668619">
      <w:bodyDiv w:val="1"/>
      <w:marLeft w:val="0"/>
      <w:marRight w:val="0"/>
      <w:marTop w:val="0"/>
      <w:marBottom w:val="0"/>
      <w:divBdr>
        <w:top w:val="none" w:sz="0" w:space="0" w:color="auto"/>
        <w:left w:val="none" w:sz="0" w:space="0" w:color="auto"/>
        <w:bottom w:val="none" w:sz="0" w:space="0" w:color="auto"/>
        <w:right w:val="none" w:sz="0" w:space="0" w:color="auto"/>
      </w:divBdr>
    </w:div>
    <w:div w:id="80682000">
      <w:bodyDiv w:val="1"/>
      <w:marLeft w:val="0"/>
      <w:marRight w:val="0"/>
      <w:marTop w:val="0"/>
      <w:marBottom w:val="0"/>
      <w:divBdr>
        <w:top w:val="none" w:sz="0" w:space="0" w:color="auto"/>
        <w:left w:val="none" w:sz="0" w:space="0" w:color="auto"/>
        <w:bottom w:val="none" w:sz="0" w:space="0" w:color="auto"/>
        <w:right w:val="none" w:sz="0" w:space="0" w:color="auto"/>
      </w:divBdr>
    </w:div>
    <w:div w:id="159466533">
      <w:bodyDiv w:val="1"/>
      <w:marLeft w:val="0"/>
      <w:marRight w:val="0"/>
      <w:marTop w:val="0"/>
      <w:marBottom w:val="0"/>
      <w:divBdr>
        <w:top w:val="none" w:sz="0" w:space="0" w:color="auto"/>
        <w:left w:val="none" w:sz="0" w:space="0" w:color="auto"/>
        <w:bottom w:val="none" w:sz="0" w:space="0" w:color="auto"/>
        <w:right w:val="none" w:sz="0" w:space="0" w:color="auto"/>
      </w:divBdr>
    </w:div>
    <w:div w:id="191498686">
      <w:bodyDiv w:val="1"/>
      <w:marLeft w:val="0"/>
      <w:marRight w:val="0"/>
      <w:marTop w:val="0"/>
      <w:marBottom w:val="0"/>
      <w:divBdr>
        <w:top w:val="none" w:sz="0" w:space="0" w:color="auto"/>
        <w:left w:val="none" w:sz="0" w:space="0" w:color="auto"/>
        <w:bottom w:val="none" w:sz="0" w:space="0" w:color="auto"/>
        <w:right w:val="none" w:sz="0" w:space="0" w:color="auto"/>
      </w:divBdr>
    </w:div>
    <w:div w:id="288245436">
      <w:bodyDiv w:val="1"/>
      <w:marLeft w:val="0"/>
      <w:marRight w:val="0"/>
      <w:marTop w:val="0"/>
      <w:marBottom w:val="0"/>
      <w:divBdr>
        <w:top w:val="none" w:sz="0" w:space="0" w:color="auto"/>
        <w:left w:val="none" w:sz="0" w:space="0" w:color="auto"/>
        <w:bottom w:val="none" w:sz="0" w:space="0" w:color="auto"/>
        <w:right w:val="none" w:sz="0" w:space="0" w:color="auto"/>
      </w:divBdr>
    </w:div>
    <w:div w:id="459349599">
      <w:bodyDiv w:val="1"/>
      <w:marLeft w:val="0"/>
      <w:marRight w:val="0"/>
      <w:marTop w:val="0"/>
      <w:marBottom w:val="0"/>
      <w:divBdr>
        <w:top w:val="none" w:sz="0" w:space="0" w:color="auto"/>
        <w:left w:val="none" w:sz="0" w:space="0" w:color="auto"/>
        <w:bottom w:val="none" w:sz="0" w:space="0" w:color="auto"/>
        <w:right w:val="none" w:sz="0" w:space="0" w:color="auto"/>
      </w:divBdr>
    </w:div>
    <w:div w:id="481966298">
      <w:bodyDiv w:val="1"/>
      <w:marLeft w:val="0"/>
      <w:marRight w:val="0"/>
      <w:marTop w:val="0"/>
      <w:marBottom w:val="0"/>
      <w:divBdr>
        <w:top w:val="none" w:sz="0" w:space="0" w:color="auto"/>
        <w:left w:val="none" w:sz="0" w:space="0" w:color="auto"/>
        <w:bottom w:val="none" w:sz="0" w:space="0" w:color="auto"/>
        <w:right w:val="none" w:sz="0" w:space="0" w:color="auto"/>
      </w:divBdr>
    </w:div>
    <w:div w:id="628167725">
      <w:bodyDiv w:val="1"/>
      <w:marLeft w:val="0"/>
      <w:marRight w:val="0"/>
      <w:marTop w:val="0"/>
      <w:marBottom w:val="0"/>
      <w:divBdr>
        <w:top w:val="none" w:sz="0" w:space="0" w:color="auto"/>
        <w:left w:val="none" w:sz="0" w:space="0" w:color="auto"/>
        <w:bottom w:val="none" w:sz="0" w:space="0" w:color="auto"/>
        <w:right w:val="none" w:sz="0" w:space="0" w:color="auto"/>
      </w:divBdr>
    </w:div>
    <w:div w:id="806823275">
      <w:bodyDiv w:val="1"/>
      <w:marLeft w:val="0"/>
      <w:marRight w:val="0"/>
      <w:marTop w:val="0"/>
      <w:marBottom w:val="0"/>
      <w:divBdr>
        <w:top w:val="none" w:sz="0" w:space="0" w:color="auto"/>
        <w:left w:val="none" w:sz="0" w:space="0" w:color="auto"/>
        <w:bottom w:val="none" w:sz="0" w:space="0" w:color="auto"/>
        <w:right w:val="none" w:sz="0" w:space="0" w:color="auto"/>
      </w:divBdr>
      <w:divsChild>
        <w:div w:id="929582734">
          <w:marLeft w:val="0"/>
          <w:marRight w:val="0"/>
          <w:marTop w:val="0"/>
          <w:marBottom w:val="0"/>
          <w:divBdr>
            <w:top w:val="none" w:sz="0" w:space="0" w:color="auto"/>
            <w:left w:val="none" w:sz="0" w:space="0" w:color="auto"/>
            <w:bottom w:val="none" w:sz="0" w:space="0" w:color="auto"/>
            <w:right w:val="none" w:sz="0" w:space="0" w:color="auto"/>
          </w:divBdr>
        </w:div>
        <w:div w:id="816262533">
          <w:marLeft w:val="0"/>
          <w:marRight w:val="0"/>
          <w:marTop w:val="0"/>
          <w:marBottom w:val="0"/>
          <w:divBdr>
            <w:top w:val="none" w:sz="0" w:space="0" w:color="auto"/>
            <w:left w:val="none" w:sz="0" w:space="0" w:color="auto"/>
            <w:bottom w:val="none" w:sz="0" w:space="0" w:color="auto"/>
            <w:right w:val="none" w:sz="0" w:space="0" w:color="auto"/>
          </w:divBdr>
        </w:div>
        <w:div w:id="1358432611">
          <w:marLeft w:val="0"/>
          <w:marRight w:val="0"/>
          <w:marTop w:val="0"/>
          <w:marBottom w:val="0"/>
          <w:divBdr>
            <w:top w:val="none" w:sz="0" w:space="0" w:color="auto"/>
            <w:left w:val="none" w:sz="0" w:space="0" w:color="auto"/>
            <w:bottom w:val="none" w:sz="0" w:space="0" w:color="auto"/>
            <w:right w:val="none" w:sz="0" w:space="0" w:color="auto"/>
          </w:divBdr>
        </w:div>
      </w:divsChild>
    </w:div>
    <w:div w:id="971638727">
      <w:bodyDiv w:val="1"/>
      <w:marLeft w:val="0"/>
      <w:marRight w:val="0"/>
      <w:marTop w:val="0"/>
      <w:marBottom w:val="0"/>
      <w:divBdr>
        <w:top w:val="none" w:sz="0" w:space="0" w:color="auto"/>
        <w:left w:val="none" w:sz="0" w:space="0" w:color="auto"/>
        <w:bottom w:val="none" w:sz="0" w:space="0" w:color="auto"/>
        <w:right w:val="none" w:sz="0" w:space="0" w:color="auto"/>
      </w:divBdr>
    </w:div>
    <w:div w:id="987318661">
      <w:bodyDiv w:val="1"/>
      <w:marLeft w:val="0"/>
      <w:marRight w:val="0"/>
      <w:marTop w:val="0"/>
      <w:marBottom w:val="0"/>
      <w:divBdr>
        <w:top w:val="none" w:sz="0" w:space="0" w:color="auto"/>
        <w:left w:val="none" w:sz="0" w:space="0" w:color="auto"/>
        <w:bottom w:val="none" w:sz="0" w:space="0" w:color="auto"/>
        <w:right w:val="none" w:sz="0" w:space="0" w:color="auto"/>
      </w:divBdr>
    </w:div>
    <w:div w:id="1009142935">
      <w:bodyDiv w:val="1"/>
      <w:marLeft w:val="0"/>
      <w:marRight w:val="0"/>
      <w:marTop w:val="0"/>
      <w:marBottom w:val="0"/>
      <w:divBdr>
        <w:top w:val="none" w:sz="0" w:space="0" w:color="auto"/>
        <w:left w:val="none" w:sz="0" w:space="0" w:color="auto"/>
        <w:bottom w:val="none" w:sz="0" w:space="0" w:color="auto"/>
        <w:right w:val="none" w:sz="0" w:space="0" w:color="auto"/>
      </w:divBdr>
    </w:div>
    <w:div w:id="1037242217">
      <w:bodyDiv w:val="1"/>
      <w:marLeft w:val="0"/>
      <w:marRight w:val="0"/>
      <w:marTop w:val="0"/>
      <w:marBottom w:val="0"/>
      <w:divBdr>
        <w:top w:val="none" w:sz="0" w:space="0" w:color="auto"/>
        <w:left w:val="none" w:sz="0" w:space="0" w:color="auto"/>
        <w:bottom w:val="none" w:sz="0" w:space="0" w:color="auto"/>
        <w:right w:val="none" w:sz="0" w:space="0" w:color="auto"/>
      </w:divBdr>
    </w:div>
    <w:div w:id="1046029086">
      <w:bodyDiv w:val="1"/>
      <w:marLeft w:val="0"/>
      <w:marRight w:val="0"/>
      <w:marTop w:val="0"/>
      <w:marBottom w:val="0"/>
      <w:divBdr>
        <w:top w:val="none" w:sz="0" w:space="0" w:color="auto"/>
        <w:left w:val="none" w:sz="0" w:space="0" w:color="auto"/>
        <w:bottom w:val="none" w:sz="0" w:space="0" w:color="auto"/>
        <w:right w:val="none" w:sz="0" w:space="0" w:color="auto"/>
      </w:divBdr>
    </w:div>
    <w:div w:id="1174881995">
      <w:bodyDiv w:val="1"/>
      <w:marLeft w:val="0"/>
      <w:marRight w:val="0"/>
      <w:marTop w:val="0"/>
      <w:marBottom w:val="0"/>
      <w:divBdr>
        <w:top w:val="none" w:sz="0" w:space="0" w:color="auto"/>
        <w:left w:val="none" w:sz="0" w:space="0" w:color="auto"/>
        <w:bottom w:val="none" w:sz="0" w:space="0" w:color="auto"/>
        <w:right w:val="none" w:sz="0" w:space="0" w:color="auto"/>
      </w:divBdr>
    </w:div>
    <w:div w:id="1233927311">
      <w:bodyDiv w:val="1"/>
      <w:marLeft w:val="0"/>
      <w:marRight w:val="0"/>
      <w:marTop w:val="0"/>
      <w:marBottom w:val="0"/>
      <w:divBdr>
        <w:top w:val="none" w:sz="0" w:space="0" w:color="auto"/>
        <w:left w:val="none" w:sz="0" w:space="0" w:color="auto"/>
        <w:bottom w:val="none" w:sz="0" w:space="0" w:color="auto"/>
        <w:right w:val="none" w:sz="0" w:space="0" w:color="auto"/>
      </w:divBdr>
    </w:div>
    <w:div w:id="1323311491">
      <w:bodyDiv w:val="1"/>
      <w:marLeft w:val="0"/>
      <w:marRight w:val="0"/>
      <w:marTop w:val="0"/>
      <w:marBottom w:val="0"/>
      <w:divBdr>
        <w:top w:val="none" w:sz="0" w:space="0" w:color="auto"/>
        <w:left w:val="none" w:sz="0" w:space="0" w:color="auto"/>
        <w:bottom w:val="none" w:sz="0" w:space="0" w:color="auto"/>
        <w:right w:val="none" w:sz="0" w:space="0" w:color="auto"/>
      </w:divBdr>
    </w:div>
    <w:div w:id="1344284366">
      <w:bodyDiv w:val="1"/>
      <w:marLeft w:val="0"/>
      <w:marRight w:val="0"/>
      <w:marTop w:val="0"/>
      <w:marBottom w:val="0"/>
      <w:divBdr>
        <w:top w:val="none" w:sz="0" w:space="0" w:color="auto"/>
        <w:left w:val="none" w:sz="0" w:space="0" w:color="auto"/>
        <w:bottom w:val="none" w:sz="0" w:space="0" w:color="auto"/>
        <w:right w:val="none" w:sz="0" w:space="0" w:color="auto"/>
      </w:divBdr>
    </w:div>
    <w:div w:id="1346396821">
      <w:bodyDiv w:val="1"/>
      <w:marLeft w:val="0"/>
      <w:marRight w:val="0"/>
      <w:marTop w:val="0"/>
      <w:marBottom w:val="0"/>
      <w:divBdr>
        <w:top w:val="none" w:sz="0" w:space="0" w:color="auto"/>
        <w:left w:val="none" w:sz="0" w:space="0" w:color="auto"/>
        <w:bottom w:val="none" w:sz="0" w:space="0" w:color="auto"/>
        <w:right w:val="none" w:sz="0" w:space="0" w:color="auto"/>
      </w:divBdr>
    </w:div>
    <w:div w:id="1375042947">
      <w:bodyDiv w:val="1"/>
      <w:marLeft w:val="0"/>
      <w:marRight w:val="0"/>
      <w:marTop w:val="0"/>
      <w:marBottom w:val="0"/>
      <w:divBdr>
        <w:top w:val="none" w:sz="0" w:space="0" w:color="auto"/>
        <w:left w:val="none" w:sz="0" w:space="0" w:color="auto"/>
        <w:bottom w:val="none" w:sz="0" w:space="0" w:color="auto"/>
        <w:right w:val="none" w:sz="0" w:space="0" w:color="auto"/>
      </w:divBdr>
    </w:div>
    <w:div w:id="1396734757">
      <w:bodyDiv w:val="1"/>
      <w:marLeft w:val="0"/>
      <w:marRight w:val="0"/>
      <w:marTop w:val="0"/>
      <w:marBottom w:val="0"/>
      <w:divBdr>
        <w:top w:val="none" w:sz="0" w:space="0" w:color="auto"/>
        <w:left w:val="none" w:sz="0" w:space="0" w:color="auto"/>
        <w:bottom w:val="none" w:sz="0" w:space="0" w:color="auto"/>
        <w:right w:val="none" w:sz="0" w:space="0" w:color="auto"/>
      </w:divBdr>
    </w:div>
    <w:div w:id="1495297820">
      <w:bodyDiv w:val="1"/>
      <w:marLeft w:val="0"/>
      <w:marRight w:val="0"/>
      <w:marTop w:val="0"/>
      <w:marBottom w:val="0"/>
      <w:divBdr>
        <w:top w:val="none" w:sz="0" w:space="0" w:color="auto"/>
        <w:left w:val="none" w:sz="0" w:space="0" w:color="auto"/>
        <w:bottom w:val="none" w:sz="0" w:space="0" w:color="auto"/>
        <w:right w:val="none" w:sz="0" w:space="0" w:color="auto"/>
      </w:divBdr>
    </w:div>
    <w:div w:id="1585266171">
      <w:bodyDiv w:val="1"/>
      <w:marLeft w:val="0"/>
      <w:marRight w:val="0"/>
      <w:marTop w:val="0"/>
      <w:marBottom w:val="0"/>
      <w:divBdr>
        <w:top w:val="none" w:sz="0" w:space="0" w:color="auto"/>
        <w:left w:val="none" w:sz="0" w:space="0" w:color="auto"/>
        <w:bottom w:val="none" w:sz="0" w:space="0" w:color="auto"/>
        <w:right w:val="none" w:sz="0" w:space="0" w:color="auto"/>
      </w:divBdr>
    </w:div>
    <w:div w:id="1608079041">
      <w:bodyDiv w:val="1"/>
      <w:marLeft w:val="0"/>
      <w:marRight w:val="0"/>
      <w:marTop w:val="0"/>
      <w:marBottom w:val="0"/>
      <w:divBdr>
        <w:top w:val="none" w:sz="0" w:space="0" w:color="auto"/>
        <w:left w:val="none" w:sz="0" w:space="0" w:color="auto"/>
        <w:bottom w:val="none" w:sz="0" w:space="0" w:color="auto"/>
        <w:right w:val="none" w:sz="0" w:space="0" w:color="auto"/>
      </w:divBdr>
    </w:div>
    <w:div w:id="1671250008">
      <w:bodyDiv w:val="1"/>
      <w:marLeft w:val="0"/>
      <w:marRight w:val="0"/>
      <w:marTop w:val="0"/>
      <w:marBottom w:val="0"/>
      <w:divBdr>
        <w:top w:val="none" w:sz="0" w:space="0" w:color="auto"/>
        <w:left w:val="none" w:sz="0" w:space="0" w:color="auto"/>
        <w:bottom w:val="none" w:sz="0" w:space="0" w:color="auto"/>
        <w:right w:val="none" w:sz="0" w:space="0" w:color="auto"/>
      </w:divBdr>
    </w:div>
    <w:div w:id="1730104089">
      <w:bodyDiv w:val="1"/>
      <w:marLeft w:val="0"/>
      <w:marRight w:val="0"/>
      <w:marTop w:val="0"/>
      <w:marBottom w:val="0"/>
      <w:divBdr>
        <w:top w:val="none" w:sz="0" w:space="0" w:color="auto"/>
        <w:left w:val="none" w:sz="0" w:space="0" w:color="auto"/>
        <w:bottom w:val="none" w:sz="0" w:space="0" w:color="auto"/>
        <w:right w:val="none" w:sz="0" w:space="0" w:color="auto"/>
      </w:divBdr>
    </w:div>
    <w:div w:id="1775442313">
      <w:bodyDiv w:val="1"/>
      <w:marLeft w:val="0"/>
      <w:marRight w:val="0"/>
      <w:marTop w:val="0"/>
      <w:marBottom w:val="0"/>
      <w:divBdr>
        <w:top w:val="none" w:sz="0" w:space="0" w:color="auto"/>
        <w:left w:val="none" w:sz="0" w:space="0" w:color="auto"/>
        <w:bottom w:val="none" w:sz="0" w:space="0" w:color="auto"/>
        <w:right w:val="none" w:sz="0" w:space="0" w:color="auto"/>
      </w:divBdr>
    </w:div>
    <w:div w:id="1812013681">
      <w:bodyDiv w:val="1"/>
      <w:marLeft w:val="0"/>
      <w:marRight w:val="0"/>
      <w:marTop w:val="0"/>
      <w:marBottom w:val="0"/>
      <w:divBdr>
        <w:top w:val="none" w:sz="0" w:space="0" w:color="auto"/>
        <w:left w:val="none" w:sz="0" w:space="0" w:color="auto"/>
        <w:bottom w:val="none" w:sz="0" w:space="0" w:color="auto"/>
        <w:right w:val="none" w:sz="0" w:space="0" w:color="auto"/>
      </w:divBdr>
    </w:div>
    <w:div w:id="2115323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Mis%20documentos\ORDMOV-OPE-2001\CONFIDENCIAL\OM-RIOS-C-2001.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93D31-FC14-4780-9D3E-C69ACF4A7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OM-RIOS-C-2001</Template>
  <TotalTime>5</TotalTime>
  <Pages>14</Pages>
  <Words>2949</Words>
  <Characters>16222</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Ejemplar No</vt:lpstr>
    </vt:vector>
  </TitlesOfParts>
  <Company>Hewlett-Packard Company</Company>
  <LinksUpToDate>false</LinksUpToDate>
  <CharactersWithSpaces>19133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Ejemplar No</dc:title>
  <dc:creator>OPERACIONES</dc:creator>
  <cp:lastModifiedBy>HP</cp:lastModifiedBy>
  <cp:revision>2</cp:revision>
  <cp:lastPrinted>2026-05-17T15:00:00Z</cp:lastPrinted>
  <dcterms:created xsi:type="dcterms:W3CDTF">2026-05-20T14:08:00Z</dcterms:created>
  <dcterms:modified xsi:type="dcterms:W3CDTF">2026-05-20T14:08:00Z</dcterms:modified>
</cp:coreProperties>
</file>