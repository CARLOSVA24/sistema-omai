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B050" w14:textId="4EFD42FC" w:rsidR="00284DAF" w:rsidRPr="006A47B6" w:rsidRDefault="006A47B6" w:rsidP="00284DAF">
      <w:pPr>
        <w:jc w:val="both"/>
        <w:rPr>
          <w:rFonts w:ascii="Arial" w:hAnsi="Arial" w:cs="Arial"/>
          <w:b/>
          <w:sz w:val="16"/>
          <w:szCs w:val="16"/>
        </w:rPr>
      </w:pPr>
      <w:r w:rsidRPr="006A47B6">
        <w:rPr>
          <w:rFonts w:ascii="Arial" w:hAnsi="Arial" w:cs="Arial"/>
          <w:b/>
          <w:sz w:val="16"/>
          <w:szCs w:val="16"/>
        </w:rPr>
        <w:t>A LA ORDEN FRAGMENTARIA ARE-</w:t>
      </w:r>
      <w:r w:rsidR="001D7590">
        <w:rPr>
          <w:rFonts w:ascii="Arial" w:hAnsi="Arial" w:cs="Arial"/>
          <w:b/>
          <w:sz w:val="16"/>
          <w:szCs w:val="16"/>
        </w:rPr>
        <w:t>GT100.51</w:t>
      </w:r>
      <w:r w:rsidRPr="006A47B6">
        <w:rPr>
          <w:rFonts w:ascii="Arial" w:hAnsi="Arial" w:cs="Arial"/>
          <w:b/>
          <w:sz w:val="16"/>
          <w:szCs w:val="16"/>
        </w:rPr>
        <w:t>-OPE-</w:t>
      </w:r>
      <w:r w:rsidR="001D7590">
        <w:rPr>
          <w:rFonts w:ascii="Arial" w:hAnsi="Arial" w:cs="Arial"/>
          <w:b/>
          <w:sz w:val="16"/>
          <w:szCs w:val="16"/>
        </w:rPr>
        <w:t>0005</w:t>
      </w:r>
      <w:r w:rsidRPr="006A47B6">
        <w:rPr>
          <w:rFonts w:ascii="Arial" w:hAnsi="Arial" w:cs="Arial"/>
          <w:b/>
          <w:sz w:val="16"/>
          <w:szCs w:val="16"/>
        </w:rPr>
        <w:t>-2026-P “</w:t>
      </w:r>
      <w:r w:rsidR="00E35820">
        <w:rPr>
          <w:rFonts w:ascii="Arial" w:hAnsi="Arial" w:cs="Arial"/>
          <w:b/>
          <w:sz w:val="16"/>
          <w:szCs w:val="16"/>
        </w:rPr>
        <w:t xml:space="preserve">LINCE </w:t>
      </w:r>
      <w:r w:rsidR="001D7590" w:rsidRPr="001D7590">
        <w:rPr>
          <w:rFonts w:ascii="Arial" w:hAnsi="Arial" w:cs="Arial"/>
          <w:b/>
          <w:sz w:val="16"/>
          <w:szCs w:val="16"/>
        </w:rPr>
        <w:t>V</w:t>
      </w:r>
      <w:r w:rsidRPr="006A47B6">
        <w:rPr>
          <w:rFonts w:ascii="Arial" w:hAnsi="Arial" w:cs="Arial"/>
          <w:b/>
          <w:sz w:val="16"/>
          <w:szCs w:val="16"/>
        </w:rPr>
        <w:t xml:space="preserve">” PARA LA EJECUCIÓN DE OPERACIONES MILITARES DE ÁMBITO INTERNO EN EL AROPE “GUAYAQUIL” DEL </w:t>
      </w:r>
      <w:r w:rsidR="001D7590" w:rsidRPr="001D7590">
        <w:rPr>
          <w:rFonts w:ascii="Arial" w:hAnsi="Arial" w:cs="Arial"/>
          <w:b/>
          <w:sz w:val="16"/>
          <w:szCs w:val="16"/>
        </w:rPr>
        <w:t>01</w:t>
      </w:r>
      <w:r w:rsidRPr="001D7590">
        <w:rPr>
          <w:rFonts w:ascii="Arial" w:hAnsi="Arial" w:cs="Arial"/>
          <w:b/>
          <w:sz w:val="16"/>
          <w:szCs w:val="16"/>
        </w:rPr>
        <w:t xml:space="preserve"> </w:t>
      </w:r>
      <w:r w:rsidRPr="006A47B6">
        <w:rPr>
          <w:rFonts w:ascii="Arial" w:hAnsi="Arial" w:cs="Arial"/>
          <w:b/>
          <w:sz w:val="16"/>
          <w:szCs w:val="16"/>
        </w:rPr>
        <w:t xml:space="preserve">DE </w:t>
      </w:r>
      <w:r w:rsidR="001D7590">
        <w:rPr>
          <w:rFonts w:ascii="Arial" w:hAnsi="Arial" w:cs="Arial"/>
          <w:b/>
          <w:sz w:val="16"/>
          <w:szCs w:val="16"/>
        </w:rPr>
        <w:t>ABRIL DE</w:t>
      </w:r>
      <w:r w:rsidRPr="006A47B6">
        <w:rPr>
          <w:rFonts w:ascii="Arial" w:hAnsi="Arial" w:cs="Arial"/>
          <w:b/>
          <w:sz w:val="16"/>
          <w:szCs w:val="16"/>
        </w:rPr>
        <w:t xml:space="preserve"> 2026</w:t>
      </w:r>
    </w:p>
    <w:p w14:paraId="66A47036" w14:textId="740BBC68" w:rsidR="00284DAF" w:rsidRPr="006A47B6" w:rsidRDefault="002440DE" w:rsidP="002440DE">
      <w:pPr>
        <w:tabs>
          <w:tab w:val="left" w:pos="6315"/>
        </w:tabs>
        <w:rPr>
          <w:sz w:val="16"/>
          <w:szCs w:val="16"/>
        </w:rPr>
      </w:pPr>
      <w:r>
        <w:rPr>
          <w:sz w:val="16"/>
          <w:szCs w:val="16"/>
        </w:rPr>
        <w:tab/>
      </w:r>
    </w:p>
    <w:p w14:paraId="3DCD765C" w14:textId="77777777" w:rsidR="001B5180" w:rsidRPr="006A47B6" w:rsidRDefault="001B5180" w:rsidP="00952BF7">
      <w:pPr>
        <w:ind w:left="426"/>
        <w:rPr>
          <w:rFonts w:ascii="Arial" w:hAnsi="Arial" w:cs="Arial"/>
          <w:sz w:val="16"/>
          <w:szCs w:val="16"/>
        </w:rPr>
      </w:pPr>
    </w:p>
    <w:tbl>
      <w:tblPr>
        <w:tblStyle w:val="Tablaconcuadrcula"/>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655"/>
      </w:tblGrid>
      <w:tr w:rsidR="00512691" w:rsidRPr="006A47B6" w14:paraId="5C9C03B8" w14:textId="77777777" w:rsidTr="00E412F2">
        <w:tc>
          <w:tcPr>
            <w:tcW w:w="1696" w:type="dxa"/>
          </w:tcPr>
          <w:p w14:paraId="5A7A62B2" w14:textId="7712897B" w:rsidR="00512691" w:rsidRPr="006A47B6" w:rsidRDefault="006A47B6" w:rsidP="0018202D">
            <w:pPr>
              <w:tabs>
                <w:tab w:val="left" w:pos="3522"/>
              </w:tabs>
              <w:spacing w:line="276" w:lineRule="auto"/>
              <w:jc w:val="both"/>
              <w:rPr>
                <w:rFonts w:ascii="Arial" w:hAnsi="Arial" w:cs="Arial"/>
                <w:b/>
                <w:sz w:val="16"/>
                <w:szCs w:val="16"/>
              </w:rPr>
            </w:pPr>
            <w:r w:rsidRPr="006A47B6">
              <w:rPr>
                <w:rFonts w:ascii="Arial" w:eastAsia="Calibri" w:hAnsi="Arial" w:cs="Arial"/>
                <w:sz w:val="16"/>
                <w:szCs w:val="16"/>
                <w:u w:val="single"/>
                <w:lang w:eastAsia="en-US"/>
              </w:rPr>
              <w:t>REFERENCIAS</w:t>
            </w:r>
            <w:r w:rsidRPr="006A47B6">
              <w:rPr>
                <w:rFonts w:ascii="Arial" w:eastAsia="Calibri" w:hAnsi="Arial" w:cs="Arial"/>
                <w:sz w:val="16"/>
                <w:szCs w:val="16"/>
                <w:lang w:eastAsia="en-US"/>
              </w:rPr>
              <w:t>:</w:t>
            </w:r>
          </w:p>
        </w:tc>
        <w:tc>
          <w:tcPr>
            <w:tcW w:w="7655" w:type="dxa"/>
          </w:tcPr>
          <w:p w14:paraId="14386C54" w14:textId="030DC3BD" w:rsidR="00284DAF" w:rsidRPr="006A47B6" w:rsidRDefault="006A47B6" w:rsidP="001F6435">
            <w:pPr>
              <w:pStyle w:val="Prrafodelista"/>
              <w:numPr>
                <w:ilvl w:val="0"/>
                <w:numId w:val="5"/>
              </w:numPr>
              <w:tabs>
                <w:tab w:val="left" w:pos="3522"/>
              </w:tabs>
              <w:spacing w:line="276" w:lineRule="auto"/>
              <w:ind w:left="319"/>
              <w:jc w:val="both"/>
              <w:rPr>
                <w:rFonts w:ascii="Arial" w:hAnsi="Arial" w:cs="Arial"/>
                <w:bCs/>
                <w:sz w:val="16"/>
                <w:szCs w:val="16"/>
              </w:rPr>
            </w:pPr>
            <w:r w:rsidRPr="006A47B6">
              <w:rPr>
                <w:rFonts w:ascii="Arial" w:hAnsi="Arial" w:cs="Arial"/>
                <w:bCs/>
                <w:sz w:val="16"/>
                <w:szCs w:val="16"/>
              </w:rPr>
              <w:t>ORDEN DE OPERACIÓN “LEVIATÁN 51”</w:t>
            </w:r>
          </w:p>
          <w:p w14:paraId="2BB7013E" w14:textId="7EFC8380" w:rsidR="00284DAF" w:rsidRPr="001D7590" w:rsidRDefault="001D7590" w:rsidP="001F6435">
            <w:pPr>
              <w:pStyle w:val="Prrafodelista"/>
              <w:numPr>
                <w:ilvl w:val="0"/>
                <w:numId w:val="5"/>
              </w:numPr>
              <w:tabs>
                <w:tab w:val="left" w:pos="3522"/>
              </w:tabs>
              <w:spacing w:line="276" w:lineRule="auto"/>
              <w:ind w:left="319"/>
              <w:jc w:val="both"/>
              <w:rPr>
                <w:rFonts w:ascii="Arial" w:hAnsi="Arial" w:cs="Arial"/>
                <w:bCs/>
                <w:sz w:val="16"/>
                <w:szCs w:val="16"/>
                <w:lang w:val="en-US"/>
              </w:rPr>
            </w:pPr>
            <w:r w:rsidRPr="001D7590">
              <w:rPr>
                <w:rFonts w:ascii="Arial" w:hAnsi="Arial" w:cs="Arial"/>
                <w:bCs/>
                <w:sz w:val="16"/>
                <w:szCs w:val="16"/>
                <w:lang w:val="en-US"/>
              </w:rPr>
              <w:t>ORDFRAG-ARE-GT100.51</w:t>
            </w:r>
            <w:r w:rsidR="006A47B6" w:rsidRPr="001D7590">
              <w:rPr>
                <w:rFonts w:ascii="Arial" w:hAnsi="Arial" w:cs="Arial"/>
                <w:bCs/>
                <w:sz w:val="16"/>
                <w:szCs w:val="16"/>
                <w:lang w:val="en-US"/>
              </w:rPr>
              <w:t>-OPE-</w:t>
            </w:r>
            <w:r w:rsidRPr="001D7590">
              <w:rPr>
                <w:rFonts w:ascii="Arial" w:hAnsi="Arial" w:cs="Arial"/>
                <w:bCs/>
                <w:sz w:val="16"/>
                <w:szCs w:val="16"/>
                <w:lang w:val="en-US"/>
              </w:rPr>
              <w:t>0005</w:t>
            </w:r>
            <w:r w:rsidR="006A47B6" w:rsidRPr="001D7590">
              <w:rPr>
                <w:rFonts w:ascii="Arial" w:hAnsi="Arial" w:cs="Arial"/>
                <w:bCs/>
                <w:sz w:val="16"/>
                <w:szCs w:val="16"/>
                <w:lang w:val="en-US"/>
              </w:rPr>
              <w:t>-2026-P “</w:t>
            </w:r>
            <w:r w:rsidRPr="001D7590">
              <w:rPr>
                <w:rFonts w:ascii="Arial" w:hAnsi="Arial" w:cs="Arial"/>
                <w:bCs/>
                <w:sz w:val="16"/>
                <w:szCs w:val="16"/>
                <w:lang w:val="en-US"/>
              </w:rPr>
              <w:t xml:space="preserve">BASTIÓN </w:t>
            </w:r>
            <w:r w:rsidR="00630070">
              <w:rPr>
                <w:rFonts w:ascii="Arial" w:hAnsi="Arial" w:cs="Arial"/>
                <w:bCs/>
                <w:sz w:val="16"/>
                <w:szCs w:val="16"/>
                <w:lang w:val="en-US"/>
              </w:rPr>
              <w:t>“</w:t>
            </w:r>
            <w:r w:rsidRPr="001D7590">
              <w:rPr>
                <w:rFonts w:ascii="Arial" w:hAnsi="Arial" w:cs="Arial"/>
                <w:bCs/>
                <w:sz w:val="16"/>
                <w:szCs w:val="16"/>
                <w:lang w:val="en-US"/>
              </w:rPr>
              <w:t>V</w:t>
            </w:r>
            <w:r w:rsidR="006A47B6" w:rsidRPr="001D7590">
              <w:rPr>
                <w:rFonts w:ascii="Arial" w:hAnsi="Arial" w:cs="Arial"/>
                <w:bCs/>
                <w:sz w:val="16"/>
                <w:szCs w:val="16"/>
                <w:lang w:val="en-US"/>
              </w:rPr>
              <w:t>”</w:t>
            </w:r>
          </w:p>
          <w:p w14:paraId="2910356B" w14:textId="285F8F46" w:rsidR="000C30C0" w:rsidRPr="006A47B6" w:rsidRDefault="000C30C0" w:rsidP="001F6435">
            <w:pPr>
              <w:pStyle w:val="Prrafodelista"/>
              <w:numPr>
                <w:ilvl w:val="0"/>
                <w:numId w:val="5"/>
              </w:numPr>
              <w:tabs>
                <w:tab w:val="left" w:pos="3522"/>
              </w:tabs>
              <w:spacing w:line="276" w:lineRule="auto"/>
              <w:ind w:left="319"/>
              <w:jc w:val="both"/>
              <w:rPr>
                <w:rFonts w:ascii="Arial" w:hAnsi="Arial" w:cs="Arial"/>
                <w:bCs/>
                <w:sz w:val="16"/>
                <w:szCs w:val="16"/>
              </w:rPr>
            </w:pPr>
            <w:r>
              <w:rPr>
                <w:rFonts w:ascii="Arial" w:hAnsi="Arial" w:cs="Arial"/>
                <w:bCs/>
                <w:sz w:val="16"/>
                <w:szCs w:val="16"/>
              </w:rPr>
              <w:t xml:space="preserve">DECRETO EJECUTIVO Nro. 353; </w:t>
            </w:r>
            <w:r w:rsidR="00D225B4">
              <w:rPr>
                <w:rFonts w:ascii="Arial" w:hAnsi="Arial" w:cs="Arial"/>
                <w:bCs/>
                <w:sz w:val="16"/>
                <w:szCs w:val="16"/>
              </w:rPr>
              <w:t>02-ABR-2026</w:t>
            </w:r>
          </w:p>
          <w:p w14:paraId="7EC8135E" w14:textId="4464944E" w:rsidR="001F6435" w:rsidRPr="006A47B6" w:rsidRDefault="001F6435" w:rsidP="00604BB0">
            <w:pPr>
              <w:pStyle w:val="Prrafodelista"/>
              <w:tabs>
                <w:tab w:val="left" w:pos="3522"/>
              </w:tabs>
              <w:spacing w:line="276" w:lineRule="auto"/>
              <w:ind w:left="319"/>
              <w:jc w:val="both"/>
              <w:rPr>
                <w:rFonts w:ascii="Arial" w:hAnsi="Arial" w:cs="Arial"/>
                <w:bCs/>
                <w:sz w:val="16"/>
                <w:szCs w:val="16"/>
              </w:rPr>
            </w:pPr>
          </w:p>
        </w:tc>
      </w:tr>
      <w:tr w:rsidR="00512691" w:rsidRPr="006A47B6" w14:paraId="605BAE3B" w14:textId="77777777" w:rsidTr="00E412F2">
        <w:tc>
          <w:tcPr>
            <w:tcW w:w="9351" w:type="dxa"/>
            <w:gridSpan w:val="2"/>
          </w:tcPr>
          <w:p w14:paraId="19220620" w14:textId="70A0339B" w:rsidR="00512691" w:rsidRPr="001D7590" w:rsidRDefault="006A47B6" w:rsidP="0018202D">
            <w:pPr>
              <w:spacing w:line="276" w:lineRule="auto"/>
              <w:rPr>
                <w:rFonts w:ascii="Arial" w:hAnsi="Arial" w:cs="Arial"/>
                <w:bCs/>
                <w:sz w:val="16"/>
                <w:szCs w:val="16"/>
                <w:u w:val="single"/>
                <w:lang w:val="es-MX"/>
              </w:rPr>
            </w:pPr>
            <w:r w:rsidRPr="006A47B6">
              <w:rPr>
                <w:rFonts w:ascii="Arial" w:hAnsi="Arial" w:cs="Arial"/>
                <w:bCs/>
                <w:sz w:val="16"/>
                <w:szCs w:val="16"/>
                <w:u w:val="single"/>
              </w:rPr>
              <w:t>ORGANIZACIÓN POR TAREAS:</w:t>
            </w:r>
            <w:r w:rsidR="000C30C0" w:rsidRPr="000C30C0">
              <w:rPr>
                <w:rFonts w:ascii="Arial" w:hAnsi="Arial" w:cs="Arial"/>
                <w:bCs/>
                <w:sz w:val="16"/>
                <w:szCs w:val="16"/>
              </w:rPr>
              <w:t xml:space="preserve"> </w:t>
            </w:r>
            <w:r w:rsidR="000C30C0" w:rsidRPr="006A47B6">
              <w:rPr>
                <w:rFonts w:ascii="Arial" w:hAnsi="Arial" w:cs="Arial"/>
                <w:bCs/>
                <w:sz w:val="16"/>
                <w:szCs w:val="16"/>
              </w:rPr>
              <w:t xml:space="preserve">IGUAL A LA </w:t>
            </w:r>
            <w:r w:rsidR="001D7590" w:rsidRPr="001D7590">
              <w:rPr>
                <w:rFonts w:ascii="Arial" w:hAnsi="Arial" w:cs="Arial"/>
                <w:bCs/>
                <w:sz w:val="16"/>
                <w:szCs w:val="16"/>
                <w:lang w:val="es-MX"/>
              </w:rPr>
              <w:t>ORDFRAG-ARE-GT100.51-OPE-0005-2026-P “</w:t>
            </w:r>
            <w:r w:rsidR="00E35820">
              <w:rPr>
                <w:rFonts w:ascii="Arial" w:hAnsi="Arial" w:cs="Arial"/>
                <w:bCs/>
                <w:sz w:val="16"/>
                <w:szCs w:val="16"/>
                <w:lang w:val="es-MX"/>
              </w:rPr>
              <w:t xml:space="preserve">LINCE </w:t>
            </w:r>
            <w:r w:rsidR="001D7590" w:rsidRPr="001D7590">
              <w:rPr>
                <w:rFonts w:ascii="Arial" w:hAnsi="Arial" w:cs="Arial"/>
                <w:bCs/>
                <w:sz w:val="16"/>
                <w:szCs w:val="16"/>
                <w:lang w:val="es-MX"/>
              </w:rPr>
              <w:t>V”</w:t>
            </w:r>
          </w:p>
          <w:p w14:paraId="4951C0BB" w14:textId="77777777" w:rsidR="00512691" w:rsidRPr="006A47B6" w:rsidRDefault="00512691" w:rsidP="0018202D">
            <w:pPr>
              <w:spacing w:line="276" w:lineRule="auto"/>
              <w:rPr>
                <w:rFonts w:ascii="Arial" w:hAnsi="Arial" w:cs="Arial"/>
                <w:bCs/>
                <w:sz w:val="16"/>
                <w:szCs w:val="16"/>
                <w:u w:val="single"/>
              </w:rPr>
            </w:pPr>
          </w:p>
        </w:tc>
      </w:tr>
    </w:tbl>
    <w:p w14:paraId="56DEB132" w14:textId="05E8B416" w:rsidR="00EF3191" w:rsidRPr="006A47B6" w:rsidRDefault="00EF3191" w:rsidP="00952BF7">
      <w:pPr>
        <w:pStyle w:val="Sinespaciado"/>
        <w:rPr>
          <w:rFonts w:ascii="Arial" w:hAnsi="Arial" w:cs="Arial"/>
          <w:sz w:val="16"/>
          <w:szCs w:val="16"/>
        </w:rPr>
      </w:pPr>
    </w:p>
    <w:p w14:paraId="0BA8A0D7" w14:textId="7DF5C2F9" w:rsidR="00010893" w:rsidRPr="006A47B6" w:rsidRDefault="006A47B6" w:rsidP="00651C81">
      <w:pPr>
        <w:pStyle w:val="Prrafodelista"/>
        <w:numPr>
          <w:ilvl w:val="0"/>
          <w:numId w:val="3"/>
        </w:numPr>
        <w:spacing w:line="276" w:lineRule="auto"/>
        <w:ind w:left="284" w:right="91" w:hanging="284"/>
        <w:jc w:val="both"/>
        <w:rPr>
          <w:rFonts w:ascii="Arial" w:hAnsi="Arial" w:cs="Arial"/>
          <w:bCs/>
          <w:sz w:val="16"/>
          <w:szCs w:val="16"/>
        </w:rPr>
      </w:pPr>
      <w:r w:rsidRPr="006A47B6">
        <w:rPr>
          <w:rFonts w:ascii="Arial" w:hAnsi="Arial" w:cs="Arial"/>
          <w:b/>
          <w:bCs/>
          <w:sz w:val="16"/>
          <w:szCs w:val="16"/>
          <w:u w:val="single"/>
        </w:rPr>
        <w:t>SITUACIÓN</w:t>
      </w:r>
      <w:r w:rsidRPr="006A47B6">
        <w:rPr>
          <w:rFonts w:ascii="Arial" w:hAnsi="Arial" w:cs="Arial"/>
          <w:bCs/>
          <w:sz w:val="16"/>
          <w:szCs w:val="16"/>
        </w:rPr>
        <w:t xml:space="preserve">. IGUAL A LA </w:t>
      </w:r>
      <w:r w:rsidR="001D7590" w:rsidRPr="001D7590">
        <w:rPr>
          <w:rFonts w:ascii="Arial" w:hAnsi="Arial" w:cs="Arial"/>
          <w:bCs/>
          <w:sz w:val="16"/>
          <w:szCs w:val="16"/>
          <w:lang w:val="es-MX"/>
        </w:rPr>
        <w:t>ORDFRAG-ARE-GT100.51-OPE-0005-2026-P “</w:t>
      </w:r>
      <w:r w:rsidR="00E35820">
        <w:rPr>
          <w:rFonts w:ascii="Arial" w:hAnsi="Arial" w:cs="Arial"/>
          <w:bCs/>
          <w:sz w:val="16"/>
          <w:szCs w:val="16"/>
          <w:lang w:val="es-MX"/>
        </w:rPr>
        <w:t xml:space="preserve">LINCE </w:t>
      </w:r>
      <w:r w:rsidR="001D7590" w:rsidRPr="001D7590">
        <w:rPr>
          <w:rFonts w:ascii="Arial" w:hAnsi="Arial" w:cs="Arial"/>
          <w:bCs/>
          <w:sz w:val="16"/>
          <w:szCs w:val="16"/>
          <w:lang w:val="es-MX"/>
        </w:rPr>
        <w:t>V”</w:t>
      </w:r>
    </w:p>
    <w:p w14:paraId="5F2F1971" w14:textId="77777777" w:rsidR="00010893" w:rsidRPr="006A47B6" w:rsidRDefault="00010893" w:rsidP="00010893">
      <w:pPr>
        <w:spacing w:line="276" w:lineRule="auto"/>
        <w:ind w:right="91"/>
        <w:jc w:val="both"/>
        <w:rPr>
          <w:rFonts w:ascii="Arial" w:hAnsi="Arial" w:cs="Arial"/>
          <w:b/>
          <w:sz w:val="16"/>
          <w:szCs w:val="16"/>
        </w:rPr>
      </w:pPr>
    </w:p>
    <w:p w14:paraId="6ADDA4B3" w14:textId="76461CC3" w:rsidR="00A76393" w:rsidRPr="006A47B6" w:rsidRDefault="006A47B6" w:rsidP="00651C81">
      <w:pPr>
        <w:pStyle w:val="Prrafodelista"/>
        <w:numPr>
          <w:ilvl w:val="0"/>
          <w:numId w:val="3"/>
        </w:numPr>
        <w:spacing w:line="276" w:lineRule="auto"/>
        <w:ind w:left="284" w:right="91" w:hanging="284"/>
        <w:jc w:val="both"/>
        <w:rPr>
          <w:rFonts w:ascii="Arial" w:hAnsi="Arial" w:cs="Arial"/>
          <w:b/>
          <w:bCs/>
          <w:sz w:val="16"/>
          <w:szCs w:val="16"/>
          <w:u w:val="single"/>
        </w:rPr>
      </w:pPr>
      <w:r w:rsidRPr="006A47B6">
        <w:rPr>
          <w:rFonts w:ascii="Arial" w:hAnsi="Arial" w:cs="Arial"/>
          <w:b/>
          <w:bCs/>
          <w:sz w:val="16"/>
          <w:szCs w:val="16"/>
          <w:u w:val="single"/>
        </w:rPr>
        <w:t xml:space="preserve">MISIÓN. </w:t>
      </w:r>
      <w:bookmarkStart w:id="0" w:name="_Hlk228505153"/>
      <w:r w:rsidR="00BB53D9">
        <w:rPr>
          <w:rFonts w:ascii="Arial" w:hAnsi="Arial" w:cs="Arial"/>
          <w:sz w:val="16"/>
          <w:szCs w:val="16"/>
        </w:rPr>
        <w:t>EJECUTAR</w:t>
      </w:r>
      <w:r w:rsidRPr="006A47B6">
        <w:rPr>
          <w:rFonts w:ascii="Arial" w:hAnsi="Arial" w:cs="Arial"/>
          <w:sz w:val="16"/>
          <w:szCs w:val="16"/>
        </w:rPr>
        <w:t xml:space="preserve"> OPERACIONES </w:t>
      </w:r>
      <w:r w:rsidRPr="006A47B6">
        <w:rPr>
          <w:rFonts w:ascii="Arial" w:hAnsi="Arial" w:cs="Arial"/>
          <w:color w:val="000000"/>
          <w:sz w:val="16"/>
          <w:szCs w:val="16"/>
          <w:lang w:val="es-MX"/>
        </w:rPr>
        <w:t xml:space="preserve">CAMEX, </w:t>
      </w:r>
      <w:r w:rsidR="00BB53D9">
        <w:rPr>
          <w:rFonts w:ascii="Arial" w:hAnsi="Arial" w:cs="Arial"/>
          <w:color w:val="000000"/>
          <w:sz w:val="16"/>
          <w:szCs w:val="16"/>
          <w:lang w:val="es-MX"/>
        </w:rPr>
        <w:t>REALIZAR</w:t>
      </w:r>
      <w:r w:rsidRPr="006A47B6">
        <w:rPr>
          <w:rFonts w:ascii="Arial" w:hAnsi="Arial" w:cs="Arial"/>
          <w:color w:val="000000"/>
          <w:sz w:val="16"/>
          <w:szCs w:val="16"/>
          <w:lang w:val="es-MX"/>
        </w:rPr>
        <w:t xml:space="preserve"> </w:t>
      </w:r>
      <w:r w:rsidRPr="006A47B6">
        <w:rPr>
          <w:rFonts w:ascii="Arial" w:hAnsi="Arial" w:cs="Arial"/>
          <w:sz w:val="16"/>
          <w:szCs w:val="16"/>
        </w:rPr>
        <w:t xml:space="preserve">APOYO A OTRAS FUERZAS Y A LAS ENTIDADES DEL ESTADO CON Y </w:t>
      </w:r>
      <w:r w:rsidRPr="006A47B6">
        <w:rPr>
          <w:rFonts w:ascii="Arial" w:hAnsi="Arial" w:cs="Arial"/>
          <w:color w:val="000000"/>
          <w:sz w:val="16"/>
          <w:szCs w:val="16"/>
          <w:lang w:val="es-MX"/>
        </w:rPr>
        <w:t xml:space="preserve">SIN ESTADO DE </w:t>
      </w:r>
      <w:r w:rsidR="002C3AB1" w:rsidRPr="006A47B6">
        <w:rPr>
          <w:rFonts w:ascii="Arial" w:hAnsi="Arial" w:cs="Arial"/>
          <w:color w:val="000000"/>
          <w:sz w:val="16"/>
          <w:szCs w:val="16"/>
          <w:lang w:val="es-MX"/>
        </w:rPr>
        <w:t>EXCEPCIÓN, APOYAR</w:t>
      </w:r>
      <w:r w:rsidRPr="006A47B6">
        <w:rPr>
          <w:rFonts w:ascii="Arial" w:hAnsi="Arial" w:cs="Arial"/>
          <w:color w:val="000000"/>
          <w:sz w:val="16"/>
          <w:szCs w:val="16"/>
          <w:lang w:val="es-MX"/>
        </w:rPr>
        <w:t xml:space="preserve"> A LA CMP EN LA PROTECCIÓN Y TRASLADO DE ALTAS AUTORIDADES NACIONALES, EJECUTAR OPERACIONES </w:t>
      </w:r>
      <w:r w:rsidRPr="006A47B6">
        <w:rPr>
          <w:rFonts w:ascii="Arial" w:hAnsi="Arial" w:cs="Arial"/>
          <w:sz w:val="16"/>
          <w:szCs w:val="16"/>
        </w:rPr>
        <w:t>ESPECIALES PARA NEUTRALIZAR A LAS AMENAZAS NO ESTATALES Y RIESGOS, CON ORDEN, EN EL AROPE “GUAYAQUIL”</w:t>
      </w:r>
      <w:r w:rsidRPr="006A47B6">
        <w:rPr>
          <w:rFonts w:ascii="Arial" w:hAnsi="Arial" w:cs="Arial"/>
          <w:color w:val="000000"/>
          <w:sz w:val="16"/>
          <w:szCs w:val="16"/>
        </w:rPr>
        <w:t xml:space="preserve">, DEL </w:t>
      </w:r>
      <w:r w:rsidR="002C3AB1">
        <w:rPr>
          <w:rFonts w:ascii="Arial" w:hAnsi="Arial" w:cs="Arial"/>
          <w:sz w:val="16"/>
          <w:szCs w:val="16"/>
        </w:rPr>
        <w:t>01</w:t>
      </w:r>
      <w:r w:rsidRPr="006A47B6">
        <w:rPr>
          <w:rFonts w:ascii="Arial" w:hAnsi="Arial" w:cs="Arial"/>
          <w:color w:val="000000"/>
          <w:sz w:val="16"/>
          <w:szCs w:val="16"/>
        </w:rPr>
        <w:t xml:space="preserve"> AL </w:t>
      </w:r>
      <w:r w:rsidR="002C3AB1">
        <w:rPr>
          <w:rFonts w:ascii="Arial" w:hAnsi="Arial" w:cs="Arial"/>
          <w:sz w:val="16"/>
          <w:szCs w:val="16"/>
        </w:rPr>
        <w:t>3</w:t>
      </w:r>
      <w:r w:rsidR="005F2CF8">
        <w:rPr>
          <w:rFonts w:ascii="Arial" w:hAnsi="Arial" w:cs="Arial"/>
          <w:sz w:val="16"/>
          <w:szCs w:val="16"/>
        </w:rPr>
        <w:t>1</w:t>
      </w:r>
      <w:r w:rsidRPr="006A47B6">
        <w:rPr>
          <w:rFonts w:ascii="Arial" w:hAnsi="Arial" w:cs="Arial"/>
          <w:color w:val="000000"/>
          <w:sz w:val="16"/>
          <w:szCs w:val="16"/>
        </w:rPr>
        <w:t xml:space="preserve"> DE </w:t>
      </w:r>
      <w:r w:rsidR="005F2CF8">
        <w:rPr>
          <w:rFonts w:ascii="Arial" w:hAnsi="Arial" w:cs="Arial"/>
          <w:color w:val="000000"/>
          <w:sz w:val="16"/>
          <w:szCs w:val="16"/>
        </w:rPr>
        <w:t>MAYO</w:t>
      </w:r>
      <w:r w:rsidR="002C3AB1">
        <w:rPr>
          <w:rFonts w:ascii="Arial" w:hAnsi="Arial" w:cs="Arial"/>
          <w:color w:val="000000"/>
          <w:sz w:val="16"/>
          <w:szCs w:val="16"/>
        </w:rPr>
        <w:t xml:space="preserve"> DE </w:t>
      </w:r>
      <w:r w:rsidRPr="006A47B6">
        <w:rPr>
          <w:rFonts w:ascii="Arial" w:hAnsi="Arial" w:cs="Arial"/>
          <w:color w:val="000000"/>
          <w:sz w:val="16"/>
          <w:szCs w:val="16"/>
        </w:rPr>
        <w:t>2026, A FIN DE CONTRIBUIR A NEUTRALIZAR LAS AMENAZAS NO ESTATALES Y APOYAR A LAS AUTORIDADES DEL ESTADO EN LA SEGURIDAD INTEGRAL Y GESTIÓN DE RIESGOS.</w:t>
      </w:r>
      <w:bookmarkEnd w:id="0"/>
    </w:p>
    <w:p w14:paraId="466C6607" w14:textId="77777777" w:rsidR="00A76393" w:rsidRPr="006A47B6" w:rsidRDefault="00A76393" w:rsidP="00E95550">
      <w:pPr>
        <w:pStyle w:val="Sinespaciado"/>
        <w:spacing w:line="276" w:lineRule="auto"/>
        <w:jc w:val="both"/>
        <w:rPr>
          <w:rFonts w:ascii="Arial" w:hAnsi="Arial" w:cs="Arial"/>
          <w:sz w:val="16"/>
          <w:szCs w:val="16"/>
        </w:rPr>
      </w:pPr>
    </w:p>
    <w:p w14:paraId="5388CDB8" w14:textId="6FA665A2" w:rsidR="00784ECE" w:rsidRPr="00BB53D9" w:rsidRDefault="006A47B6" w:rsidP="00651C81">
      <w:pPr>
        <w:pStyle w:val="Prrafodelista"/>
        <w:numPr>
          <w:ilvl w:val="0"/>
          <w:numId w:val="3"/>
        </w:numPr>
        <w:spacing w:line="276" w:lineRule="auto"/>
        <w:ind w:left="284" w:right="91" w:hanging="284"/>
        <w:jc w:val="both"/>
        <w:rPr>
          <w:rFonts w:ascii="Arial" w:hAnsi="Arial" w:cs="Arial"/>
          <w:sz w:val="22"/>
          <w:szCs w:val="22"/>
        </w:rPr>
      </w:pPr>
      <w:r w:rsidRPr="00BB53D9">
        <w:rPr>
          <w:rFonts w:ascii="Arial" w:hAnsi="Arial" w:cs="Arial"/>
          <w:b/>
          <w:bCs/>
          <w:sz w:val="16"/>
          <w:szCs w:val="16"/>
          <w:u w:val="single"/>
        </w:rPr>
        <w:t>EJECUCIÓN</w:t>
      </w:r>
      <w:r w:rsidR="00BB53D9" w:rsidRPr="00BB53D9">
        <w:rPr>
          <w:rFonts w:ascii="Arial" w:hAnsi="Arial" w:cs="Arial"/>
          <w:b/>
          <w:bCs/>
          <w:sz w:val="16"/>
          <w:szCs w:val="16"/>
          <w:u w:val="single"/>
        </w:rPr>
        <w:t xml:space="preserve"> </w:t>
      </w:r>
      <w:r w:rsidR="00BB53D9" w:rsidRPr="00BB53D9">
        <w:rPr>
          <w:rFonts w:ascii="Arial" w:hAnsi="Arial" w:cs="Arial"/>
          <w:sz w:val="16"/>
          <w:szCs w:val="16"/>
        </w:rPr>
        <w:t xml:space="preserve">LAS UNIDADES </w:t>
      </w:r>
      <w:r w:rsidR="004C042E">
        <w:rPr>
          <w:rFonts w:ascii="Arial" w:hAnsi="Arial" w:cs="Arial"/>
          <w:sz w:val="16"/>
          <w:szCs w:val="16"/>
        </w:rPr>
        <w:t>SUBORDINADAS AL</w:t>
      </w:r>
      <w:r w:rsidR="00BB53D9" w:rsidRPr="00BB53D9">
        <w:rPr>
          <w:rFonts w:ascii="Arial" w:hAnsi="Arial" w:cs="Arial"/>
          <w:sz w:val="16"/>
          <w:szCs w:val="16"/>
        </w:rPr>
        <w:t xml:space="preserve"> ET 100.51.4., EN LOS DISTRITOS SUR, ESTEROS Y 09 DE OCTUBRE, MATERIALIZARÁN PRESENCIA MILITAR EN LOS SECTORES DE ALTA AFLUENCIA, LOCALIZARÁN Y CAPTURARÁN OBJETIVOS DE OPORTUNIDAD, REALIZARÁN OPERACIONES CAMEX Y RETENCIÓN DE SCSF, ACTUARÁN CON INFORMACIÓN Y LLAMADAS DE EMERGENCIA QUE SEAN ENTREGADAS POR INTELIGENCIA”; CON ORDEN, EJECUTARÁN OPERACIONES ESPECIALES PARA LA APREHENSIÓN DE BLANCOS DE ALTO Y MEDIANO VALOR, REALIZARÁN OPERACIONES EN APOYO A OTRAS FUERZAS Y ENTIDADES DEL ESTADO, A PARTIR DEL DÍA </w:t>
      </w:r>
      <w:r w:rsidR="00D90995">
        <w:rPr>
          <w:rFonts w:ascii="Arial" w:hAnsi="Arial" w:cs="Arial"/>
          <w:b/>
          <w:bCs/>
          <w:sz w:val="16"/>
          <w:szCs w:val="16"/>
        </w:rPr>
        <w:t>20</w:t>
      </w:r>
      <w:r w:rsidR="00745C44">
        <w:rPr>
          <w:rFonts w:ascii="Arial" w:hAnsi="Arial" w:cs="Arial"/>
          <w:b/>
          <w:bCs/>
          <w:sz w:val="16"/>
          <w:szCs w:val="16"/>
        </w:rPr>
        <w:t>08</w:t>
      </w:r>
      <w:r w:rsidR="00D4532F">
        <w:rPr>
          <w:rFonts w:ascii="Arial" w:hAnsi="Arial" w:cs="Arial"/>
          <w:b/>
          <w:bCs/>
          <w:sz w:val="16"/>
          <w:szCs w:val="16"/>
        </w:rPr>
        <w:t>0</w:t>
      </w:r>
      <w:r w:rsidR="002979C4" w:rsidRPr="002979C4">
        <w:rPr>
          <w:rFonts w:ascii="Arial" w:hAnsi="Arial" w:cs="Arial"/>
          <w:b/>
          <w:bCs/>
          <w:sz w:val="16"/>
          <w:szCs w:val="16"/>
        </w:rPr>
        <w:t>0</w:t>
      </w:r>
      <w:r w:rsidR="00BB53D9" w:rsidRPr="00BB53D9">
        <w:rPr>
          <w:rFonts w:ascii="Arial" w:hAnsi="Arial" w:cs="Arial"/>
          <w:b/>
          <w:bCs/>
          <w:sz w:val="16"/>
          <w:szCs w:val="16"/>
        </w:rPr>
        <w:t>R-</w:t>
      </w:r>
      <w:r w:rsidR="0013532A">
        <w:rPr>
          <w:rFonts w:ascii="Arial" w:hAnsi="Arial" w:cs="Arial"/>
          <w:b/>
          <w:bCs/>
          <w:sz w:val="16"/>
          <w:szCs w:val="16"/>
        </w:rPr>
        <w:t>MAY</w:t>
      </w:r>
      <w:r w:rsidR="00BB53D9" w:rsidRPr="00BB53D9">
        <w:rPr>
          <w:rFonts w:ascii="Arial" w:hAnsi="Arial" w:cs="Arial"/>
          <w:b/>
          <w:bCs/>
          <w:sz w:val="16"/>
          <w:szCs w:val="16"/>
        </w:rPr>
        <w:t>-2026</w:t>
      </w:r>
      <w:r w:rsidR="00BB53D9" w:rsidRPr="00BB53D9">
        <w:rPr>
          <w:rFonts w:ascii="Arial" w:hAnsi="Arial" w:cs="Arial"/>
          <w:sz w:val="16"/>
          <w:szCs w:val="16"/>
        </w:rPr>
        <w:t xml:space="preserve"> HASTA EL </w:t>
      </w:r>
      <w:r w:rsidR="00BB53D9" w:rsidRPr="00BB53D9">
        <w:rPr>
          <w:rFonts w:ascii="Arial" w:hAnsi="Arial" w:cs="Arial"/>
          <w:b/>
          <w:bCs/>
          <w:sz w:val="16"/>
          <w:szCs w:val="16"/>
        </w:rPr>
        <w:t>FINEX</w:t>
      </w:r>
      <w:r w:rsidR="00BB53D9" w:rsidRPr="00BB53D9">
        <w:rPr>
          <w:rFonts w:ascii="Arial" w:hAnsi="Arial" w:cs="Arial"/>
          <w:sz w:val="16"/>
          <w:szCs w:val="16"/>
        </w:rPr>
        <w:t xml:space="preserve"> DE LA OPERACIÓN</w:t>
      </w:r>
      <w:r w:rsidR="00BB53D9">
        <w:rPr>
          <w:rFonts w:ascii="Arial" w:hAnsi="Arial" w:cs="Arial"/>
          <w:sz w:val="16"/>
          <w:szCs w:val="16"/>
        </w:rPr>
        <w:t>.</w:t>
      </w:r>
    </w:p>
    <w:p w14:paraId="2440A746" w14:textId="77777777" w:rsidR="00BB53D9" w:rsidRPr="00BB53D9" w:rsidRDefault="00BB53D9" w:rsidP="00BB53D9">
      <w:pPr>
        <w:pStyle w:val="Prrafodelista"/>
        <w:widowControl w:val="0"/>
        <w:suppressAutoHyphens/>
        <w:snapToGrid w:val="0"/>
        <w:spacing w:line="276" w:lineRule="auto"/>
        <w:ind w:left="1069"/>
        <w:jc w:val="both"/>
        <w:rPr>
          <w:rFonts w:ascii="Arial" w:eastAsia="Calibri" w:hAnsi="Arial" w:cs="Arial"/>
          <w:bCs/>
          <w:color w:val="000000"/>
          <w:sz w:val="16"/>
          <w:szCs w:val="16"/>
          <w:lang w:val="es-MX" w:eastAsia="en-US"/>
        </w:rPr>
      </w:pPr>
    </w:p>
    <w:p w14:paraId="424CCC43" w14:textId="7D3505CE" w:rsidR="008714A1" w:rsidRPr="00BB53D9" w:rsidRDefault="00BB53D9" w:rsidP="00480346">
      <w:pPr>
        <w:pStyle w:val="Prrafodelista"/>
        <w:numPr>
          <w:ilvl w:val="0"/>
          <w:numId w:val="9"/>
        </w:numPr>
        <w:spacing w:line="276" w:lineRule="auto"/>
        <w:ind w:left="567" w:hanging="283"/>
        <w:contextualSpacing w:val="0"/>
        <w:jc w:val="both"/>
        <w:rPr>
          <w:rFonts w:ascii="Arial" w:hAnsi="Arial" w:cs="Arial"/>
          <w:snapToGrid w:val="0"/>
          <w:spacing w:val="-3"/>
          <w:sz w:val="16"/>
          <w:szCs w:val="16"/>
          <w:u w:val="single"/>
          <w:lang w:val="es-ES_tradnl"/>
        </w:rPr>
      </w:pPr>
      <w:r w:rsidRPr="00BB53D9">
        <w:rPr>
          <w:rFonts w:ascii="Arial" w:hAnsi="Arial" w:cs="Arial"/>
          <w:snapToGrid w:val="0"/>
          <w:spacing w:val="-3"/>
          <w:sz w:val="16"/>
          <w:szCs w:val="16"/>
          <w:u w:val="single"/>
          <w:lang w:val="es-ES_tradnl"/>
        </w:rPr>
        <w:t>TAREAS</w:t>
      </w:r>
      <w:r w:rsidRPr="00BB53D9">
        <w:rPr>
          <w:rFonts w:ascii="Arial" w:hAnsi="Arial" w:cs="Arial"/>
          <w:snapToGrid w:val="0"/>
          <w:spacing w:val="-3"/>
          <w:sz w:val="16"/>
          <w:szCs w:val="16"/>
          <w:lang w:val="es-ES_tradnl"/>
        </w:rPr>
        <w:t xml:space="preserve">. </w:t>
      </w:r>
    </w:p>
    <w:p w14:paraId="3B5D5A14" w14:textId="77777777" w:rsidR="0066515C" w:rsidRPr="00BB53D9" w:rsidRDefault="0066515C" w:rsidP="0066515C">
      <w:pPr>
        <w:pStyle w:val="Prrafodelista"/>
        <w:spacing w:line="276" w:lineRule="auto"/>
        <w:ind w:left="709"/>
        <w:contextualSpacing w:val="0"/>
        <w:jc w:val="both"/>
        <w:rPr>
          <w:rFonts w:ascii="Arial" w:hAnsi="Arial" w:cs="Arial"/>
          <w:snapToGrid w:val="0"/>
          <w:spacing w:val="-3"/>
          <w:sz w:val="16"/>
          <w:szCs w:val="16"/>
          <w:u w:val="single"/>
          <w:lang w:val="es-ES_tradnl"/>
        </w:rPr>
      </w:pPr>
    </w:p>
    <w:p w14:paraId="7AE72601" w14:textId="0C44F2D1" w:rsidR="00FF763A" w:rsidRPr="00311FDD" w:rsidRDefault="00BB53D9" w:rsidP="00480346">
      <w:pPr>
        <w:numPr>
          <w:ilvl w:val="0"/>
          <w:numId w:val="19"/>
        </w:numPr>
        <w:spacing w:line="276" w:lineRule="auto"/>
        <w:ind w:left="993"/>
        <w:jc w:val="both"/>
        <w:rPr>
          <w:rFonts w:ascii="Arial" w:hAnsi="Arial" w:cs="Arial"/>
          <w:sz w:val="16"/>
          <w:szCs w:val="16"/>
          <w:lang w:val="es-MX"/>
        </w:rPr>
      </w:pPr>
      <w:r w:rsidRPr="00311FDD">
        <w:rPr>
          <w:rFonts w:ascii="Arial" w:hAnsi="Arial" w:cs="Arial"/>
          <w:sz w:val="16"/>
          <w:szCs w:val="16"/>
          <w:lang w:val="es-MX"/>
        </w:rPr>
        <w:t>REALIZAR OPERACIONES DE CONTROL DE ARMAS, MUNICIONES Y EXPLOSIVOS (CAMEX), EN EL ÁREA DE OPERACIÓN “GUAYAQUIL” EN SUS DISTRITOS SUR, ESTEROS Y 9 DE OCTUBRE.</w:t>
      </w:r>
    </w:p>
    <w:p w14:paraId="10A9EAFA" w14:textId="5EAD182E" w:rsidR="00FF763A" w:rsidRPr="00311FDD" w:rsidRDefault="00BB53D9" w:rsidP="00480346">
      <w:pPr>
        <w:numPr>
          <w:ilvl w:val="0"/>
          <w:numId w:val="19"/>
        </w:numPr>
        <w:spacing w:line="276" w:lineRule="auto"/>
        <w:ind w:left="993"/>
        <w:jc w:val="both"/>
        <w:rPr>
          <w:rFonts w:ascii="Arial" w:hAnsi="Arial" w:cs="Arial"/>
          <w:sz w:val="16"/>
          <w:szCs w:val="16"/>
          <w:lang w:val="es-MX"/>
        </w:rPr>
      </w:pPr>
      <w:r w:rsidRPr="00311FDD">
        <w:rPr>
          <w:rFonts w:ascii="Arial" w:hAnsi="Arial" w:cs="Arial"/>
          <w:sz w:val="16"/>
          <w:szCs w:val="16"/>
        </w:rPr>
        <w:t xml:space="preserve">EJECUTAR OPERACIONES DE APOYO A LAS ENTIDADES DEL ESTADO CON Y </w:t>
      </w:r>
      <w:r w:rsidRPr="00311FDD">
        <w:rPr>
          <w:rFonts w:ascii="Arial" w:hAnsi="Arial" w:cs="Arial"/>
          <w:sz w:val="16"/>
          <w:szCs w:val="16"/>
          <w:lang w:val="es-MX"/>
        </w:rPr>
        <w:t>SIN ESTADO DE EXCEPCIÓN EN EL ÁREA DE OPERACIÓN “GUAYAQUIL”, CON ORDEN.</w:t>
      </w:r>
    </w:p>
    <w:p w14:paraId="61A840F9" w14:textId="243E5898" w:rsidR="00FF763A" w:rsidRPr="00311FDD" w:rsidRDefault="00BB53D9" w:rsidP="00480346">
      <w:pPr>
        <w:numPr>
          <w:ilvl w:val="0"/>
          <w:numId w:val="19"/>
        </w:numPr>
        <w:spacing w:line="276" w:lineRule="auto"/>
        <w:ind w:left="993"/>
        <w:jc w:val="both"/>
        <w:rPr>
          <w:rFonts w:ascii="Arial" w:hAnsi="Arial" w:cs="Arial"/>
          <w:sz w:val="16"/>
          <w:szCs w:val="16"/>
          <w:lang w:val="es-MX"/>
        </w:rPr>
      </w:pPr>
      <w:r w:rsidRPr="00311FDD">
        <w:rPr>
          <w:rFonts w:ascii="Arial" w:hAnsi="Arial" w:cs="Arial"/>
          <w:sz w:val="16"/>
          <w:szCs w:val="16"/>
          <w:lang w:val="es-MX"/>
        </w:rPr>
        <w:t>APOYAR A LA CMP EN LA PROTECCIÓN Y TRASLADO DE ALTAS AUTORIDADES NACIONALES, CON ORDEN.</w:t>
      </w:r>
    </w:p>
    <w:p w14:paraId="6FE4B7E2" w14:textId="033A6817" w:rsidR="00FF763A" w:rsidRPr="00311FDD" w:rsidRDefault="00BB53D9" w:rsidP="00480346">
      <w:pPr>
        <w:numPr>
          <w:ilvl w:val="0"/>
          <w:numId w:val="19"/>
        </w:numPr>
        <w:spacing w:line="276" w:lineRule="auto"/>
        <w:ind w:left="993"/>
        <w:jc w:val="both"/>
        <w:rPr>
          <w:rFonts w:ascii="Arial" w:hAnsi="Arial" w:cs="Arial"/>
          <w:sz w:val="16"/>
          <w:szCs w:val="16"/>
        </w:rPr>
      </w:pPr>
      <w:r w:rsidRPr="00311FDD">
        <w:rPr>
          <w:rFonts w:ascii="Arial" w:hAnsi="Arial" w:cs="Arial"/>
          <w:sz w:val="16"/>
          <w:szCs w:val="16"/>
          <w:lang w:val="es-MX"/>
        </w:rPr>
        <w:t xml:space="preserve">VIGILAR Y PROTEGER LA ARS 7-1 EN EL ÁREA DE OPERACIÓN “GUAYAQUIL”, </w:t>
      </w:r>
      <w:r w:rsidRPr="00311FDD">
        <w:rPr>
          <w:rFonts w:ascii="Arial" w:hAnsi="Arial" w:cs="Arial"/>
          <w:sz w:val="16"/>
          <w:szCs w:val="16"/>
        </w:rPr>
        <w:t>DE ACUERDO CON EL COMPORTAMIENTO DE LA AMENAZA</w:t>
      </w:r>
      <w:r w:rsidRPr="00311FDD">
        <w:rPr>
          <w:rFonts w:ascii="Arial" w:hAnsi="Arial" w:cs="Arial"/>
          <w:sz w:val="16"/>
          <w:szCs w:val="16"/>
          <w:lang w:val="es-MX"/>
        </w:rPr>
        <w:t>.</w:t>
      </w:r>
    </w:p>
    <w:p w14:paraId="76C82AC9" w14:textId="538A47BC" w:rsidR="00FF763A" w:rsidRPr="00311FDD" w:rsidRDefault="00BB53D9" w:rsidP="00480346">
      <w:pPr>
        <w:numPr>
          <w:ilvl w:val="0"/>
          <w:numId w:val="19"/>
        </w:numPr>
        <w:spacing w:line="276" w:lineRule="auto"/>
        <w:ind w:left="993"/>
        <w:jc w:val="both"/>
        <w:rPr>
          <w:rFonts w:ascii="Arial" w:hAnsi="Arial" w:cs="Arial"/>
          <w:sz w:val="16"/>
          <w:szCs w:val="16"/>
        </w:rPr>
      </w:pPr>
      <w:r w:rsidRPr="00311FDD">
        <w:rPr>
          <w:rFonts w:ascii="Arial" w:hAnsi="Arial" w:cs="Arial"/>
          <w:sz w:val="16"/>
          <w:szCs w:val="16"/>
        </w:rPr>
        <w:t xml:space="preserve">EJECUTAR OPERACIONES ESPECIALES PARA NEUTRALIZAR A LAS AMENAZAS NO ESTATALES Y RIESGOS </w:t>
      </w:r>
      <w:r w:rsidRPr="00311FDD">
        <w:rPr>
          <w:rFonts w:ascii="Arial" w:hAnsi="Arial" w:cs="Arial"/>
          <w:sz w:val="16"/>
          <w:szCs w:val="16"/>
          <w:lang w:val="es-MX"/>
        </w:rPr>
        <w:t>EN EL ÁREA DE OPERACIÓN “GUAYAQUIL”.</w:t>
      </w:r>
    </w:p>
    <w:p w14:paraId="61A4BCEF" w14:textId="77777777" w:rsidR="008F1B1C" w:rsidRPr="00651C81" w:rsidRDefault="008F1B1C" w:rsidP="008F1B1C">
      <w:pPr>
        <w:spacing w:line="276" w:lineRule="auto"/>
        <w:ind w:left="709"/>
        <w:jc w:val="both"/>
        <w:rPr>
          <w:rFonts w:ascii="Arial" w:hAnsi="Arial" w:cs="Arial"/>
          <w:sz w:val="16"/>
          <w:szCs w:val="16"/>
        </w:rPr>
      </w:pPr>
    </w:p>
    <w:p w14:paraId="3405AB2D" w14:textId="10777110" w:rsidR="00BB53D9" w:rsidRPr="00651C81" w:rsidRDefault="00BB53D9" w:rsidP="00651C81">
      <w:pPr>
        <w:spacing w:line="276" w:lineRule="auto"/>
        <w:ind w:left="284"/>
        <w:jc w:val="both"/>
        <w:rPr>
          <w:rFonts w:ascii="Arial" w:hAnsi="Arial" w:cs="Arial"/>
          <w:b/>
          <w:bCs/>
          <w:sz w:val="16"/>
          <w:szCs w:val="16"/>
        </w:rPr>
      </w:pPr>
      <w:r w:rsidRPr="00651C81">
        <w:rPr>
          <w:rFonts w:ascii="Arial" w:hAnsi="Arial" w:cs="Arial"/>
          <w:b/>
          <w:bCs/>
          <w:sz w:val="16"/>
          <w:szCs w:val="16"/>
        </w:rPr>
        <w:t xml:space="preserve">CONDUCTA EN </w:t>
      </w:r>
      <w:r w:rsidR="00480346">
        <w:rPr>
          <w:rFonts w:ascii="Arial" w:hAnsi="Arial" w:cs="Arial"/>
          <w:b/>
          <w:bCs/>
          <w:sz w:val="16"/>
          <w:szCs w:val="16"/>
        </w:rPr>
        <w:t xml:space="preserve">LAS </w:t>
      </w:r>
      <w:r w:rsidRPr="00651C81">
        <w:rPr>
          <w:rFonts w:ascii="Arial" w:hAnsi="Arial" w:cs="Arial"/>
          <w:b/>
          <w:bCs/>
          <w:sz w:val="16"/>
          <w:szCs w:val="16"/>
        </w:rPr>
        <w:t>OPERACIONES</w:t>
      </w:r>
      <w:r w:rsidR="00480346">
        <w:rPr>
          <w:rFonts w:ascii="Arial" w:hAnsi="Arial" w:cs="Arial"/>
          <w:b/>
          <w:bCs/>
          <w:sz w:val="16"/>
          <w:szCs w:val="16"/>
        </w:rPr>
        <w:t>:</w:t>
      </w:r>
    </w:p>
    <w:p w14:paraId="5884AC19" w14:textId="77777777" w:rsidR="00BB53D9" w:rsidRPr="00651C81" w:rsidRDefault="00BB53D9" w:rsidP="00BB53D9">
      <w:pPr>
        <w:spacing w:line="276" w:lineRule="auto"/>
        <w:jc w:val="both"/>
        <w:rPr>
          <w:rFonts w:ascii="Arial" w:hAnsi="Arial" w:cs="Arial"/>
          <w:sz w:val="16"/>
          <w:szCs w:val="16"/>
        </w:rPr>
      </w:pPr>
    </w:p>
    <w:p w14:paraId="74CB113F" w14:textId="27361B2A"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CUMPLIMIENTO GENERAL</w:t>
      </w:r>
    </w:p>
    <w:p w14:paraId="2D6199BF" w14:textId="0B6409C9" w:rsidR="00BB53D9" w:rsidRPr="00651C81" w:rsidRDefault="00BB53D9" w:rsidP="00651C81">
      <w:pPr>
        <w:spacing w:line="276" w:lineRule="auto"/>
        <w:ind w:left="709"/>
        <w:jc w:val="both"/>
        <w:rPr>
          <w:rFonts w:ascii="Arial" w:hAnsi="Arial" w:cs="Arial"/>
          <w:sz w:val="16"/>
          <w:szCs w:val="16"/>
        </w:rPr>
      </w:pPr>
      <w:r w:rsidRPr="00651C81">
        <w:rPr>
          <w:rFonts w:ascii="Arial" w:hAnsi="Arial" w:cs="Arial"/>
          <w:sz w:val="16"/>
          <w:szCs w:val="16"/>
        </w:rPr>
        <w:t>CUMPLIR ESTRICTAMENTE CON: EL DERECHO INTERNACIONAL HUMANITARIO (DIH), LOS DERECHOS HUMANOS (DD.HH.), EL USO PROGRESIVO Y LEGÍTIMO DE LA FUERZA (LORULF), NORMAS DE COMPORTAMIENTO, REGLAS DE ENFRENTAMIENTO, Y LAS NORMAS DE DERECHO CONEXO (NDC) ESTABLECIDAS EN LAS REFERENCIAS INSTITUCIONALES.</w:t>
      </w:r>
    </w:p>
    <w:p w14:paraId="1453F19B" w14:textId="79B428DB"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EN CASO DE ENCONTRARSE CON ARTEFACTOS EXPLOSIVOS O ARMAMENTO</w:t>
      </w:r>
      <w:r w:rsidR="00651C81" w:rsidRPr="00651C81">
        <w:rPr>
          <w:rFonts w:ascii="Arial" w:hAnsi="Arial" w:cs="Arial"/>
          <w:sz w:val="16"/>
          <w:szCs w:val="16"/>
        </w:rPr>
        <w:t>:</w:t>
      </w:r>
    </w:p>
    <w:p w14:paraId="73688A24" w14:textId="77777777" w:rsidR="00BB53D9" w:rsidRPr="00651C81" w:rsidRDefault="00BB53D9" w:rsidP="00651C81">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ASEGURAR EL ÁREA ANTE LA PRESENCIA DE ARTEFACTOS EXPLOSIVOS IMPROVISADOS (AEI), MATERIAL EXPLOSIVO NO DETONADO (UXO) O ARMAS LETALES Y NO LETALES.</w:t>
      </w:r>
    </w:p>
    <w:p w14:paraId="0C88882F" w14:textId="77777777" w:rsidR="00BB53D9" w:rsidRPr="00651C81" w:rsidRDefault="00BB53D9" w:rsidP="00651C81">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VERIFICAR EN EL CASO DE ARMAS NO LETALES Y LETALES, LOS PERMISOS DE PORTE Y TENENCIA.</w:t>
      </w:r>
    </w:p>
    <w:p w14:paraId="6CDD2559" w14:textId="77777777" w:rsidR="00BB53D9" w:rsidRPr="00651C81" w:rsidRDefault="00BB53D9" w:rsidP="00651C81">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COMUNICAR DE INMEDIATO LA SITUACIÓN A ESTE COMANDO POR LOS CANALES ESTABLECIDOS.</w:t>
      </w:r>
    </w:p>
    <w:p w14:paraId="7AEEC2F6" w14:textId="309E360C" w:rsidR="00BB53D9" w:rsidRPr="00651C81" w:rsidRDefault="00311FDD" w:rsidP="00651C81">
      <w:pPr>
        <w:spacing w:line="276" w:lineRule="auto"/>
        <w:ind w:left="993" w:hanging="283"/>
        <w:jc w:val="both"/>
        <w:rPr>
          <w:rFonts w:ascii="Arial" w:hAnsi="Arial" w:cs="Arial"/>
          <w:sz w:val="16"/>
          <w:szCs w:val="16"/>
        </w:rPr>
      </w:pPr>
      <w:r>
        <w:rPr>
          <w:rFonts w:ascii="Arial" w:hAnsi="Arial" w:cs="Arial"/>
          <w:sz w:val="16"/>
          <w:szCs w:val="16"/>
        </w:rPr>
        <w:t>●</w:t>
      </w:r>
      <w:r>
        <w:rPr>
          <w:rFonts w:ascii="Arial" w:hAnsi="Arial" w:cs="Arial"/>
          <w:sz w:val="16"/>
          <w:szCs w:val="16"/>
        </w:rPr>
        <w:tab/>
        <w:t xml:space="preserve">REGISTRAR LAS </w:t>
      </w:r>
      <w:r w:rsidR="00BB53D9" w:rsidRPr="00651C81">
        <w:rPr>
          <w:rFonts w:ascii="Arial" w:hAnsi="Arial" w:cs="Arial"/>
          <w:sz w:val="16"/>
          <w:szCs w:val="16"/>
        </w:rPr>
        <w:t>ACCIONES EFECTUADAS MEDIANTES FOTOGRAFÍAS Y VIDEOS, EXCLUSIVAMENTE POR PARTE DEL JEFE DE PATRULLA.</w:t>
      </w:r>
    </w:p>
    <w:p w14:paraId="34BA4C7B" w14:textId="77777777" w:rsidR="00BB53D9" w:rsidRPr="00651C81" w:rsidRDefault="00BB53D9" w:rsidP="00651C81">
      <w:pPr>
        <w:spacing w:line="276" w:lineRule="auto"/>
        <w:ind w:left="993" w:hanging="283"/>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COMPARTIR DICHA INFORMACIÓN CON TERCEROS Y/O A TRAVÉS DE REDES SOCIALES.</w:t>
      </w:r>
    </w:p>
    <w:p w14:paraId="6A14E0EC" w14:textId="5205C14B" w:rsidR="00BB53D9" w:rsidRPr="00651C81" w:rsidRDefault="00BB53D9" w:rsidP="00651C81">
      <w:pPr>
        <w:pStyle w:val="Prrafodelista"/>
        <w:numPr>
          <w:ilvl w:val="0"/>
          <w:numId w:val="29"/>
        </w:numPr>
        <w:spacing w:line="276" w:lineRule="auto"/>
        <w:ind w:left="709"/>
        <w:jc w:val="both"/>
        <w:rPr>
          <w:rFonts w:ascii="Arial" w:hAnsi="Arial" w:cs="Arial"/>
          <w:sz w:val="16"/>
          <w:szCs w:val="16"/>
        </w:rPr>
      </w:pPr>
      <w:r w:rsidRPr="00651C81">
        <w:rPr>
          <w:rFonts w:ascii="Arial" w:hAnsi="Arial" w:cs="Arial"/>
          <w:sz w:val="16"/>
          <w:szCs w:val="16"/>
        </w:rPr>
        <w:t>PROHIBICIONES DURANTE INSPECCIONES Y OPERATIVOS</w:t>
      </w:r>
      <w:r w:rsidR="00651C81" w:rsidRPr="00651C81">
        <w:rPr>
          <w:rFonts w:ascii="Arial" w:hAnsi="Arial" w:cs="Arial"/>
          <w:sz w:val="16"/>
          <w:szCs w:val="16"/>
        </w:rPr>
        <w:t>:</w:t>
      </w:r>
    </w:p>
    <w:p w14:paraId="3E05C08F"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RETENER O SUSTRAER ARTÍCULOS, MATERIALES O ACCESORIOS DE CIUDADANOS DURANTE INSPECCIONES, CACHEOS O REQUISAS.</w:t>
      </w:r>
    </w:p>
    <w:p w14:paraId="7DB90D54"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AGREDIR O IRRESPETAR A LOS CIUDADANOS APREHENDIDOS.</w:t>
      </w:r>
    </w:p>
    <w:p w14:paraId="3F41587C"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VULNERAR LOS DERECHOS HUMANOS DE LAS PERSONAS DURANTE LA OPERACIÓN.</w:t>
      </w:r>
    </w:p>
    <w:p w14:paraId="48EC6862" w14:textId="77777777" w:rsidR="00BB53D9" w:rsidRPr="00651C81"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RETENER LOS TELÉFONOS CELULARES DEL PERSONAL APREHENDIDO, SALVO ORDEN SUPERIOR O PROCEDIMIENTO LEGAL DEBIDAMENTE JUSTIFICADO.</w:t>
      </w:r>
    </w:p>
    <w:p w14:paraId="15523A47" w14:textId="1B67147A" w:rsidR="008B7ADD" w:rsidRDefault="00BB53D9" w:rsidP="00651C81">
      <w:pPr>
        <w:spacing w:line="276" w:lineRule="auto"/>
        <w:ind w:left="993" w:hanging="284"/>
        <w:jc w:val="both"/>
        <w:rPr>
          <w:rFonts w:ascii="Arial" w:hAnsi="Arial" w:cs="Arial"/>
          <w:sz w:val="16"/>
          <w:szCs w:val="16"/>
        </w:rPr>
      </w:pPr>
      <w:r w:rsidRPr="00651C81">
        <w:rPr>
          <w:rFonts w:ascii="Arial" w:hAnsi="Arial" w:cs="Arial"/>
          <w:sz w:val="16"/>
          <w:szCs w:val="16"/>
        </w:rPr>
        <w:t>●</w:t>
      </w:r>
      <w:r w:rsidRPr="00651C81">
        <w:rPr>
          <w:rFonts w:ascii="Arial" w:hAnsi="Arial" w:cs="Arial"/>
          <w:sz w:val="16"/>
          <w:szCs w:val="16"/>
        </w:rPr>
        <w:tab/>
        <w:t>PROHIBIDO TRASLADAR A LOS CIUDADANOS APREHENDIDOS EN LAS CAMIONETAS ASIGNADAS</w:t>
      </w:r>
      <w:r w:rsidR="008B7ADD" w:rsidRPr="00651C81">
        <w:rPr>
          <w:rFonts w:ascii="Arial" w:hAnsi="Arial" w:cs="Arial"/>
          <w:sz w:val="16"/>
          <w:szCs w:val="16"/>
        </w:rPr>
        <w:t xml:space="preserve">. </w:t>
      </w:r>
    </w:p>
    <w:p w14:paraId="5C89469D" w14:textId="77777777" w:rsidR="00311FDD" w:rsidRDefault="00311FDD" w:rsidP="00651C81">
      <w:pPr>
        <w:spacing w:line="276" w:lineRule="auto"/>
        <w:ind w:left="993" w:hanging="284"/>
        <w:jc w:val="both"/>
        <w:rPr>
          <w:rFonts w:ascii="Arial" w:hAnsi="Arial" w:cs="Arial"/>
          <w:sz w:val="16"/>
          <w:szCs w:val="16"/>
        </w:rPr>
      </w:pPr>
    </w:p>
    <w:p w14:paraId="39CC14DF" w14:textId="7215CD1B" w:rsidR="00651C81" w:rsidRPr="00651C81" w:rsidRDefault="00651C81" w:rsidP="00651C81">
      <w:pPr>
        <w:spacing w:line="276" w:lineRule="auto"/>
        <w:jc w:val="both"/>
        <w:rPr>
          <w:rFonts w:ascii="Arial" w:hAnsi="Arial" w:cs="Arial"/>
          <w:b/>
          <w:bCs/>
          <w:sz w:val="16"/>
          <w:szCs w:val="16"/>
        </w:rPr>
      </w:pPr>
      <w:r w:rsidRPr="00651C81">
        <w:rPr>
          <w:rFonts w:ascii="Arial" w:hAnsi="Arial" w:cs="Arial"/>
          <w:b/>
          <w:bCs/>
          <w:sz w:val="16"/>
          <w:szCs w:val="16"/>
        </w:rPr>
        <w:t>LA SEGURIDAD DEL PERSONAL Y DEL MATERIAL PRIMARÁ SOBRE CUALQUIER OTRA CONSIDERACIÓN Y NINGUNA DISPOSICIÓN CONTENIDA EN ESTE DOCUMENTO SERÁ ASUMIDA COMO UNA RESTRICCIÓN QUE IMPIDA EJECUTAR MEDIDAS NECESARIAS PARA SU PRESERVACIÓN</w:t>
      </w:r>
    </w:p>
    <w:p w14:paraId="20270B68" w14:textId="77777777" w:rsidR="00651C81" w:rsidRPr="00651C81" w:rsidRDefault="00651C81" w:rsidP="00651C81">
      <w:pPr>
        <w:spacing w:line="276" w:lineRule="auto"/>
        <w:jc w:val="both"/>
        <w:rPr>
          <w:rFonts w:ascii="Arial" w:hAnsi="Arial" w:cs="Arial"/>
          <w:sz w:val="16"/>
          <w:szCs w:val="16"/>
        </w:rPr>
      </w:pPr>
    </w:p>
    <w:p w14:paraId="08514624" w14:textId="2298A047" w:rsidR="00575D79" w:rsidRPr="00651C81" w:rsidRDefault="00651C81">
      <w:pPr>
        <w:widowControl w:val="0"/>
        <w:numPr>
          <w:ilvl w:val="0"/>
          <w:numId w:val="4"/>
        </w:numPr>
        <w:suppressAutoHyphens/>
        <w:snapToGrid w:val="0"/>
        <w:ind w:left="426" w:hanging="425"/>
        <w:jc w:val="both"/>
        <w:rPr>
          <w:rFonts w:ascii="Arial" w:hAnsi="Arial" w:cs="Arial"/>
          <w:b/>
          <w:snapToGrid w:val="0"/>
          <w:sz w:val="16"/>
          <w:szCs w:val="16"/>
          <w:lang w:val="es-ES"/>
        </w:rPr>
      </w:pPr>
      <w:r w:rsidRPr="00651C81">
        <w:rPr>
          <w:rFonts w:ascii="Arial" w:hAnsi="Arial" w:cs="Arial"/>
          <w:b/>
          <w:sz w:val="16"/>
          <w:szCs w:val="16"/>
          <w:u w:val="single"/>
        </w:rPr>
        <w:t>INSTRUCCIONES DE COORDINACIÓN</w:t>
      </w:r>
    </w:p>
    <w:p w14:paraId="2B417C27" w14:textId="77777777" w:rsidR="00312168" w:rsidRPr="00651C81" w:rsidRDefault="00312168" w:rsidP="00312168">
      <w:pPr>
        <w:widowControl w:val="0"/>
        <w:suppressAutoHyphens/>
        <w:snapToGrid w:val="0"/>
        <w:ind w:left="709"/>
        <w:jc w:val="both"/>
        <w:rPr>
          <w:rFonts w:ascii="Arial" w:hAnsi="Arial" w:cs="Arial"/>
          <w:b/>
          <w:snapToGrid w:val="0"/>
          <w:sz w:val="16"/>
          <w:szCs w:val="16"/>
          <w:lang w:val="es-ES"/>
        </w:rPr>
      </w:pPr>
    </w:p>
    <w:p w14:paraId="0A4A373D" w14:textId="543D25F7" w:rsidR="00651C81" w:rsidRPr="00651C81" w:rsidRDefault="00651C81" w:rsidP="0018202D">
      <w:pPr>
        <w:pStyle w:val="Prrafodelista"/>
        <w:numPr>
          <w:ilvl w:val="0"/>
          <w:numId w:val="22"/>
        </w:numPr>
        <w:spacing w:line="276" w:lineRule="auto"/>
        <w:ind w:left="851"/>
        <w:jc w:val="both"/>
        <w:rPr>
          <w:rFonts w:ascii="Arial" w:hAnsi="Arial" w:cs="Arial"/>
          <w:sz w:val="16"/>
          <w:szCs w:val="16"/>
        </w:rPr>
      </w:pPr>
      <w:r>
        <w:rPr>
          <w:rFonts w:ascii="Arial" w:hAnsi="Arial" w:cs="Arial"/>
          <w:sz w:val="16"/>
          <w:szCs w:val="16"/>
        </w:rPr>
        <w:lastRenderedPageBreak/>
        <w:t xml:space="preserve">CON EL </w:t>
      </w:r>
      <w:r w:rsidRPr="00651C81">
        <w:rPr>
          <w:rFonts w:ascii="Arial" w:hAnsi="Arial" w:cs="Arial"/>
          <w:sz w:val="16"/>
          <w:szCs w:val="16"/>
        </w:rPr>
        <w:t xml:space="preserve">ECU-911: LLAMAR Y REPORTAR </w:t>
      </w:r>
      <w:r>
        <w:rPr>
          <w:rFonts w:ascii="Arial" w:hAnsi="Arial" w:cs="Arial"/>
          <w:sz w:val="16"/>
          <w:szCs w:val="16"/>
        </w:rPr>
        <w:t xml:space="preserve">EL </w:t>
      </w:r>
      <w:r w:rsidRPr="00651C81">
        <w:rPr>
          <w:rFonts w:ascii="Arial" w:hAnsi="Arial" w:cs="Arial"/>
          <w:sz w:val="16"/>
          <w:szCs w:val="16"/>
        </w:rPr>
        <w:t>SECTOR DE OPERACIÓN, CANTIDAD DE PMP Y MEDIOS EMPLEADOS, AL INICIO Y AL FINALIZAR LA OPERACIÓN</w:t>
      </w:r>
    </w:p>
    <w:p w14:paraId="4E4EE417" w14:textId="01B1218E" w:rsidR="0013461C"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t>CON EL PUESTO DE MANDO (PM), EN CASO DE ENCONTRARSE DURANTE LAS OPERACIONES CON ARTEFACTOS EXPLOSIVOS IMPROVISADOS O MATERIAL EXPLOSIVO NO EXPLOTADO. ASIMISMO, ASEGURARÁN EL ÁREA.</w:t>
      </w:r>
    </w:p>
    <w:p w14:paraId="2CB0D894" w14:textId="071DA5C8" w:rsidR="0013461C"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t>CON EL PUESTO DE MANDO (PM), EN CASO DE ENCONTRARSE DURANTE LAS OPERACIONES CON DELITOS FLAGRANTES QUE INVOLUCREN APREHENSIONES, DECOMISOS, ETC., PARA LAS COORDINACIONES CON LAS INSTITUCIONES PERTINENTES PARA SU JUDICIALIZACIÓN Y PARA LA ELABORACIÓN DEL PARTE AL INSTANTE CORRESPONDIENTE.</w:t>
      </w:r>
    </w:p>
    <w:p w14:paraId="26D2F31D" w14:textId="034B12DF" w:rsidR="00A7213F" w:rsidRPr="00651C81" w:rsidRDefault="00651C81" w:rsidP="00AD4CB3">
      <w:pPr>
        <w:pStyle w:val="Prrafodelista"/>
        <w:numPr>
          <w:ilvl w:val="0"/>
          <w:numId w:val="22"/>
        </w:numPr>
        <w:tabs>
          <w:tab w:val="left" w:pos="1276"/>
        </w:tabs>
        <w:spacing w:line="276" w:lineRule="auto"/>
        <w:ind w:left="851" w:hanging="425"/>
        <w:jc w:val="both"/>
        <w:rPr>
          <w:rFonts w:ascii="Arial" w:hAnsi="Arial" w:cs="Arial"/>
          <w:sz w:val="16"/>
          <w:szCs w:val="16"/>
        </w:rPr>
      </w:pPr>
      <w:r w:rsidRPr="00651C81">
        <w:rPr>
          <w:rFonts w:ascii="Arial" w:hAnsi="Arial" w:cs="Arial"/>
          <w:sz w:val="16"/>
          <w:szCs w:val="16"/>
        </w:rPr>
        <w:t>CON EL PUESTO DE MANDO (PM), EN CASO DE PRESENTARSE ALGUNA EMERGENCIA MÉDICA CON EL PERSONAL QUE CONFORMA LAS ESCUADRAS CON EL FIN DE COORDINAR, EN FUNCIÓN DE LA UBICACIÓN DE LA EMERGENCIA, EL CENTRO DE SALUD MÁS CERCANO O ASISTENCIA INMEDIATA CON HOSNAG.</w:t>
      </w:r>
    </w:p>
    <w:p w14:paraId="491EBB25" w14:textId="77777777" w:rsidR="0015516F" w:rsidRPr="00651C81" w:rsidRDefault="0015516F" w:rsidP="00AD4CB3">
      <w:pPr>
        <w:tabs>
          <w:tab w:val="left" w:pos="1276"/>
        </w:tabs>
        <w:spacing w:line="276" w:lineRule="auto"/>
        <w:jc w:val="both"/>
        <w:rPr>
          <w:rFonts w:ascii="Arial" w:hAnsi="Arial" w:cs="Arial"/>
          <w:sz w:val="16"/>
          <w:szCs w:val="16"/>
        </w:rPr>
      </w:pPr>
    </w:p>
    <w:p w14:paraId="3AB3A227" w14:textId="5EF43540" w:rsidR="00784ECE" w:rsidRPr="00651C81" w:rsidRDefault="00651C81" w:rsidP="007C659E">
      <w:pPr>
        <w:pStyle w:val="Prrafodelista"/>
        <w:numPr>
          <w:ilvl w:val="0"/>
          <w:numId w:val="3"/>
        </w:numPr>
        <w:spacing w:line="276" w:lineRule="auto"/>
        <w:ind w:left="426" w:right="91"/>
        <w:jc w:val="both"/>
        <w:rPr>
          <w:rFonts w:ascii="Arial" w:hAnsi="Arial" w:cs="Arial"/>
          <w:b/>
          <w:bCs/>
          <w:sz w:val="16"/>
          <w:szCs w:val="16"/>
          <w:u w:val="single"/>
        </w:rPr>
      </w:pPr>
      <w:r w:rsidRPr="00651C81">
        <w:rPr>
          <w:rFonts w:ascii="Arial" w:hAnsi="Arial" w:cs="Arial"/>
          <w:b/>
          <w:bCs/>
          <w:sz w:val="16"/>
          <w:szCs w:val="16"/>
          <w:u w:val="single"/>
        </w:rPr>
        <w:t>ADMINISTRACIÓN Y LOGÍSTICA</w:t>
      </w:r>
    </w:p>
    <w:p w14:paraId="18607BD3" w14:textId="77777777" w:rsidR="00784ECE" w:rsidRPr="00651C81" w:rsidRDefault="00784ECE" w:rsidP="00784ECE">
      <w:pPr>
        <w:spacing w:line="276" w:lineRule="auto"/>
        <w:ind w:left="426"/>
        <w:rPr>
          <w:rFonts w:ascii="Arial" w:hAnsi="Arial" w:cs="Arial"/>
          <w:b/>
          <w:sz w:val="16"/>
          <w:szCs w:val="16"/>
        </w:rPr>
      </w:pPr>
    </w:p>
    <w:p w14:paraId="633197FF" w14:textId="77777777" w:rsidR="00651C81" w:rsidRPr="00651C81" w:rsidRDefault="00651C81" w:rsidP="00651C81">
      <w:pPr>
        <w:pStyle w:val="Prrafodelista"/>
        <w:numPr>
          <w:ilvl w:val="0"/>
          <w:numId w:val="24"/>
        </w:numPr>
        <w:spacing w:line="276" w:lineRule="auto"/>
        <w:ind w:left="709" w:hanging="283"/>
        <w:jc w:val="both"/>
        <w:rPr>
          <w:rFonts w:ascii="Arial" w:hAnsi="Arial" w:cs="Arial"/>
          <w:sz w:val="16"/>
          <w:szCs w:val="16"/>
          <w:lang w:val="es-ES_tradnl"/>
        </w:rPr>
      </w:pPr>
      <w:r w:rsidRPr="00651C81">
        <w:rPr>
          <w:rFonts w:ascii="Arial" w:hAnsi="Arial" w:cs="Arial"/>
          <w:sz w:val="16"/>
          <w:szCs w:val="16"/>
          <w:lang w:val="es-ES_tradnl"/>
        </w:rPr>
        <w:t>MANTENER ESPECIAL ATENCIÓN A LA CORRECTA MANIPULACIÓN Y EMPLEO DEL ARMAMENTO, ASÍ COMO CON LOS MEDIOS DE TRANSPORTE Y SEÑALÉTICA, FIN EVITAR ACCIDENTES.</w:t>
      </w:r>
    </w:p>
    <w:p w14:paraId="41F702FD" w14:textId="6291867C" w:rsidR="00BD5134" w:rsidRPr="00480346" w:rsidRDefault="00651C81" w:rsidP="00480346">
      <w:pPr>
        <w:pStyle w:val="Prrafodelista"/>
        <w:numPr>
          <w:ilvl w:val="0"/>
          <w:numId w:val="24"/>
        </w:numPr>
        <w:spacing w:line="276" w:lineRule="auto"/>
        <w:ind w:left="709" w:hanging="283"/>
        <w:jc w:val="both"/>
        <w:rPr>
          <w:rFonts w:ascii="Arial" w:hAnsi="Arial" w:cs="Arial"/>
          <w:sz w:val="16"/>
          <w:szCs w:val="16"/>
          <w:lang w:val="es-ES_tradnl"/>
        </w:rPr>
      </w:pPr>
      <w:r w:rsidRPr="00480346">
        <w:rPr>
          <w:rFonts w:ascii="Arial" w:hAnsi="Arial" w:cs="Arial"/>
          <w:sz w:val="16"/>
          <w:szCs w:val="16"/>
          <w:lang w:val="es-ES_tradnl"/>
        </w:rPr>
        <w:t>LOS JEFES DE PATRULLA DEBERÁN REALIZAR LOS PROCEDIMIENTOS DE SEGURIDAD DE ARMAMENTO EN EL PATIO DE CODESC, DE ACUERDO CON LOS SIGUIENTES PASOS:</w:t>
      </w:r>
    </w:p>
    <w:p w14:paraId="781CBD52" w14:textId="29D98FD4"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COLOQUE SEGURO AL ARMA.</w:t>
      </w:r>
    </w:p>
    <w:p w14:paraId="0197D7CC" w14:textId="439D62DA"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PRESIONE EL SEGURO DE LA ALIMENTADORA Y RETIRE EL CARGADOR.</w:t>
      </w:r>
    </w:p>
    <w:p w14:paraId="393E5AE4" w14:textId="4A172E39"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LLEVAR LOS MECANISMOS MÓVILES DEL ARMA HACIA ATRÁS Y MANTENERLOS EN ESA POSICIÓN.</w:t>
      </w:r>
    </w:p>
    <w:p w14:paraId="2831B5FF" w14:textId="3AC87472"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REVISAR VISUALMENTE LA RECÁMARA DEL ARMA, ASEGURARSE DE QUE NO EXISTA MUNICIÓN.</w:t>
      </w:r>
    </w:p>
    <w:p w14:paraId="161FBC6C" w14:textId="15389027"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LLEVAR LOS MECANISMOS MÓVILES HACIA ADELANTE A SU POSICIÓN ORIGINAL.</w:t>
      </w:r>
    </w:p>
    <w:p w14:paraId="5A8C4B55" w14:textId="0FF4BB52"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LA ALIMENTADORA EN EL ARMA.</w:t>
      </w:r>
    </w:p>
    <w:p w14:paraId="5332DC63" w14:textId="62E33EE4"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QUITAR EL SEGURO Y PERCUTIR EL ARMA EN EL ÁREA/TANQUE DE DESCARGA.</w:t>
      </w:r>
    </w:p>
    <w:p w14:paraId="613D9A01" w14:textId="236BB81F"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SEGURO Y RETIRAR/MANTENER LA ALIMENTADORA EN EL ARMA SEGÚN SEA EL CASO.</w:t>
      </w:r>
    </w:p>
    <w:p w14:paraId="36064841" w14:textId="21F19456" w:rsidR="00BD5134" w:rsidRPr="00651C81" w:rsidRDefault="00651C81" w:rsidP="00480346">
      <w:pPr>
        <w:numPr>
          <w:ilvl w:val="0"/>
          <w:numId w:val="31"/>
        </w:numPr>
        <w:spacing w:line="276" w:lineRule="auto"/>
        <w:ind w:left="1134"/>
        <w:jc w:val="both"/>
        <w:rPr>
          <w:rFonts w:ascii="Arial" w:hAnsi="Arial" w:cs="Arial"/>
          <w:sz w:val="16"/>
          <w:szCs w:val="16"/>
          <w:lang w:val="es-ES_tradnl"/>
        </w:rPr>
      </w:pPr>
      <w:r w:rsidRPr="00651C81">
        <w:rPr>
          <w:rFonts w:ascii="Arial" w:hAnsi="Arial" w:cs="Arial"/>
          <w:sz w:val="16"/>
          <w:szCs w:val="16"/>
          <w:lang w:val="es-ES_tradnl"/>
        </w:rPr>
        <w:t>COLOCAR EL ARMA EN LA PORTA PISTOLA/PORTAFUSIL O CONTENEDOR RESPECTIVO.</w:t>
      </w:r>
    </w:p>
    <w:p w14:paraId="5D60E8D4" w14:textId="43089F9B" w:rsidR="00BD5134" w:rsidRPr="00480346" w:rsidRDefault="00651C81" w:rsidP="00480346">
      <w:pPr>
        <w:pStyle w:val="Prrafodelista"/>
        <w:numPr>
          <w:ilvl w:val="0"/>
          <w:numId w:val="24"/>
        </w:numPr>
        <w:spacing w:line="276" w:lineRule="auto"/>
        <w:ind w:left="709" w:hanging="283"/>
        <w:jc w:val="both"/>
        <w:rPr>
          <w:rFonts w:ascii="Arial" w:hAnsi="Arial" w:cs="Arial"/>
          <w:sz w:val="16"/>
          <w:szCs w:val="16"/>
        </w:rPr>
      </w:pPr>
      <w:r w:rsidRPr="00480346">
        <w:rPr>
          <w:rFonts w:ascii="Arial" w:hAnsi="Arial" w:cs="Arial"/>
          <w:sz w:val="16"/>
          <w:szCs w:val="16"/>
        </w:rPr>
        <w:t>SE PROHÍBE EL USO DE TELÉFONOS CELULARES MIENTRAS DUREN LAS OPERACIONES, A EXCEPCIÓN DEL MÁS ANTIGUO DE CADA PATRULLA, QUE LO UTILIZARÁ PARA COMUNICARSE CON EL PM EN CASOS ESTRICTAMENTE NECESARIOS Y PARA REALIZAR TOMAS DE VIDEOS DONDE SE EVIDENCIE LOS PROCEDIMIENTOS EFECTUADOS POR LA PATRULLA</w:t>
      </w:r>
      <w:r w:rsidR="00480346">
        <w:rPr>
          <w:rFonts w:ascii="Arial" w:hAnsi="Arial" w:cs="Arial"/>
          <w:sz w:val="16"/>
          <w:szCs w:val="16"/>
        </w:rPr>
        <w:t xml:space="preserve">, </w:t>
      </w:r>
      <w:r w:rsidR="00480346" w:rsidRPr="00480346">
        <w:rPr>
          <w:rFonts w:ascii="Arial" w:hAnsi="Arial" w:cs="Arial"/>
          <w:sz w:val="16"/>
          <w:szCs w:val="16"/>
        </w:rPr>
        <w:t xml:space="preserve">QUE SUSTENTEN SU JUDICIALIZACIÓN. </w:t>
      </w:r>
    </w:p>
    <w:p w14:paraId="48DE4F8D" w14:textId="3EDA7130" w:rsidR="00A7213F" w:rsidRDefault="00651C81" w:rsidP="00480346">
      <w:pPr>
        <w:pStyle w:val="Prrafodelista"/>
        <w:numPr>
          <w:ilvl w:val="0"/>
          <w:numId w:val="24"/>
        </w:numPr>
        <w:spacing w:line="276" w:lineRule="auto"/>
        <w:ind w:left="709" w:hanging="283"/>
        <w:jc w:val="both"/>
        <w:rPr>
          <w:rFonts w:ascii="Arial" w:hAnsi="Arial" w:cs="Arial"/>
          <w:sz w:val="16"/>
          <w:szCs w:val="16"/>
        </w:rPr>
      </w:pPr>
      <w:r w:rsidRPr="00480346">
        <w:rPr>
          <w:rFonts w:ascii="Arial" w:hAnsi="Arial" w:cs="Arial"/>
          <w:sz w:val="16"/>
          <w:szCs w:val="16"/>
        </w:rPr>
        <w:t xml:space="preserve">SE PROHÍBE LA DIFUSIÓN DE VIDEOS Y FOTOGRAFÍAS EN REDES SOCIALES, QUE PONGAN EN RIESGO AL </w:t>
      </w:r>
      <w:r w:rsidR="00480346">
        <w:rPr>
          <w:rFonts w:ascii="Arial" w:hAnsi="Arial" w:cs="Arial"/>
          <w:sz w:val="16"/>
          <w:szCs w:val="16"/>
        </w:rPr>
        <w:t>PMP</w:t>
      </w:r>
      <w:r w:rsidRPr="00480346">
        <w:rPr>
          <w:rFonts w:ascii="Arial" w:hAnsi="Arial" w:cs="Arial"/>
          <w:sz w:val="16"/>
          <w:szCs w:val="16"/>
        </w:rPr>
        <w:t xml:space="preserve"> QUE INTERVIENE EN LAS OPERACIONES. </w:t>
      </w:r>
    </w:p>
    <w:p w14:paraId="09312255" w14:textId="72E6457C" w:rsidR="00480346" w:rsidRPr="00480346" w:rsidRDefault="00480346" w:rsidP="00480346">
      <w:pPr>
        <w:pStyle w:val="Prrafodelista"/>
        <w:numPr>
          <w:ilvl w:val="0"/>
          <w:numId w:val="24"/>
        </w:numPr>
        <w:spacing w:line="276" w:lineRule="auto"/>
        <w:ind w:left="709" w:hanging="283"/>
        <w:jc w:val="both"/>
        <w:rPr>
          <w:rFonts w:ascii="Arial" w:hAnsi="Arial" w:cs="Arial"/>
          <w:sz w:val="16"/>
          <w:szCs w:val="16"/>
        </w:rPr>
      </w:pPr>
      <w:r>
        <w:rPr>
          <w:rFonts w:ascii="Arial" w:hAnsi="Arial" w:cs="Arial"/>
          <w:sz w:val="16"/>
          <w:szCs w:val="16"/>
        </w:rPr>
        <w:t xml:space="preserve">LA NÓMINA DE LA PATRULLA CON </w:t>
      </w:r>
      <w:r w:rsidRPr="00480346">
        <w:rPr>
          <w:rFonts w:ascii="Arial" w:hAnsi="Arial" w:cs="Arial"/>
          <w:sz w:val="16"/>
          <w:szCs w:val="16"/>
        </w:rPr>
        <w:t xml:space="preserve">EL ARMAMENTO LETAL Y NO LETAL EMPLEADO SE ENCONTRARÁ DISTRIBUIDO </w:t>
      </w:r>
      <w:r>
        <w:rPr>
          <w:rFonts w:ascii="Arial" w:hAnsi="Arial" w:cs="Arial"/>
          <w:sz w:val="16"/>
          <w:szCs w:val="16"/>
        </w:rPr>
        <w:t xml:space="preserve">EN EL </w:t>
      </w:r>
      <w:r w:rsidRPr="00480346">
        <w:rPr>
          <w:rFonts w:ascii="Arial" w:hAnsi="Arial" w:cs="Arial"/>
          <w:b/>
          <w:bCs/>
          <w:sz w:val="16"/>
          <w:szCs w:val="16"/>
        </w:rPr>
        <w:t>ANEXO “A”</w:t>
      </w:r>
    </w:p>
    <w:p w14:paraId="244B9AF1" w14:textId="77777777" w:rsidR="00784ECE" w:rsidRPr="00651C81" w:rsidRDefault="00784ECE" w:rsidP="00784ECE">
      <w:pPr>
        <w:spacing w:line="276" w:lineRule="auto"/>
        <w:rPr>
          <w:rFonts w:ascii="Arial" w:hAnsi="Arial" w:cs="Arial"/>
          <w:sz w:val="16"/>
          <w:szCs w:val="16"/>
        </w:rPr>
      </w:pPr>
    </w:p>
    <w:p w14:paraId="0383E533" w14:textId="079A5F4B" w:rsidR="00784ECE" w:rsidRPr="00651C81" w:rsidRDefault="00651C81" w:rsidP="00480346">
      <w:pPr>
        <w:pStyle w:val="Prrafodelista"/>
        <w:numPr>
          <w:ilvl w:val="0"/>
          <w:numId w:val="3"/>
        </w:numPr>
        <w:spacing w:line="276" w:lineRule="auto"/>
        <w:ind w:left="426" w:right="91"/>
        <w:jc w:val="both"/>
        <w:rPr>
          <w:rFonts w:ascii="Arial" w:hAnsi="Arial" w:cs="Arial"/>
          <w:b/>
          <w:bCs/>
          <w:sz w:val="16"/>
          <w:szCs w:val="16"/>
          <w:u w:val="single"/>
        </w:rPr>
      </w:pPr>
      <w:r w:rsidRPr="00651C81">
        <w:rPr>
          <w:rFonts w:ascii="Arial" w:hAnsi="Arial" w:cs="Arial"/>
          <w:b/>
          <w:bCs/>
          <w:sz w:val="16"/>
          <w:szCs w:val="16"/>
          <w:u w:val="single"/>
        </w:rPr>
        <w:t>COMANDO Y CONTROL</w:t>
      </w:r>
    </w:p>
    <w:p w14:paraId="75FC7A3D" w14:textId="77777777" w:rsidR="00784ECE" w:rsidRPr="00651C81" w:rsidRDefault="00784ECE" w:rsidP="00784ECE">
      <w:pPr>
        <w:spacing w:line="276" w:lineRule="auto"/>
        <w:jc w:val="both"/>
        <w:rPr>
          <w:rFonts w:ascii="Arial" w:hAnsi="Arial" w:cs="Arial"/>
          <w:sz w:val="16"/>
          <w:szCs w:val="16"/>
        </w:rPr>
      </w:pPr>
    </w:p>
    <w:p w14:paraId="64BB7B41" w14:textId="666F1A05" w:rsidR="006846CF" w:rsidRPr="00651C81" w:rsidRDefault="00651C81" w:rsidP="006846CF">
      <w:pPr>
        <w:pStyle w:val="Prrafodelista"/>
        <w:numPr>
          <w:ilvl w:val="0"/>
          <w:numId w:val="25"/>
        </w:numPr>
        <w:spacing w:line="276" w:lineRule="auto"/>
        <w:ind w:left="709"/>
        <w:jc w:val="both"/>
        <w:rPr>
          <w:rFonts w:ascii="Arial" w:hAnsi="Arial" w:cs="Arial"/>
          <w:sz w:val="16"/>
          <w:szCs w:val="16"/>
        </w:rPr>
      </w:pPr>
      <w:r w:rsidRPr="00651C81">
        <w:rPr>
          <w:rFonts w:ascii="Arial" w:hAnsi="Arial" w:cs="Arial"/>
          <w:sz w:val="16"/>
          <w:szCs w:val="16"/>
        </w:rPr>
        <w:t>ESTE COMANDO, EN SU SEDE HABITUAL EN LA COMANDANCIA DE LA ESCUADRA</w:t>
      </w:r>
    </w:p>
    <w:p w14:paraId="5A52AA58" w14:textId="77777777" w:rsidR="00480346" w:rsidRDefault="00480346" w:rsidP="00480346">
      <w:pPr>
        <w:pStyle w:val="Prrafodelista"/>
        <w:numPr>
          <w:ilvl w:val="0"/>
          <w:numId w:val="25"/>
        </w:numPr>
        <w:spacing w:line="276" w:lineRule="auto"/>
        <w:ind w:left="709"/>
        <w:jc w:val="both"/>
        <w:rPr>
          <w:rFonts w:ascii="Arial" w:hAnsi="Arial" w:cs="Arial"/>
          <w:sz w:val="16"/>
          <w:szCs w:val="16"/>
        </w:rPr>
      </w:pPr>
      <w:r w:rsidRPr="00651C81">
        <w:rPr>
          <w:rFonts w:ascii="Arial" w:hAnsi="Arial" w:cs="Arial"/>
          <w:sz w:val="16"/>
          <w:szCs w:val="16"/>
        </w:rPr>
        <w:t>TODA ACCIÓN REALIZADA DURANTE LA OPERACIÓN DEBERÁ SER COMUNICADA INMEDIATAMENTE AL PUESTO DE MANDO</w:t>
      </w:r>
    </w:p>
    <w:p w14:paraId="0D9027FE" w14:textId="3DB71BF8" w:rsidR="007F7093" w:rsidRPr="00651C81" w:rsidRDefault="007F7093" w:rsidP="00480346">
      <w:pPr>
        <w:pStyle w:val="Prrafodelista"/>
        <w:spacing w:line="276" w:lineRule="auto"/>
        <w:ind w:left="709"/>
        <w:jc w:val="both"/>
        <w:rPr>
          <w:rFonts w:ascii="Arial" w:hAnsi="Arial" w:cs="Arial"/>
          <w:sz w:val="16"/>
          <w:szCs w:val="16"/>
          <w:lang w:val="es-ES_tradnl"/>
        </w:rPr>
      </w:pPr>
    </w:p>
    <w:p w14:paraId="30AC4737" w14:textId="77777777" w:rsidR="00480346" w:rsidRDefault="00651C81" w:rsidP="007C659E">
      <w:pPr>
        <w:tabs>
          <w:tab w:val="left" w:pos="284"/>
          <w:tab w:val="left" w:pos="1134"/>
        </w:tabs>
        <w:jc w:val="both"/>
        <w:rPr>
          <w:rFonts w:ascii="Arial" w:hAnsi="Arial" w:cs="Arial"/>
          <w:sz w:val="16"/>
          <w:szCs w:val="16"/>
          <w:lang w:val="es-ES_tradnl"/>
        </w:rPr>
      </w:pPr>
      <w:r w:rsidRPr="00480346">
        <w:rPr>
          <w:rFonts w:ascii="Arial" w:hAnsi="Arial" w:cs="Arial"/>
          <w:b/>
          <w:sz w:val="16"/>
          <w:szCs w:val="16"/>
          <w:u w:val="single"/>
        </w:rPr>
        <w:t>INSTRUCCIONES PARA ACUSAR RECIBO</w:t>
      </w:r>
      <w:r w:rsidRPr="00651C81">
        <w:rPr>
          <w:rFonts w:ascii="Arial" w:hAnsi="Arial" w:cs="Arial"/>
          <w:bCs/>
          <w:sz w:val="16"/>
          <w:szCs w:val="16"/>
        </w:rPr>
        <w:t xml:space="preserve">. </w:t>
      </w:r>
      <w:r w:rsidR="00480346" w:rsidRPr="00480346">
        <w:rPr>
          <w:rFonts w:ascii="Arial" w:hAnsi="Arial" w:cs="Arial"/>
          <w:sz w:val="16"/>
          <w:szCs w:val="16"/>
          <w:lang w:val="es-ES_tradnl"/>
        </w:rPr>
        <w:t>SUMILLA DEL JEFE DE PATRULLA DE CADA ET DURANTE EL BRIEFING</w:t>
      </w:r>
      <w:r w:rsidR="00480346">
        <w:rPr>
          <w:rFonts w:ascii="Arial" w:hAnsi="Arial" w:cs="Arial"/>
          <w:sz w:val="16"/>
          <w:szCs w:val="16"/>
          <w:lang w:val="es-ES_tradnl"/>
        </w:rPr>
        <w:t>.</w:t>
      </w:r>
    </w:p>
    <w:p w14:paraId="3E1F27C6" w14:textId="77777777" w:rsidR="00480346" w:rsidRDefault="00480346" w:rsidP="00480346">
      <w:pPr>
        <w:tabs>
          <w:tab w:val="left" w:pos="1134"/>
        </w:tabs>
        <w:jc w:val="both"/>
        <w:rPr>
          <w:rFonts w:ascii="Arial" w:hAnsi="Arial" w:cs="Arial"/>
          <w:sz w:val="16"/>
          <w:szCs w:val="16"/>
          <w:lang w:val="es-ES_tradnl"/>
        </w:rPr>
      </w:pPr>
    </w:p>
    <w:p w14:paraId="673E191C" w14:textId="48B0AD90" w:rsidR="00AD5878" w:rsidRDefault="00480346" w:rsidP="00480346">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sidR="00AD5878">
        <w:rPr>
          <w:rFonts w:ascii="Arial" w:hAnsi="Arial" w:cs="Arial"/>
          <w:sz w:val="16"/>
          <w:szCs w:val="16"/>
          <w:lang w:val="es-ES_tradnl"/>
        </w:rPr>
        <w:t xml:space="preserve"> (</w:t>
      </w:r>
      <w:r w:rsidR="003A0D90" w:rsidRPr="003A0D90">
        <w:rPr>
          <w:rFonts w:ascii="Arial" w:hAnsi="Arial" w:cs="Arial"/>
          <w:b/>
          <w:sz w:val="16"/>
          <w:szCs w:val="16"/>
          <w:lang w:val="es-ES_tradnl"/>
        </w:rPr>
        <w:t>HTMC</w:t>
      </w:r>
      <w:r w:rsidR="003A0D90">
        <w:rPr>
          <w:rFonts w:ascii="Arial" w:hAnsi="Arial" w:cs="Arial"/>
          <w:sz w:val="16"/>
          <w:szCs w:val="16"/>
          <w:lang w:val="es-ES_tradnl"/>
        </w:rPr>
        <w:t xml:space="preserve"> </w:t>
      </w:r>
      <w:r w:rsidR="00745C44">
        <w:rPr>
          <w:rFonts w:ascii="Arial" w:hAnsi="Arial" w:cs="Arial"/>
          <w:sz w:val="16"/>
          <w:szCs w:val="16"/>
          <w:lang w:val="es-ES_tradnl"/>
        </w:rPr>
        <w:t>08</w:t>
      </w:r>
      <w:r w:rsidR="00AD5878">
        <w:rPr>
          <w:rFonts w:ascii="Arial" w:hAnsi="Arial" w:cs="Arial"/>
          <w:sz w:val="16"/>
          <w:szCs w:val="16"/>
          <w:lang w:val="es-ES_tradnl"/>
        </w:rPr>
        <w:t>00-1400/2</w:t>
      </w:r>
      <w:r w:rsidR="00745C44">
        <w:rPr>
          <w:rFonts w:ascii="Arial" w:hAnsi="Arial" w:cs="Arial"/>
          <w:sz w:val="16"/>
          <w:szCs w:val="16"/>
          <w:lang w:val="es-ES_tradnl"/>
        </w:rPr>
        <w:t>0</w:t>
      </w:r>
      <w:r w:rsidR="00AD5878">
        <w:rPr>
          <w:rFonts w:ascii="Arial" w:hAnsi="Arial" w:cs="Arial"/>
          <w:sz w:val="16"/>
          <w:szCs w:val="16"/>
          <w:lang w:val="es-ES_tradnl"/>
        </w:rPr>
        <w:t>00-0200)</w:t>
      </w:r>
      <w:r w:rsidR="00AD5878" w:rsidRPr="00480346">
        <w:rPr>
          <w:rFonts w:ascii="Arial" w:hAnsi="Arial" w:cs="Arial"/>
          <w:sz w:val="16"/>
          <w:szCs w:val="16"/>
          <w:lang w:val="es-ES_tradnl"/>
        </w:rPr>
        <w:t xml:space="preserve"> </w:t>
      </w:r>
      <w:proofErr w:type="gramStart"/>
      <w:r w:rsidR="00AD5878" w:rsidRPr="00480346">
        <w:rPr>
          <w:rFonts w:ascii="Arial" w:hAnsi="Arial" w:cs="Arial"/>
          <w:sz w:val="16"/>
          <w:szCs w:val="16"/>
          <w:lang w:val="es-ES_tradnl"/>
        </w:rPr>
        <w:t>:.…</w:t>
      </w:r>
      <w:proofErr w:type="gramEnd"/>
      <w:r w:rsidRPr="00480346">
        <w:rPr>
          <w:rFonts w:ascii="Arial" w:hAnsi="Arial" w:cs="Arial"/>
          <w:sz w:val="16"/>
          <w:szCs w:val="16"/>
          <w:lang w:val="es-ES_tradnl"/>
        </w:rPr>
        <w:t>…………………………………………</w:t>
      </w:r>
      <w:r w:rsidR="00082629">
        <w:rPr>
          <w:rFonts w:ascii="Arial" w:hAnsi="Arial" w:cs="Arial"/>
          <w:sz w:val="16"/>
          <w:szCs w:val="16"/>
          <w:lang w:val="es-ES_tradnl"/>
        </w:rPr>
        <w:t>/……………………………</w:t>
      </w:r>
    </w:p>
    <w:p w14:paraId="76ACFBE5" w14:textId="77777777" w:rsidR="00AD5878" w:rsidRDefault="00AD5878" w:rsidP="00480346">
      <w:pPr>
        <w:tabs>
          <w:tab w:val="left" w:pos="1134"/>
        </w:tabs>
        <w:jc w:val="both"/>
        <w:rPr>
          <w:rFonts w:ascii="Arial" w:hAnsi="Arial" w:cs="Arial"/>
          <w:sz w:val="16"/>
          <w:szCs w:val="16"/>
          <w:lang w:val="es-ES_tradnl"/>
        </w:rPr>
      </w:pPr>
    </w:p>
    <w:p w14:paraId="7A79722D" w14:textId="13E1D0B0" w:rsidR="003A0D90" w:rsidRDefault="00AD5878" w:rsidP="00AD5878">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3A0D90" w:rsidRPr="003A0D90">
        <w:rPr>
          <w:rFonts w:ascii="Arial" w:hAnsi="Arial" w:cs="Arial"/>
          <w:b/>
          <w:sz w:val="16"/>
          <w:szCs w:val="16"/>
          <w:lang w:val="es-ES_tradnl"/>
        </w:rPr>
        <w:t>HTMC</w:t>
      </w:r>
      <w:r w:rsidR="003A0D90">
        <w:rPr>
          <w:rFonts w:ascii="Arial" w:hAnsi="Arial" w:cs="Arial"/>
          <w:sz w:val="16"/>
          <w:szCs w:val="16"/>
          <w:lang w:val="es-ES_tradnl"/>
        </w:rPr>
        <w:t xml:space="preserve"> </w:t>
      </w:r>
      <w:r>
        <w:rPr>
          <w:rFonts w:ascii="Arial" w:hAnsi="Arial" w:cs="Arial"/>
          <w:sz w:val="16"/>
          <w:szCs w:val="16"/>
          <w:lang w:val="es-ES_tradnl"/>
        </w:rPr>
        <w:t>1400-</w:t>
      </w:r>
      <w:r w:rsidR="00745C44">
        <w:rPr>
          <w:rFonts w:ascii="Arial" w:hAnsi="Arial" w:cs="Arial"/>
          <w:sz w:val="16"/>
          <w:szCs w:val="16"/>
          <w:lang w:val="es-ES_tradnl"/>
        </w:rPr>
        <w:t>20</w:t>
      </w:r>
      <w:r>
        <w:rPr>
          <w:rFonts w:ascii="Arial" w:hAnsi="Arial" w:cs="Arial"/>
          <w:sz w:val="16"/>
          <w:szCs w:val="16"/>
          <w:lang w:val="es-ES_tradnl"/>
        </w:rPr>
        <w:t>00/0200-0</w:t>
      </w:r>
      <w:r w:rsidR="00745C44">
        <w:rPr>
          <w:rFonts w:ascii="Arial" w:hAnsi="Arial" w:cs="Arial"/>
          <w:sz w:val="16"/>
          <w:szCs w:val="16"/>
          <w:lang w:val="es-ES_tradnl"/>
        </w:rPr>
        <w:t>8</w:t>
      </w:r>
      <w:r>
        <w:rPr>
          <w:rFonts w:ascii="Arial" w:hAnsi="Arial" w:cs="Arial"/>
          <w:sz w:val="16"/>
          <w:szCs w:val="16"/>
          <w:lang w:val="es-ES_tradnl"/>
        </w:rPr>
        <w:t>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r w:rsidR="00082629">
        <w:rPr>
          <w:rFonts w:ascii="Arial" w:hAnsi="Arial" w:cs="Arial"/>
          <w:sz w:val="16"/>
          <w:szCs w:val="16"/>
          <w:lang w:val="es-ES_tradnl"/>
        </w:rPr>
        <w:t>/……………………………..</w:t>
      </w:r>
    </w:p>
    <w:p w14:paraId="5C3CBEFA" w14:textId="77777777" w:rsidR="003A0D90" w:rsidRDefault="003A0D90" w:rsidP="00AD5878">
      <w:pPr>
        <w:tabs>
          <w:tab w:val="left" w:pos="1134"/>
        </w:tabs>
        <w:jc w:val="both"/>
        <w:rPr>
          <w:rFonts w:ascii="Arial" w:hAnsi="Arial" w:cs="Arial"/>
          <w:sz w:val="16"/>
          <w:szCs w:val="16"/>
          <w:lang w:val="es-ES_tradnl"/>
        </w:rPr>
      </w:pPr>
    </w:p>
    <w:p w14:paraId="03618CAD" w14:textId="5E938DF2" w:rsidR="003A0D90" w:rsidRDefault="003A0D90" w:rsidP="003A0D90">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765303">
        <w:rPr>
          <w:rFonts w:ascii="Arial" w:hAnsi="Arial" w:cs="Arial"/>
          <w:b/>
          <w:sz w:val="16"/>
          <w:szCs w:val="16"/>
          <w:lang w:val="es-ES_tradnl"/>
        </w:rPr>
        <w:t>RETENES</w:t>
      </w:r>
      <w:r>
        <w:rPr>
          <w:rFonts w:ascii="Arial" w:hAnsi="Arial" w:cs="Arial"/>
          <w:b/>
          <w:sz w:val="16"/>
          <w:szCs w:val="16"/>
          <w:lang w:val="es-ES_tradnl"/>
        </w:rPr>
        <w:t xml:space="preserve"> </w:t>
      </w:r>
      <w:r w:rsidR="00745C44">
        <w:rPr>
          <w:rFonts w:ascii="Arial" w:hAnsi="Arial" w:cs="Arial"/>
          <w:sz w:val="16"/>
          <w:szCs w:val="16"/>
          <w:lang w:val="es-ES_tradnl"/>
        </w:rPr>
        <w:t>0800-1400/2000-0200</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r w:rsidR="00082629">
        <w:rPr>
          <w:rFonts w:ascii="Arial" w:hAnsi="Arial" w:cs="Arial"/>
          <w:sz w:val="16"/>
          <w:szCs w:val="16"/>
          <w:lang w:val="es-ES_tradnl"/>
        </w:rPr>
        <w:t>/…………………………</w:t>
      </w:r>
    </w:p>
    <w:p w14:paraId="00E1BDD4" w14:textId="77777777" w:rsidR="003A0D90" w:rsidRDefault="003A0D90" w:rsidP="003A0D90">
      <w:pPr>
        <w:tabs>
          <w:tab w:val="left" w:pos="1134"/>
        </w:tabs>
        <w:jc w:val="both"/>
        <w:rPr>
          <w:rFonts w:ascii="Arial" w:hAnsi="Arial" w:cs="Arial"/>
          <w:sz w:val="16"/>
          <w:szCs w:val="16"/>
          <w:lang w:val="es-ES_tradnl"/>
        </w:rPr>
      </w:pPr>
    </w:p>
    <w:p w14:paraId="6F3C2E9A" w14:textId="6BD75B53" w:rsidR="003A0D90" w:rsidRDefault="003A0D90" w:rsidP="003A0D90">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765303">
        <w:rPr>
          <w:rFonts w:ascii="Arial" w:hAnsi="Arial" w:cs="Arial"/>
          <w:b/>
          <w:sz w:val="16"/>
          <w:szCs w:val="16"/>
          <w:lang w:val="es-ES_tradnl"/>
        </w:rPr>
        <w:t xml:space="preserve">RETENES </w:t>
      </w:r>
      <w:r w:rsidR="00745C44">
        <w:rPr>
          <w:rFonts w:ascii="Arial" w:hAnsi="Arial" w:cs="Arial"/>
          <w:sz w:val="16"/>
          <w:szCs w:val="16"/>
          <w:lang w:val="es-ES_tradnl"/>
        </w:rPr>
        <w:t>1400-2000/0200-0800</w:t>
      </w:r>
      <w:r>
        <w:rPr>
          <w:rFonts w:ascii="Arial" w:hAnsi="Arial" w:cs="Arial"/>
          <w:sz w:val="16"/>
          <w:szCs w:val="16"/>
          <w:lang w:val="es-ES_tradnl"/>
        </w:rPr>
        <w:t>)</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r w:rsidR="00082629">
        <w:rPr>
          <w:rFonts w:ascii="Arial" w:hAnsi="Arial" w:cs="Arial"/>
          <w:sz w:val="16"/>
          <w:szCs w:val="16"/>
          <w:lang w:val="es-ES_tradnl"/>
        </w:rPr>
        <w:t>/……………………………</w:t>
      </w:r>
    </w:p>
    <w:p w14:paraId="70552B54" w14:textId="77777777" w:rsidR="005F2CF8" w:rsidRDefault="005F2CF8" w:rsidP="005F2CF8">
      <w:pPr>
        <w:tabs>
          <w:tab w:val="left" w:pos="1134"/>
        </w:tabs>
        <w:jc w:val="both"/>
        <w:rPr>
          <w:rFonts w:ascii="Arial" w:hAnsi="Arial" w:cs="Arial"/>
          <w:sz w:val="16"/>
          <w:szCs w:val="16"/>
          <w:lang w:val="es-ES_tradnl"/>
        </w:rPr>
      </w:pPr>
    </w:p>
    <w:p w14:paraId="78B3EDFC" w14:textId="66E78E84" w:rsidR="005F2CF8" w:rsidRDefault="005F2CF8" w:rsidP="005F2CF8">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825BD4">
        <w:rPr>
          <w:rFonts w:ascii="Arial" w:hAnsi="Arial" w:cs="Arial"/>
          <w:b/>
          <w:bCs/>
          <w:sz w:val="16"/>
          <w:szCs w:val="16"/>
          <w:lang w:val="es-ES_tradnl"/>
        </w:rPr>
        <w:t>CONVOY</w:t>
      </w:r>
      <w:r w:rsidR="00825BD4">
        <w:rPr>
          <w:rFonts w:ascii="Arial" w:hAnsi="Arial" w:cs="Arial"/>
          <w:b/>
          <w:bCs/>
          <w:sz w:val="16"/>
          <w:szCs w:val="16"/>
          <w:lang w:val="es-ES_tradnl"/>
        </w:rPr>
        <w:t xml:space="preserve"> </w:t>
      </w:r>
      <w:r>
        <w:rPr>
          <w:rFonts w:ascii="Arial" w:hAnsi="Arial" w:cs="Arial"/>
          <w:sz w:val="16"/>
          <w:szCs w:val="16"/>
          <w:lang w:val="es-ES_tradnl"/>
        </w:rPr>
        <w:t xml:space="preserve"> </w:t>
      </w:r>
      <w:r w:rsidR="00825BD4">
        <w:rPr>
          <w:rFonts w:ascii="Arial" w:hAnsi="Arial" w:cs="Arial"/>
          <w:sz w:val="16"/>
          <w:szCs w:val="16"/>
          <w:lang w:val="es-ES_tradnl"/>
        </w:rPr>
        <w:t>06</w:t>
      </w:r>
      <w:r>
        <w:rPr>
          <w:rFonts w:ascii="Arial" w:hAnsi="Arial" w:cs="Arial"/>
          <w:sz w:val="16"/>
          <w:szCs w:val="16"/>
          <w:lang w:val="es-ES_tradnl"/>
        </w:rPr>
        <w:t>00-</w:t>
      </w:r>
      <w:r w:rsidR="00825BD4">
        <w:rPr>
          <w:rFonts w:ascii="Arial" w:hAnsi="Arial" w:cs="Arial"/>
          <w:sz w:val="16"/>
          <w:szCs w:val="16"/>
          <w:lang w:val="es-ES_tradnl"/>
        </w:rPr>
        <w:t>14</w:t>
      </w:r>
      <w:r>
        <w:rPr>
          <w:rFonts w:ascii="Arial" w:hAnsi="Arial" w:cs="Arial"/>
          <w:sz w:val="16"/>
          <w:szCs w:val="16"/>
          <w:lang w:val="es-ES_tradnl"/>
        </w:rPr>
        <w:t>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4246B293" w14:textId="77777777" w:rsidR="003A0D90" w:rsidRDefault="003A0D90" w:rsidP="003A0D90">
      <w:pPr>
        <w:tabs>
          <w:tab w:val="left" w:pos="1134"/>
        </w:tabs>
        <w:jc w:val="both"/>
        <w:rPr>
          <w:rFonts w:ascii="Arial" w:hAnsi="Arial" w:cs="Arial"/>
          <w:sz w:val="16"/>
          <w:szCs w:val="16"/>
          <w:lang w:val="es-ES_tradnl"/>
        </w:rPr>
      </w:pPr>
    </w:p>
    <w:p w14:paraId="29858364" w14:textId="47DE7E96" w:rsidR="00825BD4" w:rsidRDefault="00AD5878" w:rsidP="00825BD4">
      <w:pPr>
        <w:tabs>
          <w:tab w:val="left" w:pos="1134"/>
        </w:tabs>
        <w:jc w:val="both"/>
        <w:rPr>
          <w:rFonts w:ascii="Arial" w:hAnsi="Arial" w:cs="Arial"/>
          <w:sz w:val="16"/>
          <w:szCs w:val="16"/>
          <w:lang w:val="es-ES_tradnl"/>
        </w:rPr>
      </w:pPr>
      <w:r w:rsidRPr="00480346">
        <w:rPr>
          <w:rFonts w:ascii="Arial" w:hAnsi="Arial" w:cs="Arial"/>
          <w:sz w:val="16"/>
          <w:szCs w:val="16"/>
          <w:lang w:val="es-ES_tradnl"/>
        </w:rPr>
        <w:t xml:space="preserve"> </w:t>
      </w:r>
      <w:r w:rsidR="00825BD4" w:rsidRPr="00480346">
        <w:rPr>
          <w:rFonts w:ascii="Arial" w:hAnsi="Arial" w:cs="Arial"/>
          <w:sz w:val="16"/>
          <w:szCs w:val="16"/>
          <w:lang w:val="es-ES_tradnl"/>
        </w:rPr>
        <w:t>JEFE ET</w:t>
      </w:r>
      <w:r w:rsidR="00825BD4">
        <w:rPr>
          <w:rFonts w:ascii="Arial" w:hAnsi="Arial" w:cs="Arial"/>
          <w:sz w:val="16"/>
          <w:szCs w:val="16"/>
          <w:lang w:val="es-ES_tradnl"/>
        </w:rPr>
        <w:t xml:space="preserve"> (</w:t>
      </w:r>
      <w:r w:rsidR="00825BD4" w:rsidRPr="00825BD4">
        <w:rPr>
          <w:rFonts w:ascii="Arial" w:hAnsi="Arial" w:cs="Arial"/>
          <w:b/>
          <w:bCs/>
          <w:sz w:val="16"/>
          <w:szCs w:val="16"/>
          <w:lang w:val="es-ES_tradnl"/>
        </w:rPr>
        <w:t>CONVOY</w:t>
      </w:r>
      <w:r w:rsidR="00825BD4">
        <w:rPr>
          <w:rFonts w:ascii="Arial" w:hAnsi="Arial" w:cs="Arial"/>
          <w:b/>
          <w:bCs/>
          <w:sz w:val="16"/>
          <w:szCs w:val="16"/>
          <w:lang w:val="es-ES_tradnl"/>
        </w:rPr>
        <w:t xml:space="preserve"> </w:t>
      </w:r>
      <w:r w:rsidR="00825BD4">
        <w:rPr>
          <w:rFonts w:ascii="Arial" w:hAnsi="Arial" w:cs="Arial"/>
          <w:sz w:val="16"/>
          <w:szCs w:val="16"/>
          <w:lang w:val="es-ES_tradnl"/>
        </w:rPr>
        <w:t xml:space="preserve"> 1400-2200)</w:t>
      </w:r>
      <w:r w:rsidR="00825BD4" w:rsidRPr="00480346">
        <w:rPr>
          <w:rFonts w:ascii="Arial" w:hAnsi="Arial" w:cs="Arial"/>
          <w:sz w:val="16"/>
          <w:szCs w:val="16"/>
          <w:lang w:val="es-ES_tradnl"/>
        </w:rPr>
        <w:t xml:space="preserve"> </w:t>
      </w:r>
      <w:proofErr w:type="gramStart"/>
      <w:r w:rsidR="00825BD4" w:rsidRPr="00480346">
        <w:rPr>
          <w:rFonts w:ascii="Arial" w:hAnsi="Arial" w:cs="Arial"/>
          <w:sz w:val="16"/>
          <w:szCs w:val="16"/>
          <w:lang w:val="es-ES_tradnl"/>
        </w:rPr>
        <w:t>:.…</w:t>
      </w:r>
      <w:proofErr w:type="gramEnd"/>
      <w:r w:rsidR="00825BD4" w:rsidRPr="00480346">
        <w:rPr>
          <w:rFonts w:ascii="Arial" w:hAnsi="Arial" w:cs="Arial"/>
          <w:sz w:val="16"/>
          <w:szCs w:val="16"/>
          <w:lang w:val="es-ES_tradnl"/>
        </w:rPr>
        <w:t>…………………………………………</w:t>
      </w:r>
    </w:p>
    <w:p w14:paraId="176A0D39" w14:textId="77777777" w:rsidR="00825BD4" w:rsidRDefault="00825BD4" w:rsidP="00825BD4">
      <w:pPr>
        <w:tabs>
          <w:tab w:val="left" w:pos="1134"/>
        </w:tabs>
        <w:jc w:val="both"/>
        <w:rPr>
          <w:rFonts w:ascii="Arial" w:hAnsi="Arial" w:cs="Arial"/>
          <w:sz w:val="16"/>
          <w:szCs w:val="16"/>
          <w:lang w:val="es-ES_tradnl"/>
        </w:rPr>
      </w:pPr>
    </w:p>
    <w:p w14:paraId="7977163A" w14:textId="3DAB123D" w:rsidR="00825BD4" w:rsidRDefault="00825BD4" w:rsidP="00825BD4">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825BD4">
        <w:rPr>
          <w:rFonts w:ascii="Arial" w:hAnsi="Arial" w:cs="Arial"/>
          <w:b/>
          <w:bCs/>
          <w:sz w:val="16"/>
          <w:szCs w:val="16"/>
          <w:lang w:val="es-ES_tradnl"/>
        </w:rPr>
        <w:t>CONVOY</w:t>
      </w:r>
      <w:r>
        <w:rPr>
          <w:rFonts w:ascii="Arial" w:hAnsi="Arial" w:cs="Arial"/>
          <w:b/>
          <w:bCs/>
          <w:sz w:val="16"/>
          <w:szCs w:val="16"/>
          <w:lang w:val="es-ES_tradnl"/>
        </w:rPr>
        <w:t xml:space="preserve"> </w:t>
      </w:r>
      <w:r>
        <w:rPr>
          <w:rFonts w:ascii="Arial" w:hAnsi="Arial" w:cs="Arial"/>
          <w:sz w:val="16"/>
          <w:szCs w:val="16"/>
          <w:lang w:val="es-ES_tradnl"/>
        </w:rPr>
        <w:t xml:space="preserve"> 2200-0600)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4EB246D3" w14:textId="77777777" w:rsidR="00082629" w:rsidRDefault="00082629" w:rsidP="00825BD4">
      <w:pPr>
        <w:tabs>
          <w:tab w:val="left" w:pos="1134"/>
        </w:tabs>
        <w:jc w:val="both"/>
        <w:rPr>
          <w:rFonts w:ascii="Arial" w:hAnsi="Arial" w:cs="Arial"/>
          <w:sz w:val="16"/>
          <w:szCs w:val="16"/>
          <w:lang w:val="es-ES_tradnl"/>
        </w:rPr>
      </w:pPr>
    </w:p>
    <w:p w14:paraId="75A5F10E" w14:textId="53AFEE2B"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FD612E">
        <w:rPr>
          <w:rFonts w:ascii="Arial" w:hAnsi="Arial" w:cs="Arial"/>
          <w:b/>
          <w:sz w:val="16"/>
          <w:szCs w:val="16"/>
          <w:lang w:val="es-ES_tradnl"/>
        </w:rPr>
        <w:t>SEG PRESIDENCIAL</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r>
        <w:rPr>
          <w:rFonts w:ascii="Arial" w:hAnsi="Arial" w:cs="Arial"/>
          <w:sz w:val="16"/>
          <w:szCs w:val="16"/>
          <w:lang w:val="es-ES_tradnl"/>
        </w:rPr>
        <w:t>/……………………………</w:t>
      </w:r>
    </w:p>
    <w:p w14:paraId="7A1DAF34" w14:textId="77777777" w:rsidR="00082629" w:rsidRDefault="00082629" w:rsidP="00082629">
      <w:pPr>
        <w:tabs>
          <w:tab w:val="left" w:pos="1134"/>
        </w:tabs>
        <w:jc w:val="both"/>
        <w:rPr>
          <w:rFonts w:ascii="Arial" w:hAnsi="Arial" w:cs="Arial"/>
          <w:sz w:val="16"/>
          <w:szCs w:val="16"/>
          <w:lang w:val="es-ES_tradnl"/>
        </w:rPr>
      </w:pPr>
    </w:p>
    <w:p w14:paraId="5FD74750" w14:textId="3BE47EBA"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FD612E">
        <w:rPr>
          <w:rFonts w:ascii="Arial" w:hAnsi="Arial" w:cs="Arial"/>
          <w:b/>
          <w:sz w:val="16"/>
          <w:szCs w:val="16"/>
          <w:lang w:val="es-ES_tradnl"/>
        </w:rPr>
        <w:t>SEG PRESIDENCIAL</w:t>
      </w:r>
      <w:r>
        <w:rPr>
          <w:rFonts w:ascii="Arial" w:hAnsi="Arial" w:cs="Arial"/>
          <w:sz w:val="16"/>
          <w:szCs w:val="16"/>
          <w:lang w:val="es-ES_tradnl"/>
        </w:rPr>
        <w:t xml:space="preserve"> 1400-2000/0200-0800)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r>
        <w:rPr>
          <w:rFonts w:ascii="Arial" w:hAnsi="Arial" w:cs="Arial"/>
          <w:sz w:val="16"/>
          <w:szCs w:val="16"/>
          <w:lang w:val="es-ES_tradnl"/>
        </w:rPr>
        <w:t>/……………………………..</w:t>
      </w:r>
    </w:p>
    <w:p w14:paraId="3F21256F" w14:textId="77777777" w:rsidR="00082629" w:rsidRDefault="00082629" w:rsidP="00825BD4">
      <w:pPr>
        <w:tabs>
          <w:tab w:val="left" w:pos="1134"/>
        </w:tabs>
        <w:jc w:val="both"/>
        <w:rPr>
          <w:rFonts w:ascii="Arial" w:hAnsi="Arial" w:cs="Arial"/>
          <w:sz w:val="16"/>
          <w:szCs w:val="16"/>
          <w:lang w:val="es-ES_tradnl"/>
        </w:rPr>
      </w:pPr>
    </w:p>
    <w:p w14:paraId="4030A2E2" w14:textId="77777777" w:rsidR="00825BD4" w:rsidRDefault="00825BD4" w:rsidP="00825BD4">
      <w:pPr>
        <w:tabs>
          <w:tab w:val="left" w:pos="1134"/>
        </w:tabs>
        <w:jc w:val="both"/>
        <w:rPr>
          <w:rFonts w:ascii="Arial" w:hAnsi="Arial" w:cs="Arial"/>
          <w:sz w:val="16"/>
          <w:szCs w:val="16"/>
          <w:lang w:val="es-ES_tradnl"/>
        </w:rPr>
      </w:pPr>
    </w:p>
    <w:p w14:paraId="19F6EBDC" w14:textId="65710D11" w:rsidR="002A7B11" w:rsidRDefault="002A7B11" w:rsidP="00825BD4">
      <w:pPr>
        <w:tabs>
          <w:tab w:val="left" w:pos="1134"/>
        </w:tabs>
        <w:jc w:val="both"/>
        <w:rPr>
          <w:rFonts w:ascii="Arial" w:hAnsi="Arial" w:cs="Arial"/>
          <w:sz w:val="16"/>
          <w:szCs w:val="16"/>
          <w:lang w:val="es-ES_tradnl"/>
        </w:rPr>
      </w:pPr>
    </w:p>
    <w:p w14:paraId="47BECAAD" w14:textId="7D723C64" w:rsidR="00765303" w:rsidRDefault="00765303" w:rsidP="00825BD4">
      <w:pPr>
        <w:tabs>
          <w:tab w:val="left" w:pos="1134"/>
        </w:tabs>
        <w:jc w:val="both"/>
        <w:rPr>
          <w:rFonts w:ascii="Arial" w:hAnsi="Arial" w:cs="Arial"/>
          <w:sz w:val="16"/>
          <w:szCs w:val="16"/>
          <w:lang w:val="es-ES_tradnl"/>
        </w:rPr>
      </w:pPr>
    </w:p>
    <w:p w14:paraId="2283B799" w14:textId="32273862" w:rsidR="00765303" w:rsidRDefault="00765303" w:rsidP="00825BD4">
      <w:pPr>
        <w:tabs>
          <w:tab w:val="left" w:pos="1134"/>
        </w:tabs>
        <w:jc w:val="both"/>
        <w:rPr>
          <w:rFonts w:ascii="Arial" w:hAnsi="Arial" w:cs="Arial"/>
          <w:sz w:val="16"/>
          <w:szCs w:val="16"/>
          <w:lang w:val="es-ES_tradnl"/>
        </w:rPr>
      </w:pPr>
    </w:p>
    <w:p w14:paraId="2BCB7A5B" w14:textId="77777777" w:rsidR="00082629" w:rsidRPr="00480346" w:rsidRDefault="00082629" w:rsidP="00082629">
      <w:pPr>
        <w:ind w:left="3119"/>
        <w:jc w:val="center"/>
        <w:rPr>
          <w:rFonts w:ascii="Arial" w:hAnsi="Arial" w:cs="Arial"/>
          <w:bCs/>
          <w:sz w:val="16"/>
          <w:szCs w:val="16"/>
        </w:rPr>
      </w:pPr>
      <w:r>
        <w:rPr>
          <w:rFonts w:ascii="Arial" w:hAnsi="Arial" w:cs="Arial"/>
          <w:bCs/>
          <w:sz w:val="16"/>
          <w:szCs w:val="16"/>
        </w:rPr>
        <w:t xml:space="preserve">CPFG-EM ALVARADO CEDEÑO JAVIER IVÁN  </w:t>
      </w:r>
    </w:p>
    <w:p w14:paraId="3821BB0B" w14:textId="77777777" w:rsidR="00082629" w:rsidRPr="003A0749" w:rsidRDefault="00082629" w:rsidP="00082629">
      <w:pPr>
        <w:pStyle w:val="Ttulo1"/>
        <w:tabs>
          <w:tab w:val="left" w:pos="7560"/>
          <w:tab w:val="center" w:pos="9072"/>
          <w:tab w:val="left" w:pos="10065"/>
        </w:tabs>
        <w:ind w:left="3119"/>
        <w:jc w:val="center"/>
        <w:rPr>
          <w:rFonts w:cs="Arial"/>
          <w:sz w:val="16"/>
          <w:szCs w:val="16"/>
        </w:rPr>
      </w:pPr>
      <w:r w:rsidRPr="00480346">
        <w:rPr>
          <w:rFonts w:cs="Arial"/>
          <w:sz w:val="16"/>
          <w:szCs w:val="16"/>
        </w:rPr>
        <w:t xml:space="preserve">COMANDANTE </w:t>
      </w:r>
      <w:r>
        <w:rPr>
          <w:rFonts w:cs="Arial"/>
          <w:sz w:val="16"/>
          <w:szCs w:val="16"/>
        </w:rPr>
        <w:t>ENCARGADO DE LA UT</w:t>
      </w:r>
      <w:r w:rsidRPr="00480346">
        <w:rPr>
          <w:rFonts w:cs="Arial"/>
          <w:sz w:val="16"/>
          <w:szCs w:val="16"/>
        </w:rPr>
        <w:t xml:space="preserve"> 100.51</w:t>
      </w:r>
      <w:r>
        <w:rPr>
          <w:rFonts w:cs="Arial"/>
          <w:sz w:val="16"/>
          <w:szCs w:val="16"/>
        </w:rPr>
        <w:t>.4</w:t>
      </w:r>
      <w:r w:rsidRPr="00480346">
        <w:rPr>
          <w:rFonts w:cs="Arial"/>
          <w:sz w:val="16"/>
          <w:szCs w:val="16"/>
        </w:rPr>
        <w:t xml:space="preserve"> “</w:t>
      </w:r>
      <w:r>
        <w:rPr>
          <w:rFonts w:cs="Arial"/>
          <w:sz w:val="16"/>
          <w:szCs w:val="16"/>
        </w:rPr>
        <w:t>PATRULLAJE TERRESTRE</w:t>
      </w:r>
      <w:r w:rsidRPr="00480346">
        <w:rPr>
          <w:rFonts w:cs="Arial"/>
          <w:sz w:val="16"/>
          <w:szCs w:val="16"/>
        </w:rPr>
        <w:t>”</w:t>
      </w:r>
    </w:p>
    <w:p w14:paraId="25AACC3D" w14:textId="246A0253" w:rsidR="00765303" w:rsidRDefault="00765303" w:rsidP="00825BD4">
      <w:pPr>
        <w:tabs>
          <w:tab w:val="left" w:pos="1134"/>
        </w:tabs>
        <w:jc w:val="both"/>
        <w:rPr>
          <w:rFonts w:ascii="Arial" w:hAnsi="Arial" w:cs="Arial"/>
          <w:sz w:val="16"/>
          <w:szCs w:val="16"/>
          <w:lang w:val="es-ES_tradnl"/>
        </w:rPr>
      </w:pPr>
    </w:p>
    <w:p w14:paraId="11E7EC8B" w14:textId="7F4B2150" w:rsidR="00765303" w:rsidRDefault="00765303" w:rsidP="00825BD4">
      <w:pPr>
        <w:tabs>
          <w:tab w:val="left" w:pos="1134"/>
        </w:tabs>
        <w:jc w:val="both"/>
        <w:rPr>
          <w:rFonts w:ascii="Arial" w:hAnsi="Arial" w:cs="Arial"/>
          <w:sz w:val="16"/>
          <w:szCs w:val="16"/>
          <w:lang w:val="es-ES_tradnl"/>
        </w:rPr>
      </w:pPr>
    </w:p>
    <w:p w14:paraId="0049F3D3" w14:textId="77777777" w:rsidR="00082629" w:rsidRPr="00825BD4" w:rsidRDefault="00082629" w:rsidP="00825BD4">
      <w:pPr>
        <w:tabs>
          <w:tab w:val="left" w:pos="1134"/>
        </w:tabs>
        <w:jc w:val="both"/>
        <w:rPr>
          <w:rFonts w:ascii="Arial" w:hAnsi="Arial" w:cs="Arial"/>
          <w:sz w:val="16"/>
          <w:szCs w:val="16"/>
          <w:lang w:val="es-ES_tradnl"/>
        </w:rPr>
      </w:pPr>
    </w:p>
    <w:p w14:paraId="4CC820EF" w14:textId="20896344" w:rsidR="00784ECE" w:rsidRPr="00480346" w:rsidRDefault="00784ECE" w:rsidP="00480346">
      <w:pPr>
        <w:rPr>
          <w:rFonts w:ascii="Arial" w:hAnsi="Arial" w:cs="Arial"/>
          <w:sz w:val="16"/>
          <w:szCs w:val="16"/>
        </w:rPr>
      </w:pPr>
    </w:p>
    <w:p w14:paraId="61A78570" w14:textId="72B7031C" w:rsidR="00082629" w:rsidRDefault="00082629" w:rsidP="00D90995">
      <w:pPr>
        <w:rPr>
          <w:rFonts w:ascii="Arial" w:hAnsi="Arial" w:cs="Arial"/>
          <w:sz w:val="16"/>
          <w:szCs w:val="16"/>
        </w:rPr>
      </w:pPr>
    </w:p>
    <w:p w14:paraId="51B1F807" w14:textId="77777777" w:rsidR="00082629" w:rsidRPr="003A0749" w:rsidRDefault="00082629" w:rsidP="00082629">
      <w:pPr>
        <w:jc w:val="center"/>
        <w:rPr>
          <w:rFonts w:ascii="Arial" w:hAnsi="Arial" w:cs="Arial"/>
          <w:b/>
          <w:sz w:val="16"/>
          <w:szCs w:val="16"/>
          <w:u w:val="single"/>
        </w:rPr>
      </w:pPr>
      <w:r w:rsidRPr="003A0749">
        <w:rPr>
          <w:rFonts w:ascii="Arial" w:hAnsi="Arial" w:cs="Arial"/>
          <w:b/>
          <w:sz w:val="16"/>
          <w:szCs w:val="16"/>
          <w:u w:val="single"/>
        </w:rPr>
        <w:lastRenderedPageBreak/>
        <w:t>ANEXO A</w:t>
      </w:r>
    </w:p>
    <w:p w14:paraId="3384F398" w14:textId="77777777" w:rsidR="00082629" w:rsidRDefault="00082629" w:rsidP="00082629">
      <w:pPr>
        <w:tabs>
          <w:tab w:val="left" w:pos="2002"/>
        </w:tabs>
        <w:rPr>
          <w:rFonts w:ascii="Arial" w:hAnsi="Arial" w:cs="Arial"/>
          <w:b/>
          <w:sz w:val="16"/>
          <w:szCs w:val="16"/>
        </w:rPr>
      </w:pPr>
      <w:r>
        <w:rPr>
          <w:rFonts w:ascii="Arial" w:hAnsi="Arial" w:cs="Arial"/>
          <w:b/>
          <w:sz w:val="16"/>
          <w:szCs w:val="16"/>
        </w:rPr>
        <w:tab/>
      </w:r>
    </w:p>
    <w:p w14:paraId="0E81D9E6" w14:textId="77777777" w:rsidR="00082629" w:rsidRDefault="00082629" w:rsidP="00082629">
      <w:pPr>
        <w:jc w:val="center"/>
        <w:rPr>
          <w:rFonts w:ascii="Arial" w:hAnsi="Arial" w:cs="Arial"/>
          <w:b/>
          <w:sz w:val="16"/>
          <w:szCs w:val="16"/>
        </w:rPr>
      </w:pPr>
      <w:r>
        <w:rPr>
          <w:rFonts w:ascii="Arial" w:hAnsi="Arial" w:cs="Arial"/>
          <w:b/>
          <w:sz w:val="16"/>
          <w:szCs w:val="16"/>
        </w:rPr>
        <w:t>NÓMINA DE PMP DE PATRULLA CON SU ARMAMENTO</w:t>
      </w:r>
    </w:p>
    <w:p w14:paraId="26911191" w14:textId="77777777" w:rsidR="00082629" w:rsidRDefault="00082629" w:rsidP="00082629">
      <w:pPr>
        <w:jc w:val="center"/>
        <w:rPr>
          <w:rFonts w:ascii="Arial" w:hAnsi="Arial" w:cs="Arial"/>
          <w:b/>
          <w:sz w:val="16"/>
          <w:szCs w:val="16"/>
        </w:rPr>
      </w:pPr>
    </w:p>
    <w:tbl>
      <w:tblPr>
        <w:tblStyle w:val="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607"/>
        <w:gridCol w:w="1047"/>
        <w:gridCol w:w="3464"/>
        <w:gridCol w:w="1699"/>
        <w:gridCol w:w="1249"/>
        <w:gridCol w:w="1280"/>
      </w:tblGrid>
      <w:tr w:rsidR="00082629" w:rsidRPr="002D6EC1" w14:paraId="46F49626" w14:textId="77777777" w:rsidTr="00824449">
        <w:trPr>
          <w:trHeight w:val="170"/>
        </w:trPr>
        <w:tc>
          <w:tcPr>
            <w:tcW w:w="325" w:type="pct"/>
            <w:tcBorders>
              <w:bottom w:val="single" w:sz="4" w:space="0" w:color="000000"/>
            </w:tcBorders>
            <w:vAlign w:val="center"/>
          </w:tcPr>
          <w:p w14:paraId="265BA651"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ORD.</w:t>
            </w:r>
          </w:p>
        </w:tc>
        <w:tc>
          <w:tcPr>
            <w:tcW w:w="560" w:type="pct"/>
            <w:tcBorders>
              <w:bottom w:val="single" w:sz="4" w:space="0" w:color="000000"/>
            </w:tcBorders>
            <w:vAlign w:val="center"/>
          </w:tcPr>
          <w:p w14:paraId="25084592" w14:textId="77777777" w:rsidR="00082629" w:rsidRPr="002D6EC1" w:rsidRDefault="00082629" w:rsidP="008560C7">
            <w:pPr>
              <w:widowControl w:val="0"/>
              <w:jc w:val="center"/>
              <w:rPr>
                <w:rFonts w:ascii="Arial" w:eastAsia="Arial" w:hAnsi="Arial" w:cs="Arial"/>
                <w:b/>
                <w:bCs/>
                <w:sz w:val="16"/>
                <w:szCs w:val="16"/>
                <w:lang w:val="es"/>
              </w:rPr>
            </w:pPr>
            <w:r w:rsidRPr="002D6EC1">
              <w:rPr>
                <w:rFonts w:ascii="Arial" w:eastAsia="Arial" w:hAnsi="Arial" w:cs="Arial"/>
                <w:b/>
                <w:bCs/>
                <w:sz w:val="16"/>
                <w:szCs w:val="16"/>
                <w:lang w:val="es"/>
              </w:rPr>
              <w:t>GRADO</w:t>
            </w:r>
          </w:p>
        </w:tc>
        <w:tc>
          <w:tcPr>
            <w:tcW w:w="1853" w:type="pct"/>
            <w:tcBorders>
              <w:bottom w:val="single" w:sz="4" w:space="0" w:color="000000"/>
            </w:tcBorders>
            <w:vAlign w:val="center"/>
          </w:tcPr>
          <w:p w14:paraId="4961CB34" w14:textId="77777777" w:rsidR="00082629" w:rsidRPr="002D6EC1" w:rsidRDefault="00082629" w:rsidP="008560C7">
            <w:pPr>
              <w:widowControl w:val="0"/>
              <w:ind w:left="143"/>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NOMBRES Y APELLIDOS</w:t>
            </w:r>
          </w:p>
        </w:tc>
        <w:tc>
          <w:tcPr>
            <w:tcW w:w="909" w:type="pct"/>
            <w:tcBorders>
              <w:bottom w:val="single" w:sz="4" w:space="0" w:color="000000"/>
            </w:tcBorders>
            <w:vAlign w:val="center"/>
          </w:tcPr>
          <w:p w14:paraId="47BD6993"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MATERIAL</w:t>
            </w:r>
          </w:p>
          <w:p w14:paraId="48880485"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BÉLICO</w:t>
            </w:r>
          </w:p>
        </w:tc>
        <w:tc>
          <w:tcPr>
            <w:tcW w:w="668" w:type="pct"/>
            <w:tcBorders>
              <w:bottom w:val="single" w:sz="4" w:space="0" w:color="000000"/>
            </w:tcBorders>
            <w:vAlign w:val="center"/>
          </w:tcPr>
          <w:p w14:paraId="25222D2C"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MUNICIÓN</w:t>
            </w:r>
          </w:p>
        </w:tc>
        <w:tc>
          <w:tcPr>
            <w:tcW w:w="685" w:type="pct"/>
            <w:tcBorders>
              <w:bottom w:val="single" w:sz="4" w:space="0" w:color="000000"/>
            </w:tcBorders>
            <w:vAlign w:val="center"/>
          </w:tcPr>
          <w:p w14:paraId="2B2BB612"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CÉDULA</w:t>
            </w:r>
          </w:p>
        </w:tc>
      </w:tr>
      <w:tr w:rsidR="00082629" w:rsidRPr="002D6EC1" w14:paraId="62D3418E"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3030FFD4"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hAnsi="Arial" w:cs="Arial"/>
                <w:b/>
                <w:color w:val="000000"/>
                <w:sz w:val="16"/>
                <w:szCs w:val="16"/>
              </w:rPr>
              <w:t>HTMC</w:t>
            </w:r>
          </w:p>
        </w:tc>
      </w:tr>
      <w:tr w:rsidR="00082629" w:rsidRPr="002D6EC1" w14:paraId="159D4943"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D86C0BF"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hAnsi="Arial" w:cs="Arial"/>
                <w:b/>
                <w:bCs/>
                <w:color w:val="000000"/>
                <w:sz w:val="16"/>
                <w:szCs w:val="16"/>
              </w:rPr>
              <w:t>0800-1400 / 2000-0200</w:t>
            </w:r>
          </w:p>
        </w:tc>
      </w:tr>
      <w:tr w:rsidR="00D90995" w:rsidRPr="002D6EC1" w14:paraId="4A9952C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E105C11"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4A8D203" w14:textId="315CA497"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SGOP-CA</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B8DB520" w14:textId="3D849982"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MATIAS PALMA JUAN CARLOS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466A6604"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7AD875AD"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D275FF6" w14:textId="278F696B" w:rsidR="00D90995" w:rsidRPr="002D6EC1" w:rsidRDefault="00D90995" w:rsidP="00D90995">
            <w:pPr>
              <w:widowControl w:val="0"/>
              <w:jc w:val="center"/>
              <w:rPr>
                <w:rFonts w:ascii="Arial" w:eastAsia="Arial" w:hAnsi="Arial" w:cs="Arial"/>
                <w:b/>
                <w:bCs/>
                <w:color w:val="000000"/>
                <w:sz w:val="16"/>
                <w:szCs w:val="16"/>
                <w:lang w:val="es"/>
              </w:rPr>
            </w:pPr>
          </w:p>
        </w:tc>
      </w:tr>
      <w:tr w:rsidR="00D90995" w:rsidRPr="002D6EC1" w14:paraId="0BAEB4E7"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709AA81"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8DF0DA0" w14:textId="6053110A"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 xml:space="preserve">CBOP-MT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01A8938" w14:textId="363F0B63"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IZA ZÚÑIGA SEBASTIAN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050EF7DF"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2A47E747"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3804A4A" w14:textId="61532C70" w:rsidR="00D90995" w:rsidRPr="002D6EC1" w:rsidRDefault="00D90995" w:rsidP="00D90995">
            <w:pPr>
              <w:widowControl w:val="0"/>
              <w:jc w:val="center"/>
              <w:rPr>
                <w:rFonts w:ascii="Arial" w:eastAsia="Arial" w:hAnsi="Arial" w:cs="Arial"/>
                <w:b/>
                <w:bCs/>
                <w:color w:val="000000"/>
                <w:sz w:val="16"/>
                <w:szCs w:val="16"/>
                <w:lang w:val="es"/>
              </w:rPr>
            </w:pPr>
            <w:r w:rsidRPr="002D6EC1">
              <w:rPr>
                <w:rFonts w:ascii="Arial" w:hAnsi="Arial" w:cs="Arial"/>
                <w:sz w:val="16"/>
                <w:szCs w:val="16"/>
              </w:rPr>
              <w:t>1206666248</w:t>
            </w:r>
          </w:p>
        </w:tc>
      </w:tr>
      <w:tr w:rsidR="00D90995" w:rsidRPr="002D6EC1" w14:paraId="1408569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85EC85A"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738F4A4" w14:textId="650A0694"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CBOS -CN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F0E3083" w14:textId="62D1E356"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MENDEZ MORALES MIGUEL ANGEL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3E67F206"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34BCA141"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383029F" w14:textId="03583496" w:rsidR="00D90995" w:rsidRPr="002D6EC1" w:rsidRDefault="00D90995" w:rsidP="00D90995">
            <w:pPr>
              <w:widowControl w:val="0"/>
              <w:jc w:val="center"/>
              <w:rPr>
                <w:rFonts w:ascii="Arial" w:eastAsia="Arial" w:hAnsi="Arial" w:cs="Arial"/>
                <w:b/>
                <w:bCs/>
                <w:color w:val="000000"/>
                <w:sz w:val="16"/>
                <w:szCs w:val="16"/>
                <w:lang w:val="es"/>
              </w:rPr>
            </w:pPr>
            <w:r w:rsidRPr="002D6EC1">
              <w:rPr>
                <w:rFonts w:ascii="Arial" w:hAnsi="Arial" w:cs="Arial"/>
                <w:sz w:val="16"/>
                <w:szCs w:val="16"/>
              </w:rPr>
              <w:t>0952564623</w:t>
            </w:r>
          </w:p>
        </w:tc>
      </w:tr>
      <w:tr w:rsidR="00D90995" w:rsidRPr="002D6EC1" w14:paraId="7EB2DD7E"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EEECDFA"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A60B19B" w14:textId="302440EB"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CBOS-ET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8A7394" w14:textId="6E34915F"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VINUEZA VIZHÑAY JORDY</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2C80E0AA"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6737A2D0"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C6DE339" w14:textId="3A0FCB7B" w:rsidR="00D90995" w:rsidRPr="002D6EC1" w:rsidRDefault="00D90995" w:rsidP="00D90995">
            <w:pPr>
              <w:widowControl w:val="0"/>
              <w:jc w:val="center"/>
              <w:rPr>
                <w:rFonts w:ascii="Arial" w:eastAsia="Arial" w:hAnsi="Arial" w:cs="Arial"/>
                <w:b/>
                <w:bCs/>
                <w:color w:val="000000"/>
                <w:sz w:val="16"/>
                <w:szCs w:val="16"/>
                <w:lang w:val="es"/>
              </w:rPr>
            </w:pPr>
            <w:r w:rsidRPr="002D6EC1">
              <w:rPr>
                <w:rFonts w:ascii="Arial" w:hAnsi="Arial" w:cs="Arial"/>
                <w:sz w:val="16"/>
                <w:szCs w:val="16"/>
              </w:rPr>
              <w:t>0942092008</w:t>
            </w:r>
          </w:p>
        </w:tc>
      </w:tr>
      <w:tr w:rsidR="00D90995" w:rsidRPr="002D6EC1" w14:paraId="41F3F3E4"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EE8182C"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8F40AF5" w14:textId="03BDE970"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CBOS EL</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5550A9B" w14:textId="53350434"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FRANCO LLERENA KLEBER</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0A84BF98"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21B6D12F"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D83BCEE" w14:textId="4FDAC12F" w:rsidR="00D90995" w:rsidRPr="002D6EC1" w:rsidRDefault="00D90995" w:rsidP="00D90995">
            <w:pPr>
              <w:widowControl w:val="0"/>
              <w:jc w:val="center"/>
              <w:rPr>
                <w:rFonts w:ascii="Arial" w:eastAsia="Arial" w:hAnsi="Arial" w:cs="Arial"/>
                <w:b/>
                <w:bCs/>
                <w:color w:val="000000"/>
                <w:sz w:val="16"/>
                <w:szCs w:val="16"/>
                <w:lang w:val="es"/>
              </w:rPr>
            </w:pPr>
            <w:r w:rsidRPr="002D6EC1">
              <w:rPr>
                <w:rFonts w:ascii="Arial" w:hAnsi="Arial" w:cs="Arial"/>
                <w:sz w:val="16"/>
                <w:szCs w:val="16"/>
              </w:rPr>
              <w:t>0951670488</w:t>
            </w:r>
          </w:p>
        </w:tc>
      </w:tr>
      <w:tr w:rsidR="00D90995" w:rsidRPr="002D6EC1" w14:paraId="37F761A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6E04E5D" w14:textId="77777777" w:rsidR="00D90995" w:rsidRPr="002D6EC1" w:rsidRDefault="00D90995"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262B2C24" w14:textId="763E537B"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1491933" w14:textId="685A693E" w:rsidR="00D90995" w:rsidRPr="002D6EC1" w:rsidRDefault="00D90995" w:rsidP="00D90995">
            <w:pPr>
              <w:widowControl w:val="0"/>
              <w:jc w:val="center"/>
              <w:textAlignment w:val="bottom"/>
              <w:rPr>
                <w:rFonts w:ascii="Arial" w:eastAsia="Arial" w:hAnsi="Arial" w:cs="Arial"/>
                <w:sz w:val="16"/>
                <w:szCs w:val="16"/>
              </w:rPr>
            </w:pPr>
            <w:r w:rsidRPr="002D6EC1">
              <w:rPr>
                <w:rFonts w:ascii="Arial" w:hAnsi="Arial" w:cs="Arial"/>
                <w:sz w:val="16"/>
                <w:szCs w:val="16"/>
              </w:rPr>
              <w:t>VALDEZ CRUZ ARIEL KENNED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4C58953D" w14:textId="77777777" w:rsidR="00D90995" w:rsidRPr="002D6EC1" w:rsidRDefault="00D90995"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7D622B95" w14:textId="77777777" w:rsidR="00D90995" w:rsidRPr="002D6EC1" w:rsidRDefault="00D90995"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A2EFEF2" w14:textId="1AB93A91" w:rsidR="00D90995" w:rsidRPr="002D6EC1" w:rsidRDefault="00D90995" w:rsidP="00D90995">
            <w:pPr>
              <w:widowControl w:val="0"/>
              <w:jc w:val="center"/>
              <w:rPr>
                <w:rFonts w:ascii="Arial" w:eastAsia="Arial" w:hAnsi="Arial" w:cs="Arial"/>
                <w:b/>
                <w:bCs/>
                <w:color w:val="000000"/>
                <w:sz w:val="16"/>
                <w:szCs w:val="16"/>
                <w:lang w:val="es"/>
              </w:rPr>
            </w:pPr>
            <w:r w:rsidRPr="002D6EC1">
              <w:rPr>
                <w:rFonts w:ascii="Arial" w:hAnsi="Arial" w:cs="Arial"/>
                <w:sz w:val="16"/>
                <w:szCs w:val="16"/>
              </w:rPr>
              <w:t>0940673023</w:t>
            </w:r>
          </w:p>
        </w:tc>
      </w:tr>
      <w:tr w:rsidR="00EA27EC" w:rsidRPr="002D6EC1" w14:paraId="1BE9C89A"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72B12E8" w14:textId="77777777" w:rsidR="00EA27EC" w:rsidRPr="002D6EC1" w:rsidRDefault="00EA27EC" w:rsidP="00D90995">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2A813D07" w14:textId="5B1AA94E" w:rsidR="00EA27EC" w:rsidRPr="002D6EC1" w:rsidRDefault="00EA27EC" w:rsidP="00D90995">
            <w:pPr>
              <w:widowControl w:val="0"/>
              <w:jc w:val="center"/>
              <w:textAlignment w:val="bottom"/>
              <w:rPr>
                <w:rFonts w:ascii="Arial" w:hAnsi="Arial" w:cs="Arial"/>
                <w:sz w:val="16"/>
                <w:szCs w:val="16"/>
              </w:rPr>
            </w:pPr>
            <w:r w:rsidRPr="002D6EC1">
              <w:rPr>
                <w:rFonts w:ascii="Arial" w:hAnsi="Arial" w:cs="Arial"/>
                <w:sz w:val="16"/>
                <w:szCs w:val="16"/>
              </w:rPr>
              <w:t>CBOS</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B0EFADA" w14:textId="09D620AF" w:rsidR="00EA27EC" w:rsidRPr="002D6EC1" w:rsidRDefault="00EA27EC" w:rsidP="00D90995">
            <w:pPr>
              <w:widowControl w:val="0"/>
              <w:jc w:val="center"/>
              <w:textAlignment w:val="bottom"/>
              <w:rPr>
                <w:rFonts w:ascii="Arial" w:hAnsi="Arial" w:cs="Arial"/>
                <w:sz w:val="16"/>
                <w:szCs w:val="16"/>
              </w:rPr>
            </w:pPr>
            <w:r w:rsidRPr="002D6EC1">
              <w:rPr>
                <w:rFonts w:ascii="Arial" w:hAnsi="Arial" w:cs="Arial"/>
                <w:sz w:val="16"/>
                <w:szCs w:val="16"/>
              </w:rPr>
              <w:t>MARIDUEÑA</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48BA57B5" w14:textId="77777777" w:rsidR="00EA27EC" w:rsidRPr="002D6EC1" w:rsidRDefault="00EA27EC" w:rsidP="00D90995">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2FC3A4C7" w14:textId="77777777" w:rsidR="00EA27EC" w:rsidRPr="002D6EC1" w:rsidRDefault="00EA27EC" w:rsidP="00D90995">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F9540F4" w14:textId="77777777" w:rsidR="00EA27EC" w:rsidRPr="002D6EC1" w:rsidRDefault="00EA27EC" w:rsidP="00D90995">
            <w:pPr>
              <w:widowControl w:val="0"/>
              <w:jc w:val="center"/>
              <w:rPr>
                <w:rFonts w:ascii="Arial" w:hAnsi="Arial" w:cs="Arial"/>
                <w:sz w:val="16"/>
                <w:szCs w:val="16"/>
              </w:rPr>
            </w:pPr>
          </w:p>
        </w:tc>
      </w:tr>
      <w:tr w:rsidR="00082629" w:rsidRPr="002D6EC1" w14:paraId="0E02C779"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86A3868"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hAnsi="Arial" w:cs="Arial"/>
                <w:b/>
                <w:bCs/>
                <w:color w:val="000000"/>
                <w:sz w:val="16"/>
                <w:szCs w:val="16"/>
              </w:rPr>
              <w:t>1400-2000 / 0200-0800</w:t>
            </w:r>
          </w:p>
        </w:tc>
      </w:tr>
      <w:tr w:rsidR="00EA27EC" w:rsidRPr="002D6EC1" w14:paraId="0C25449B"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BAB30B2"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177D7EF" w14:textId="5B3B4B2D"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ALFG -SU</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DA3B94D" w14:textId="36E5BBA7"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SANCHEZ TORRES ARIAN DEICDED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4D0891C5"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5CCD0164"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FBB3677" w14:textId="70564289"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1311409849</w:t>
            </w:r>
          </w:p>
        </w:tc>
      </w:tr>
      <w:tr w:rsidR="00EA27EC" w:rsidRPr="002D6EC1" w14:paraId="24DF9985"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0CC5ABD4"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65D9C5D" w14:textId="5143E364"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CBOS-CA</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044660B" w14:textId="5F3463AA"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GAIBOR HINOJOSA JEFFERSON DANIEL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7B0B67B1"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7F95FE3D"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8475DA0" w14:textId="38436906"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0804269082</w:t>
            </w:r>
          </w:p>
        </w:tc>
      </w:tr>
      <w:tr w:rsidR="00EA27EC" w:rsidRPr="002D6EC1" w14:paraId="75FFD49B"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111475A"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EEB1ED5" w14:textId="733E79E1"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CBOS-CN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0ADB19" w14:textId="4BF1F417"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SANCHEZ CONTRERAS JOHAN ELOY</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44842287"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1C2D63B8"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457590C" w14:textId="0D20CA59"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0928677988</w:t>
            </w:r>
          </w:p>
        </w:tc>
      </w:tr>
      <w:tr w:rsidR="00EA27EC" w:rsidRPr="002D6EC1" w14:paraId="75FF943F"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28C47CD"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AAB694E" w14:textId="2C1F0069"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CF3831D" w14:textId="39601DDA"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GANIN ALBAN JORIN NAHUM</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54F9EF10"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135518A6"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29F57FE" w14:textId="3DFF7087"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0943102319</w:t>
            </w:r>
          </w:p>
        </w:tc>
      </w:tr>
      <w:tr w:rsidR="00EA27EC" w:rsidRPr="002D6EC1" w14:paraId="3E1EE825"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8E72115"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5ED0790" w14:textId="5D558D8F"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SGOP-CA</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147C61F" w14:textId="31B573D3" w:rsidR="00EA27EC" w:rsidRPr="002D6EC1" w:rsidRDefault="00EA27EC" w:rsidP="00EA27EC">
            <w:pPr>
              <w:widowControl w:val="0"/>
              <w:jc w:val="center"/>
              <w:textAlignment w:val="bottom"/>
              <w:rPr>
                <w:rFonts w:ascii="Arial" w:eastAsia="Arial" w:hAnsi="Arial" w:cs="Arial"/>
                <w:sz w:val="16"/>
                <w:szCs w:val="16"/>
              </w:rPr>
            </w:pPr>
            <w:r w:rsidRPr="002D6EC1">
              <w:rPr>
                <w:rFonts w:ascii="Arial" w:hAnsi="Arial" w:cs="Arial"/>
                <w:sz w:val="16"/>
                <w:szCs w:val="16"/>
              </w:rPr>
              <w:t>LOOR CEDILLO PEDRO ALEJANDRO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698896E9"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38124807"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0621726" w14:textId="0B8CCDBA"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922520184</w:t>
            </w:r>
          </w:p>
        </w:tc>
      </w:tr>
      <w:tr w:rsidR="00EA27EC" w:rsidRPr="002D6EC1" w14:paraId="185F866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2BC9707"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7FABB3D" w14:textId="5A73649D" w:rsidR="00EA27EC" w:rsidRPr="002D6EC1" w:rsidRDefault="00EA27EC" w:rsidP="00EA27EC">
            <w:pPr>
              <w:widowControl w:val="0"/>
              <w:jc w:val="center"/>
              <w:textAlignment w:val="bottom"/>
              <w:rPr>
                <w:rFonts w:ascii="Arial" w:eastAsia="Arial" w:hAnsi="Arial" w:cs="Arial"/>
                <w:sz w:val="16"/>
                <w:szCs w:val="16"/>
                <w:lang w:val="es"/>
              </w:rPr>
            </w:pPr>
            <w:r w:rsidRPr="002D6EC1">
              <w:rPr>
                <w:rFonts w:ascii="Arial" w:hAnsi="Arial" w:cs="Arial"/>
                <w:sz w:val="16"/>
                <w:szCs w:val="16"/>
              </w:rPr>
              <w:t>SGOP-SV</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EDE8E1" w14:textId="310410AD" w:rsidR="00EA27EC" w:rsidRPr="002D6EC1" w:rsidRDefault="00EA27EC" w:rsidP="00EA27EC">
            <w:pPr>
              <w:widowControl w:val="0"/>
              <w:jc w:val="center"/>
              <w:textAlignment w:val="bottom"/>
              <w:rPr>
                <w:rFonts w:ascii="Arial" w:eastAsia="Arial" w:hAnsi="Arial" w:cs="Arial"/>
                <w:sz w:val="16"/>
                <w:szCs w:val="16"/>
                <w:lang w:val="es"/>
              </w:rPr>
            </w:pPr>
            <w:r w:rsidRPr="002D6EC1">
              <w:rPr>
                <w:rFonts w:ascii="Arial" w:hAnsi="Arial" w:cs="Arial"/>
                <w:sz w:val="16"/>
                <w:szCs w:val="16"/>
              </w:rPr>
              <w:t>ROSADO MIRANDA MANUEL HUMBERTO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6A0BD1C8"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627BE1E3"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595A173" w14:textId="33BD1484"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920735958</w:t>
            </w:r>
          </w:p>
        </w:tc>
      </w:tr>
      <w:tr w:rsidR="00EA27EC" w:rsidRPr="002D6EC1" w14:paraId="341A5794"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007D052"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6CFD44B" w14:textId="54BA6448" w:rsidR="00EA27EC" w:rsidRPr="002D6EC1" w:rsidRDefault="00EA27EC" w:rsidP="00EA27EC">
            <w:pPr>
              <w:widowControl w:val="0"/>
              <w:jc w:val="center"/>
              <w:textAlignment w:val="bottom"/>
              <w:rPr>
                <w:rFonts w:ascii="Arial" w:hAnsi="Arial" w:cs="Arial"/>
                <w:sz w:val="16"/>
                <w:szCs w:val="16"/>
              </w:rPr>
            </w:pPr>
            <w:r w:rsidRPr="002D6EC1">
              <w:rPr>
                <w:rFonts w:ascii="Arial" w:hAnsi="Arial" w:cs="Arial"/>
                <w:sz w:val="16"/>
                <w:szCs w:val="16"/>
              </w:rPr>
              <w:t>MARO</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E1040DA" w14:textId="0DA5FD52" w:rsidR="00EA27EC" w:rsidRPr="002D6EC1" w:rsidRDefault="00EA27EC" w:rsidP="00EA27EC">
            <w:pPr>
              <w:widowControl w:val="0"/>
              <w:jc w:val="center"/>
              <w:textAlignment w:val="bottom"/>
              <w:rPr>
                <w:rFonts w:ascii="Arial" w:hAnsi="Arial" w:cs="Arial"/>
                <w:sz w:val="16"/>
                <w:szCs w:val="16"/>
              </w:rPr>
            </w:pPr>
            <w:r w:rsidRPr="002D6EC1">
              <w:rPr>
                <w:rFonts w:ascii="Arial" w:hAnsi="Arial" w:cs="Arial"/>
                <w:sz w:val="16"/>
                <w:szCs w:val="16"/>
              </w:rPr>
              <w:t>VILLAMAR ALMEIDA ROGER SAUL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bottom"/>
          </w:tcPr>
          <w:p w14:paraId="7094AB8E"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bottom"/>
          </w:tcPr>
          <w:p w14:paraId="128667EA"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94D4344" w14:textId="77777777" w:rsidR="00EA27EC" w:rsidRPr="002D6EC1" w:rsidRDefault="00EA27EC" w:rsidP="00EA27EC">
            <w:pPr>
              <w:widowControl w:val="0"/>
              <w:jc w:val="center"/>
              <w:rPr>
                <w:rFonts w:ascii="Arial" w:hAnsi="Arial" w:cs="Arial"/>
                <w:sz w:val="16"/>
                <w:szCs w:val="16"/>
              </w:rPr>
            </w:pPr>
          </w:p>
        </w:tc>
      </w:tr>
      <w:tr w:rsidR="00082629" w:rsidRPr="002D6EC1" w14:paraId="4B29E4C0"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3B3FE27"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SEGURIDAD RESIDENCIA DEL SEÑOR PRESIDENTE</w:t>
            </w:r>
          </w:p>
        </w:tc>
      </w:tr>
      <w:tr w:rsidR="00082629" w:rsidRPr="002D6EC1" w14:paraId="34AF728B"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13977A3"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hAnsi="Arial" w:cs="Arial"/>
                <w:b/>
                <w:bCs/>
                <w:color w:val="000000"/>
                <w:sz w:val="16"/>
                <w:szCs w:val="16"/>
              </w:rPr>
              <w:t>0800-1400 / 2000-0200</w:t>
            </w:r>
          </w:p>
        </w:tc>
      </w:tr>
      <w:tr w:rsidR="00EA27EC" w:rsidRPr="002D6EC1" w14:paraId="68CE376A"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9CA1F87"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A28607F" w14:textId="7C1C1588"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ALFG-SU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A0ADBE7" w14:textId="4232581D"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BENITEZ MURIILO RONNY PATRICIO </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DA2F8BE"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02D8A54"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E20BBB8" w14:textId="76040FA5"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932010002</w:t>
            </w:r>
          </w:p>
        </w:tc>
      </w:tr>
      <w:tr w:rsidR="00EA27EC" w:rsidRPr="002D6EC1" w14:paraId="1605C4FB"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A30D8D7"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EFB8932" w14:textId="48E9A632"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CBOS-MT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2CB1BE2" w14:textId="0F6E26F2"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ANDRADE HOLGUIN ELDER ALEXIS </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64F962F9"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E56DB4C"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527E193" w14:textId="14D924AE"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0928426535</w:t>
            </w:r>
          </w:p>
        </w:tc>
      </w:tr>
      <w:tr w:rsidR="00EA27EC" w:rsidRPr="002D6EC1" w14:paraId="15281259"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6629F55"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0876B07" w14:textId="089B1034"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621BBCB" w14:textId="2A658B96"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SALAZAR SUAREZ ALFREDO GILMAR</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72E22D3"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FFAEED1"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8A88CA3" w14:textId="6960E4E0"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0951814813</w:t>
            </w:r>
          </w:p>
        </w:tc>
      </w:tr>
      <w:tr w:rsidR="00EA27EC" w:rsidRPr="002D6EC1" w14:paraId="5EB10DE7"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D549E99"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2552B3F" w14:textId="2AD76007"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SGOP-CN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68FDA8" w14:textId="427D63D6"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TIGRE MOCHA ALEX PAUL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ED7F3EA"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DB548B3"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EB2DC0F" w14:textId="45395205"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0953802758</w:t>
            </w:r>
          </w:p>
        </w:tc>
      </w:tr>
      <w:tr w:rsidR="00EA27EC" w:rsidRPr="002D6EC1" w14:paraId="6C4BA117"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96F4AD5"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D96A724" w14:textId="4944DB46"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7970126" w14:textId="2C8B079C"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DIAZ TUCTA ISAAC DANIEL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6713C5F3"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C9DEF7D"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1F9840C" w14:textId="430C7231"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0956187819</w:t>
            </w:r>
          </w:p>
        </w:tc>
      </w:tr>
      <w:tr w:rsidR="00EA27EC" w:rsidRPr="002D6EC1" w14:paraId="5FA83B67"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C6FDC4E"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A635402" w14:textId="2AE62A8B"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CBOP-ET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F9AA8FE" w14:textId="66AC72E1"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JIMENEZ VERA BYRON HERNAND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B51F110"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199D604"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5B4442D" w14:textId="4F859C9D"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0928436252</w:t>
            </w:r>
          </w:p>
        </w:tc>
      </w:tr>
      <w:tr w:rsidR="00EA27EC" w:rsidRPr="002D6EC1" w14:paraId="3C89EE92"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3FBBC14"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B6B270D" w14:textId="63874761"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MARO-CA</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8C60B1E" w14:textId="057B6E32"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ALCIVAR BOBADILLA JOSE ANDRES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0A55F3B"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3433267"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3F15655" w14:textId="53D61291"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0940673023</w:t>
            </w:r>
          </w:p>
        </w:tc>
      </w:tr>
      <w:tr w:rsidR="00EA27EC" w:rsidRPr="002D6EC1" w14:paraId="560372F8"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2921BE7"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A451DA0" w14:textId="6F28C409"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MARO-EL</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88E3927" w14:textId="28F412BA"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TAGLE VALLADARES ANGEL ABERTO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3333F39"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000D2E13"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4AD4381" w14:textId="56933538"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0954938361</w:t>
            </w:r>
          </w:p>
        </w:tc>
      </w:tr>
      <w:tr w:rsidR="00EA27EC" w:rsidRPr="002D6EC1" w14:paraId="2C9A0DD2"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D5E8A0C"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EE2E2F3" w14:textId="49DCD53E"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CBOS-ET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1295008" w14:textId="2C02CAE7"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BORJA TROYA JOHN KENNEDY</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8F00EE3"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C77D4FC"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C329C11" w14:textId="686D7870"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0941330334</w:t>
            </w:r>
          </w:p>
        </w:tc>
      </w:tr>
      <w:tr w:rsidR="00EA27EC" w:rsidRPr="002D6EC1" w14:paraId="48B5100A"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D10FC5E"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FAE7C22" w14:textId="56514818"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3DD2A52" w14:textId="60E769C9"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MARTINEZ GRACIA LUIS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36AD834D"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992EFF3"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50C01FC" w14:textId="4AB24B63"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0851059816</w:t>
            </w:r>
          </w:p>
        </w:tc>
      </w:tr>
      <w:tr w:rsidR="00EA27EC" w:rsidRPr="002D6EC1" w14:paraId="733F7B4D"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5353442"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522C602" w14:textId="23F22301"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2130222" w14:textId="73A2FB83"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LOOR RUANO JOSEPH OMAR </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E45B02A"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283FE9F"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CCBD88D" w14:textId="3502E19E"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706419710</w:t>
            </w:r>
          </w:p>
        </w:tc>
      </w:tr>
      <w:tr w:rsidR="00EA27EC" w:rsidRPr="002D6EC1" w14:paraId="3B62E6C3"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56A3042"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35CA3469" w14:textId="30575753"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CBOP-EL</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9497138" w14:textId="0932820D"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LLUMAN TENESACA NELSON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189395B"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0869FA88"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4BCD5CC" w14:textId="4A963D45"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0940698285</w:t>
            </w:r>
          </w:p>
        </w:tc>
      </w:tr>
      <w:tr w:rsidR="00EA27EC" w:rsidRPr="002D6EC1" w14:paraId="14B6D892"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C3B9B5C"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5C3EE10" w14:textId="1A7C4F6C"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890CD40" w14:textId="40C33CED"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MENDOZA GARCIA </w:t>
            </w:r>
            <w:proofErr w:type="spellStart"/>
            <w:r w:rsidRPr="002D6EC1">
              <w:rPr>
                <w:rFonts w:ascii="Arial" w:hAnsi="Arial" w:cs="Arial"/>
                <w:sz w:val="16"/>
                <w:szCs w:val="16"/>
              </w:rPr>
              <w:t>GARCIA</w:t>
            </w:r>
            <w:proofErr w:type="spellEnd"/>
            <w:r w:rsidRPr="002D6EC1">
              <w:rPr>
                <w:rFonts w:ascii="Arial" w:hAnsi="Arial" w:cs="Arial"/>
                <w:sz w:val="16"/>
                <w:szCs w:val="16"/>
              </w:rPr>
              <w:t xml:space="preserve"> ALEXIS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661F10C0"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50D2835F"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706A363" w14:textId="00B955DD"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1316754140</w:t>
            </w:r>
          </w:p>
        </w:tc>
      </w:tr>
      <w:tr w:rsidR="00EA27EC" w:rsidRPr="002D6EC1" w14:paraId="6BF95359"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59F1714"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3454365" w14:textId="6C9951AA"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SGOS-SV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337271A" w14:textId="0FD6D992"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VERA CHALEN ALFONSO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5E3C6C5"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E4D587F"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848CD51" w14:textId="611FB1EF"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0918114174</w:t>
            </w:r>
          </w:p>
        </w:tc>
      </w:tr>
      <w:tr w:rsidR="00EA27EC" w:rsidRPr="002D6EC1" w14:paraId="02A380B6" w14:textId="77777777" w:rsidTr="001F535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6FF5CA4" w14:textId="77777777" w:rsidR="00EA27EC" w:rsidRPr="002D6EC1" w:rsidRDefault="00EA27EC" w:rsidP="00EA27EC">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D91DB38" w14:textId="0C6B6BB1"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CBOP-MT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F93AC70" w14:textId="2D47C6B3" w:rsidR="00EA27EC" w:rsidRPr="002D6EC1" w:rsidRDefault="00EA27EC" w:rsidP="00EA27EC">
            <w:pPr>
              <w:widowControl w:val="0"/>
              <w:jc w:val="both"/>
              <w:textAlignment w:val="bottom"/>
              <w:rPr>
                <w:rFonts w:ascii="Arial" w:eastAsia="Arial" w:hAnsi="Arial" w:cs="Arial"/>
                <w:sz w:val="16"/>
                <w:szCs w:val="16"/>
                <w:lang w:val="es"/>
              </w:rPr>
            </w:pPr>
            <w:r w:rsidRPr="002D6EC1">
              <w:rPr>
                <w:rFonts w:ascii="Arial" w:hAnsi="Arial" w:cs="Arial"/>
                <w:sz w:val="16"/>
                <w:szCs w:val="16"/>
              </w:rPr>
              <w:t>GAVILANEZ LAVAYEN GUILLERMO ARIEL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F4B2E43" w14:textId="77777777" w:rsidR="00EA27EC" w:rsidRPr="002D6EC1" w:rsidRDefault="00EA27EC" w:rsidP="00EA27EC">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23A97A1" w14:textId="77777777" w:rsidR="00EA27EC" w:rsidRPr="002D6EC1" w:rsidRDefault="00EA27EC" w:rsidP="00EA27EC">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CD7ECC7" w14:textId="17FA15F0" w:rsidR="00EA27EC" w:rsidRPr="002D6EC1" w:rsidRDefault="00EA27EC" w:rsidP="00EA27EC">
            <w:pPr>
              <w:widowControl w:val="0"/>
              <w:jc w:val="center"/>
              <w:rPr>
                <w:rFonts w:ascii="Arial" w:eastAsia="Arial" w:hAnsi="Arial" w:cs="Arial"/>
                <w:b/>
                <w:bCs/>
                <w:color w:val="000000"/>
                <w:sz w:val="16"/>
                <w:szCs w:val="16"/>
                <w:lang w:val="es"/>
              </w:rPr>
            </w:pPr>
            <w:r w:rsidRPr="002D6EC1">
              <w:rPr>
                <w:rFonts w:ascii="Arial" w:hAnsi="Arial" w:cs="Arial"/>
                <w:sz w:val="16"/>
                <w:szCs w:val="16"/>
              </w:rPr>
              <w:t>0927463760</w:t>
            </w:r>
          </w:p>
        </w:tc>
      </w:tr>
      <w:tr w:rsidR="00082629" w:rsidRPr="002D6EC1" w14:paraId="319AF595"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58D87AE"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hAnsi="Arial" w:cs="Arial"/>
                <w:b/>
                <w:bCs/>
                <w:color w:val="000000"/>
                <w:sz w:val="16"/>
                <w:szCs w:val="16"/>
              </w:rPr>
              <w:t>1400-2000 / 0200-0800</w:t>
            </w:r>
          </w:p>
        </w:tc>
      </w:tr>
      <w:tr w:rsidR="002D6EC1" w:rsidRPr="002D6EC1" w14:paraId="468FAE6E"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0CC17AB"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0B4B9FC" w14:textId="2C5F55B5"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TNFG-SU</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04FE199" w14:textId="0773F659"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PERALTA JACOME JULIAN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38E776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B86CB69"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D3648B3" w14:textId="090165DA"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0930442223</w:t>
            </w:r>
          </w:p>
        </w:tc>
      </w:tr>
      <w:tr w:rsidR="002D6EC1" w:rsidRPr="002D6EC1" w14:paraId="1903A011"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1237CAB"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9726345" w14:textId="5219FC70"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MARO-CA</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4571BEA" w14:textId="0721232A"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NOBOA AGUIRRE JOE</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CD6D5A6"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8CEFB86"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79422B0" w14:textId="15AD112C"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0942217001</w:t>
            </w:r>
          </w:p>
        </w:tc>
      </w:tr>
      <w:tr w:rsidR="002D6EC1" w:rsidRPr="002D6EC1" w14:paraId="5A607D31"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B2075C2"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7525530" w14:textId="6E570DB6"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CBOP-CN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C9AF7BD" w14:textId="08A9F13C"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LOOR OLAYA OSWALDO ALBERTO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01EFDAE"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FF6C4E3"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8EC4003" w14:textId="2B788892"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0925324824</w:t>
            </w:r>
          </w:p>
        </w:tc>
      </w:tr>
      <w:tr w:rsidR="002D6EC1" w:rsidRPr="002D6EC1" w14:paraId="117D5515"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2AFB34B"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97E0CB3" w14:textId="3F34E29C"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MARO-TC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3BA21AB" w14:textId="1F22CFD6"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CRIOLLO PONCE JOSE</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36AA7384"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41E52FD"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A628B0D" w14:textId="4A1C1CBC"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0941603979</w:t>
            </w:r>
          </w:p>
        </w:tc>
      </w:tr>
      <w:tr w:rsidR="002D6EC1" w:rsidRPr="002D6EC1" w14:paraId="0B9BE9A9"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035B490"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75CB90C" w14:textId="3808B3A2"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CBOS-AT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B33FF2A" w14:textId="72CCBE0E"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GUERRA AYALA SEVERO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4D0C73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876BA4E"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DD626D1" w14:textId="33872E04"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1207017326</w:t>
            </w:r>
          </w:p>
        </w:tc>
      </w:tr>
      <w:tr w:rsidR="002D6EC1" w:rsidRPr="002D6EC1" w14:paraId="38E69AC1"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75FA1AD"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2ACA6D46" w14:textId="39C731D7"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CBOP-CN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2CEE0FC" w14:textId="22C90835"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IÑIGUEZ GUALOTO LUIS DAVID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599F31F"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E10C25B"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3FCEB96" w14:textId="63FD217F"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0951800564</w:t>
            </w:r>
          </w:p>
        </w:tc>
      </w:tr>
      <w:tr w:rsidR="002D6EC1" w:rsidRPr="002D6EC1" w14:paraId="61313B73"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01CBBFF9"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0906F7B" w14:textId="35079060"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01161C1" w14:textId="2332E853"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OLMEDO FAJARDO CARLOS JAVIER </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5E0100E"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FD4EC36"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676A8AA" w14:textId="00FB015F"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0943102319</w:t>
            </w:r>
          </w:p>
        </w:tc>
      </w:tr>
      <w:tr w:rsidR="002D6EC1" w:rsidRPr="002D6EC1" w14:paraId="6F08F3B9"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8C2A5BC"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E5CF9E9" w14:textId="00ACFAA9"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FEC2699" w14:textId="60F9A107"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LAICA PINO SANTIAGO JOEL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191BC4F"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5EF1FEEF"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4CE07AC" w14:textId="77777777" w:rsidR="002D6EC1" w:rsidRPr="002D6EC1" w:rsidRDefault="002D6EC1" w:rsidP="002D6EC1">
            <w:pPr>
              <w:widowControl w:val="0"/>
              <w:jc w:val="center"/>
              <w:rPr>
                <w:rFonts w:ascii="Arial" w:eastAsia="Arial" w:hAnsi="Arial" w:cs="Arial"/>
                <w:b/>
                <w:bCs/>
                <w:color w:val="000000"/>
                <w:sz w:val="16"/>
                <w:szCs w:val="16"/>
                <w:lang w:val="es"/>
              </w:rPr>
            </w:pPr>
          </w:p>
        </w:tc>
      </w:tr>
      <w:tr w:rsidR="002D6EC1" w:rsidRPr="002D6EC1" w14:paraId="2F202346"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57B00C9"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AD9ED2C" w14:textId="0DED8AF7"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SGOS-CN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56C75C5" w14:textId="234F854E"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QUISPILEMA CAPUZ FRANKLIN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CEED6AB"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1AE1845"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EE5C0BE" w14:textId="38705322"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1804478426</w:t>
            </w:r>
          </w:p>
        </w:tc>
      </w:tr>
      <w:tr w:rsidR="002D6EC1" w:rsidRPr="002D6EC1" w14:paraId="274CDAB2"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EF5FDA2"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3E101B73" w14:textId="3E5CBE93"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CBOS-CN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AF9DE53" w14:textId="56643A01"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ZAMBRANO NAPA KEVIN ROLANDO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ED2DDEF"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A98F41C"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8D9D1A8" w14:textId="48320CFA"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2400321937</w:t>
            </w:r>
          </w:p>
        </w:tc>
      </w:tr>
      <w:tr w:rsidR="002D6EC1" w:rsidRPr="002D6EC1" w14:paraId="746F0989"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A6EAF23"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341AEB4" w14:textId="767F247E"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CBOP-ET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9D7F2D3" w14:textId="706139EF"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PLUAS BOHORQUEZ JONATHAN ALBERTO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C8B74C6"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D0BADE4"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41AD520" w14:textId="4328BF04"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0950181990</w:t>
            </w:r>
          </w:p>
        </w:tc>
      </w:tr>
      <w:tr w:rsidR="002D6EC1" w:rsidRPr="002D6EC1" w14:paraId="427362EC"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2CDAF99"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7D670E7" w14:textId="4177978A"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CBOS-MC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B60C1C" w14:textId="4AA55DCF"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HOLGUIN LOOR JOSE</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AFB5EE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8735C8A"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CB1F792" w14:textId="0D34E163"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0950682559</w:t>
            </w:r>
          </w:p>
        </w:tc>
      </w:tr>
      <w:tr w:rsidR="002D6EC1" w:rsidRPr="002D6EC1" w14:paraId="39CB6252"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FA6CB21"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CCB9133" w14:textId="13CD9FD5"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CBOS-ET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8E0DB2" w14:textId="14AC0BBE"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DONOSO GUILLEN JORGE LUIS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CB03A09"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5FAF32F9"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F437424" w14:textId="40B739C7"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0930457353</w:t>
            </w:r>
          </w:p>
        </w:tc>
      </w:tr>
      <w:tr w:rsidR="002D6EC1" w:rsidRPr="002D6EC1" w14:paraId="1B28684D"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A87A414"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0AE6742" w14:textId="0CF85AD6"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CBOP-CN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DBC4091" w14:textId="4DE51E14"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 xml:space="preserve">LITARDO </w:t>
            </w:r>
            <w:proofErr w:type="spellStart"/>
            <w:r w:rsidRPr="002D6EC1">
              <w:rPr>
                <w:rFonts w:ascii="Arial" w:hAnsi="Arial" w:cs="Arial"/>
                <w:sz w:val="16"/>
                <w:szCs w:val="16"/>
              </w:rPr>
              <w:t>LITARDO</w:t>
            </w:r>
            <w:proofErr w:type="spellEnd"/>
            <w:r w:rsidRPr="002D6EC1">
              <w:rPr>
                <w:rFonts w:ascii="Arial" w:hAnsi="Arial" w:cs="Arial"/>
                <w:sz w:val="16"/>
                <w:szCs w:val="16"/>
              </w:rPr>
              <w:t xml:space="preserve"> PATRICIO XAVIER </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A05E29A"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5ED3054F"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07F9FF5" w14:textId="50306494"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0925105363</w:t>
            </w:r>
          </w:p>
        </w:tc>
      </w:tr>
      <w:tr w:rsidR="002D6EC1" w:rsidRPr="002D6EC1" w14:paraId="2317CCDF" w14:textId="77777777" w:rsidTr="00C87D77">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83613D5"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DA3C59E" w14:textId="7B24AB36"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CBOS-AT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EE12654" w14:textId="69BC0E72"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NACIPUCHA NAULA CESAR</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3E881585"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05AE6138"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DD442EA" w14:textId="6B8F6112"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0952177319</w:t>
            </w:r>
          </w:p>
        </w:tc>
      </w:tr>
      <w:tr w:rsidR="00082629" w:rsidRPr="002D6EC1" w14:paraId="2A6E133E"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631B53E3"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lastRenderedPageBreak/>
              <w:t>CONVOY 1 0600/1400</w:t>
            </w:r>
          </w:p>
        </w:tc>
      </w:tr>
      <w:tr w:rsidR="002D6EC1" w:rsidRPr="002D6EC1" w14:paraId="7D9BB2B8" w14:textId="77777777" w:rsidTr="0068778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BE4FAF4"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A7C3CC7" w14:textId="4AF61D77"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SGOP-ET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B348BD7" w14:textId="366FE9B8"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ORRALA DÍAZ PEDRO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9E58028"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472828D"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8075D85" w14:textId="30B5D25B"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918789280</w:t>
            </w:r>
          </w:p>
        </w:tc>
      </w:tr>
      <w:tr w:rsidR="002D6EC1" w:rsidRPr="002D6EC1" w14:paraId="11B99121" w14:textId="77777777" w:rsidTr="0068778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9244344"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F355C72" w14:textId="2A9C30F3"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286BF7" w14:textId="5D4C5529"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CRUZ CAICEDO RICARDO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32C2A17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FB86D86"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14EA917" w14:textId="4A53AB53"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0956510200</w:t>
            </w:r>
          </w:p>
        </w:tc>
      </w:tr>
      <w:tr w:rsidR="002D6EC1" w:rsidRPr="002D6EC1" w14:paraId="38A5096C" w14:textId="77777777" w:rsidTr="00CA4260">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7015431"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center"/>
          </w:tcPr>
          <w:p w14:paraId="29078DEE" w14:textId="49C93D17"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CBOP-MC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DCAACB" w14:textId="5DF8E05A" w:rsidR="002D6EC1" w:rsidRPr="002D6EC1" w:rsidRDefault="002D6EC1" w:rsidP="002D6EC1">
            <w:pPr>
              <w:widowControl w:val="0"/>
              <w:jc w:val="both"/>
              <w:textAlignment w:val="bottom"/>
              <w:rPr>
                <w:rFonts w:ascii="Arial" w:eastAsia="Arial" w:hAnsi="Arial" w:cs="Arial"/>
                <w:sz w:val="16"/>
                <w:szCs w:val="16"/>
                <w:lang w:val="es"/>
              </w:rPr>
            </w:pPr>
            <w:r w:rsidRPr="002D6EC1">
              <w:rPr>
                <w:rFonts w:ascii="Arial" w:hAnsi="Arial" w:cs="Arial"/>
                <w:sz w:val="16"/>
                <w:szCs w:val="16"/>
              </w:rPr>
              <w:t>GARCIA MIRANDA JAIRO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9910497"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B69DC56"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36B405" w14:textId="06E066D2"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929565257</w:t>
            </w:r>
          </w:p>
        </w:tc>
      </w:tr>
      <w:tr w:rsidR="00082629" w:rsidRPr="002D6EC1" w14:paraId="482BAE9D"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2E673366"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CONVOY  1400/2200</w:t>
            </w:r>
          </w:p>
        </w:tc>
      </w:tr>
      <w:tr w:rsidR="002D6EC1" w:rsidRPr="002D6EC1" w14:paraId="33DB2A21"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ED69FB7"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ABA11CA" w14:textId="23B732E2"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SGOS 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F4931D8" w14:textId="029DD187"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POLANCO GONZALEZ SAMUEL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660A25E6"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E5CE144"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C3AB915" w14:textId="5BF13BE4"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0803298215</w:t>
            </w:r>
          </w:p>
        </w:tc>
      </w:tr>
      <w:tr w:rsidR="002D6EC1" w:rsidRPr="002D6EC1" w14:paraId="4796736F"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9EC031C"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E40422E" w14:textId="5BE314FF"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237C60A" w14:textId="4814DE40"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VALENCIA SALTOS JHUSTYN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0B533B1"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28CE0C5"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5197CCBE" w14:textId="435BFDB5"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1315596062</w:t>
            </w:r>
          </w:p>
        </w:tc>
      </w:tr>
      <w:tr w:rsidR="002D6EC1" w:rsidRPr="002D6EC1" w14:paraId="68FB5B94"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1D73E11"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974FCB9" w14:textId="6A709193"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CBOS-CN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8102A6F" w14:textId="05483C24"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BONE OLMEDO ALEXANDER ALFONSO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F38CD6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12BA8AD"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2F2D5A7" w14:textId="78092E3B"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0802702217</w:t>
            </w:r>
          </w:p>
        </w:tc>
      </w:tr>
      <w:tr w:rsidR="00082629" w:rsidRPr="002D6EC1" w14:paraId="1430C7C5"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DF53CF9" w14:textId="77777777" w:rsidR="00082629" w:rsidRPr="002D6EC1" w:rsidRDefault="00082629"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CONVOY  2200/0600</w:t>
            </w:r>
          </w:p>
        </w:tc>
      </w:tr>
      <w:tr w:rsidR="002D6EC1" w:rsidRPr="002D6EC1" w14:paraId="5AEF5C64"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E6C8398"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4012C72" w14:textId="405DE070"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C12DD2C" w14:textId="555BABD0"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BONE ESTRADA NIXON RICARDO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ABB8699"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7277C78"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0DEB5BF" w14:textId="45E7FEE8"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0957007362</w:t>
            </w:r>
          </w:p>
        </w:tc>
      </w:tr>
      <w:tr w:rsidR="002D6EC1" w:rsidRPr="002D6EC1" w14:paraId="3D73DF2D"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BB859C5"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A58B48E" w14:textId="4DCAAA27"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CBOP-ET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8138B32" w14:textId="42C26CEE"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CARTAGENA SILVA JOSE DAVID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40CFCE5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F2AA209"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1971E58" w14:textId="385BCC7C"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0922597604</w:t>
            </w:r>
          </w:p>
        </w:tc>
      </w:tr>
      <w:tr w:rsidR="002D6EC1" w:rsidRPr="002D6EC1" w14:paraId="60CFA1C3"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1458695"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348D5AE" w14:textId="3899114D"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C3A15A2" w14:textId="2EFA3554"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DELGADO MONCADA JOSTYN MILLER</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B5C9BC7"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AD10D6B"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0FC798B" w14:textId="5B3AE583"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09517684203</w:t>
            </w:r>
          </w:p>
        </w:tc>
      </w:tr>
      <w:tr w:rsidR="00082629" w:rsidRPr="002D6EC1" w14:paraId="23D599B2" w14:textId="77777777" w:rsidTr="00824449">
        <w:trPr>
          <w:trHeight w:val="17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187D8EA2" w14:textId="1F5E3531" w:rsidR="00082629" w:rsidRPr="002D6EC1" w:rsidRDefault="002D6EC1" w:rsidP="008560C7">
            <w:pPr>
              <w:widowControl w:val="0"/>
              <w:jc w:val="center"/>
              <w:rPr>
                <w:rFonts w:ascii="Arial" w:eastAsia="Arial" w:hAnsi="Arial" w:cs="Arial"/>
                <w:b/>
                <w:bCs/>
                <w:color w:val="000000"/>
                <w:sz w:val="16"/>
                <w:szCs w:val="16"/>
                <w:lang w:val="es"/>
              </w:rPr>
            </w:pPr>
            <w:r w:rsidRPr="002D6EC1">
              <w:rPr>
                <w:rFonts w:ascii="Arial" w:eastAsia="Arial" w:hAnsi="Arial" w:cs="Arial"/>
                <w:b/>
                <w:bCs/>
                <w:color w:val="000000"/>
                <w:sz w:val="16"/>
                <w:szCs w:val="16"/>
                <w:lang w:val="es"/>
              </w:rPr>
              <w:t>REACCIÓN</w:t>
            </w:r>
          </w:p>
        </w:tc>
      </w:tr>
      <w:tr w:rsidR="002D6EC1" w:rsidRPr="002D6EC1" w14:paraId="76A65FAE"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4760805"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F1E9729" w14:textId="3D2E2C0B"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SUBP</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399D696" w14:textId="080AC94F"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RAMOS BUSTAMANTE DARWIN RAFAEL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FCA1867"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716EE14"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35B833C2" w14:textId="27CA5DC0"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0930442223</w:t>
            </w:r>
          </w:p>
        </w:tc>
      </w:tr>
      <w:tr w:rsidR="002D6EC1" w:rsidRPr="002D6EC1" w14:paraId="42A2A833"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7B19DFB"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center"/>
          </w:tcPr>
          <w:p w14:paraId="2406851F" w14:textId="555962E4"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CBOS-CN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92DAF0F" w14:textId="13AB7FAF"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ROMERO MORANTE LUIS ALFREDO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8A1A026"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B89B981"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9E72AF" w14:textId="197B5808"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0929294395</w:t>
            </w:r>
          </w:p>
        </w:tc>
      </w:tr>
      <w:tr w:rsidR="002D6EC1" w:rsidRPr="002D6EC1" w14:paraId="145A0F3E" w14:textId="77777777" w:rsidTr="00C276E6">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751B737B"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392A3669" w14:textId="11E6D093"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 xml:space="preserve">CBOP-CN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3763662" w14:textId="45877C05"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GOMEZ FLORES EDUARDO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9111815"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FD5A63B"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572602" w14:textId="2BECF71C"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929565257</w:t>
            </w:r>
          </w:p>
        </w:tc>
      </w:tr>
      <w:tr w:rsidR="002D6EC1" w:rsidRPr="002D6EC1" w14:paraId="262B3515"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E078262"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6121C0AB" w14:textId="16E6C220"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CBOP-MC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6E93C81" w14:textId="23C47D0B"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LUCIN BURGOS RICARDO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CC31FA5"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04A1BD4F"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BE8344C" w14:textId="3CD0BC99"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0957007362</w:t>
            </w:r>
          </w:p>
        </w:tc>
      </w:tr>
      <w:tr w:rsidR="002D6EC1" w:rsidRPr="002D6EC1" w14:paraId="415762B1"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2A02890"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35411686" w14:textId="7E3372E9"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09CFF9" w14:textId="3921CC18"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GOMEZ COBOS LUIS DAVID</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C7C4D44"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7ACD9F4"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D3264F1" w14:textId="2EE001BD"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1206264499</w:t>
            </w:r>
          </w:p>
        </w:tc>
      </w:tr>
      <w:tr w:rsidR="002D6EC1" w:rsidRPr="002D6EC1" w14:paraId="044B082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07204EE"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133F621" w14:textId="64F8EC70"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MARO-EL</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1761766" w14:textId="7EB1FAC9"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RAMIREZ ORTIZ ANTHONY JULIAN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A6C5B81"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9FF273A"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C90A65C" w14:textId="62AF866D"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1206666248</w:t>
            </w:r>
          </w:p>
        </w:tc>
      </w:tr>
      <w:tr w:rsidR="002D6EC1" w:rsidRPr="002D6EC1" w14:paraId="4029F158"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4D84919D"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1D31EE1" w14:textId="465281E6"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 xml:space="preserve">MARO-MC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B549EB1" w14:textId="606AC975"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SAMANIEGO IZQUIERDO OMAR</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0858B70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E717EE0"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731D2539" w14:textId="02C4EA7A"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0930295514</w:t>
            </w:r>
          </w:p>
        </w:tc>
      </w:tr>
      <w:tr w:rsidR="002D6EC1" w:rsidRPr="002D6EC1" w14:paraId="67B8BAC3"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241C9DB4"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8DAC8F8" w14:textId="7A483CFD"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 xml:space="preserve">CBOP-MC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C5CD657" w14:textId="2643C8CD"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BUCHELLI BELTRAN JAIME</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097B86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788FC97"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4D4EEBCB" w14:textId="57640CDB"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0929020295</w:t>
            </w:r>
          </w:p>
        </w:tc>
      </w:tr>
      <w:tr w:rsidR="002D6EC1" w:rsidRPr="002D6EC1" w14:paraId="71FFE8F2"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4E1B9E2"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2A4F448" w14:textId="3D2B9B3F"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 xml:space="preserve">MARO-EL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3C5E8D" w14:textId="1EF7A599"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SANCHEZ PERLAZA DIEGO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30040C6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265BD82E"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C81289D" w14:textId="344E12CA"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1206664540</w:t>
            </w:r>
          </w:p>
        </w:tc>
      </w:tr>
      <w:tr w:rsidR="002D6EC1" w:rsidRPr="002D6EC1" w14:paraId="656A1A6A"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01988AEC"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54162EB7" w14:textId="3711E143"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20AF80C" w14:textId="234162FA"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REASCO HERRERA RENATO BRANDO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29DADA4C"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BF56BDA"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213766A9" w14:textId="3233A913"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928436252</w:t>
            </w:r>
          </w:p>
        </w:tc>
      </w:tr>
      <w:tr w:rsidR="002D6EC1" w:rsidRPr="002D6EC1" w14:paraId="411CB102" w14:textId="77777777" w:rsidTr="0078239D">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3284371D"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15432EE0" w14:textId="033A06E2"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 xml:space="preserve">SGOS-SV </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D6A0AF6" w14:textId="3FF1C706"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JARA MORAN LUIS</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7833530F"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64066287"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3FECD73" w14:textId="02EA01A4"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0903602219</w:t>
            </w:r>
          </w:p>
        </w:tc>
      </w:tr>
      <w:tr w:rsidR="002D6EC1" w:rsidRPr="002D6EC1" w14:paraId="3365AE13"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04BF79B7"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0AD08BE" w14:textId="263B7CC7"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CBOP-MC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93541C1" w14:textId="3DB7976F"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AGUILERA POTES JOAO EDUARDO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B28761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7A45FB55"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9C7DC92" w14:textId="664DABD8"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0952136810</w:t>
            </w:r>
          </w:p>
        </w:tc>
      </w:tr>
      <w:tr w:rsidR="002D6EC1" w:rsidRPr="002D6EC1" w14:paraId="0F27257C"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ED3CAFE"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7E1F6609" w14:textId="7FDA0085"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59A5977" w14:textId="2AF77446"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CALERO RIVERA ANTHONY</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D66D6D0"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D4BC653"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F04330B" w14:textId="4CC6714F"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0940673023</w:t>
            </w:r>
          </w:p>
        </w:tc>
      </w:tr>
      <w:tr w:rsidR="002D6EC1" w:rsidRPr="002D6EC1" w14:paraId="0BFDB7AF"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6BD5BC84"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1AE162F" w14:textId="5EDAA0BC"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MARO-MC</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E95B0DD" w14:textId="51E41B8A"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BACULIMA GAIBOR JONATHAN</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1FAED313"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0E440A5"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F90AB06" w14:textId="73F5CD7F"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0956187819</w:t>
            </w:r>
          </w:p>
        </w:tc>
      </w:tr>
      <w:tr w:rsidR="002D6EC1" w:rsidRPr="002D6EC1" w14:paraId="0DF06331"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1F7C7863"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05233035" w14:textId="4D0A36BE"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MARO-CN</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1FD043F" w14:textId="6FC5B759"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SAC OLVERA MAXIMILIANO</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298B80E"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47D9E2C1"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0CDCCEA6" w14:textId="37D96D42"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0953614138</w:t>
            </w:r>
          </w:p>
        </w:tc>
      </w:tr>
      <w:tr w:rsidR="002D6EC1" w:rsidRPr="002D6EC1" w14:paraId="4DEA2194" w14:textId="77777777" w:rsidTr="00824449">
        <w:trPr>
          <w:trHeight w:val="170"/>
        </w:trPr>
        <w:tc>
          <w:tcPr>
            <w:tcW w:w="325" w:type="pct"/>
            <w:tcBorders>
              <w:top w:val="single" w:sz="4" w:space="0" w:color="000000"/>
              <w:left w:val="single" w:sz="4" w:space="0" w:color="000000"/>
              <w:bottom w:val="single" w:sz="4" w:space="0" w:color="000000"/>
              <w:right w:val="single" w:sz="4" w:space="0" w:color="000000"/>
            </w:tcBorders>
            <w:vAlign w:val="center"/>
          </w:tcPr>
          <w:p w14:paraId="5A19FAB5" w14:textId="77777777" w:rsidR="002D6EC1" w:rsidRPr="002D6EC1" w:rsidRDefault="002D6EC1" w:rsidP="002D6EC1">
            <w:pPr>
              <w:widowControl w:val="0"/>
              <w:numPr>
                <w:ilvl w:val="0"/>
                <w:numId w:val="32"/>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31B3DC87" w14:textId="1B89F7AA"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MARO-EL</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C1FFAA9" w14:textId="6641B81D"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CONTRERAS VALENZUELA ALEXIS PAÚL</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51E01A82"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1D65C366"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6405CF2F" w14:textId="2B415B03" w:rsidR="002D6EC1" w:rsidRPr="002D6EC1" w:rsidRDefault="002D6EC1" w:rsidP="002D6EC1">
            <w:pPr>
              <w:widowControl w:val="0"/>
              <w:jc w:val="center"/>
              <w:rPr>
                <w:rFonts w:ascii="Arial" w:eastAsia="Arial" w:hAnsi="Arial" w:cs="Arial"/>
                <w:b/>
                <w:bCs/>
                <w:color w:val="000000"/>
                <w:sz w:val="16"/>
                <w:szCs w:val="16"/>
                <w:lang w:val="es"/>
              </w:rPr>
            </w:pPr>
            <w:r w:rsidRPr="002D6EC1">
              <w:rPr>
                <w:rFonts w:ascii="Arial" w:hAnsi="Arial" w:cs="Arial"/>
                <w:sz w:val="16"/>
                <w:szCs w:val="16"/>
              </w:rPr>
              <w:t>0927572156</w:t>
            </w:r>
          </w:p>
        </w:tc>
      </w:tr>
      <w:tr w:rsidR="00824449" w:rsidRPr="002D6EC1" w14:paraId="17FBC410" w14:textId="77777777" w:rsidTr="00824449">
        <w:trPr>
          <w:trHeight w:val="2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02412381" w14:textId="3670C78D" w:rsidR="00824449" w:rsidRPr="002D6EC1" w:rsidRDefault="00824449" w:rsidP="00824449">
            <w:pPr>
              <w:widowControl w:val="0"/>
              <w:jc w:val="center"/>
              <w:rPr>
                <w:rFonts w:ascii="Arial" w:hAnsi="Arial" w:cs="Arial"/>
                <w:b/>
                <w:bCs/>
                <w:sz w:val="16"/>
                <w:szCs w:val="16"/>
              </w:rPr>
            </w:pPr>
            <w:r w:rsidRPr="002D6EC1">
              <w:rPr>
                <w:rFonts w:ascii="Arial" w:hAnsi="Arial" w:cs="Arial"/>
                <w:b/>
                <w:bCs/>
                <w:sz w:val="16"/>
                <w:szCs w:val="16"/>
              </w:rPr>
              <w:t>OPERADORES DE DRON</w:t>
            </w:r>
          </w:p>
        </w:tc>
      </w:tr>
      <w:tr w:rsidR="002D6EC1" w:rsidRPr="002D6EC1" w14:paraId="770ED1C0" w14:textId="77777777" w:rsidTr="00BE069F">
        <w:trPr>
          <w:trHeight w:val="20"/>
        </w:trPr>
        <w:tc>
          <w:tcPr>
            <w:tcW w:w="325" w:type="pct"/>
            <w:tcBorders>
              <w:top w:val="single" w:sz="4" w:space="0" w:color="000000"/>
              <w:left w:val="single" w:sz="4" w:space="0" w:color="000000"/>
              <w:bottom w:val="single" w:sz="4" w:space="0" w:color="000000"/>
              <w:right w:val="single" w:sz="4" w:space="0" w:color="000000"/>
            </w:tcBorders>
            <w:vAlign w:val="center"/>
          </w:tcPr>
          <w:p w14:paraId="2EA9C8AD" w14:textId="77777777" w:rsidR="002D6EC1" w:rsidRPr="002D6EC1" w:rsidRDefault="002D6EC1" w:rsidP="002D6EC1">
            <w:pPr>
              <w:widowControl w:val="0"/>
              <w:numPr>
                <w:ilvl w:val="0"/>
                <w:numId w:val="41"/>
              </w:numPr>
              <w:rPr>
                <w:rFonts w:ascii="Arial" w:eastAsia="Arial" w:hAnsi="Arial" w:cs="Arial"/>
                <w:b/>
                <w:bCs/>
                <w:color w:val="000000"/>
                <w:sz w:val="16"/>
                <w:szCs w:val="16"/>
                <w:lang w:val="es"/>
              </w:rPr>
            </w:pPr>
          </w:p>
        </w:tc>
        <w:tc>
          <w:tcPr>
            <w:tcW w:w="560" w:type="pct"/>
            <w:tcBorders>
              <w:top w:val="single" w:sz="2" w:space="0" w:color="000000"/>
              <w:left w:val="single" w:sz="2" w:space="0" w:color="000000"/>
              <w:bottom w:val="single" w:sz="2" w:space="0" w:color="000000"/>
              <w:right w:val="single" w:sz="4" w:space="0" w:color="auto"/>
            </w:tcBorders>
            <w:tcMar>
              <w:top w:w="40" w:type="dxa"/>
              <w:left w:w="40" w:type="dxa"/>
              <w:bottom w:w="40" w:type="dxa"/>
              <w:right w:w="40" w:type="dxa"/>
            </w:tcMar>
            <w:vAlign w:val="bottom"/>
          </w:tcPr>
          <w:p w14:paraId="42845536" w14:textId="798B0DC5"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CBOS-ET</w:t>
            </w:r>
          </w:p>
        </w:tc>
        <w:tc>
          <w:tcPr>
            <w:tcW w:w="1853" w:type="pc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9C5D394" w14:textId="110195D5" w:rsidR="002D6EC1" w:rsidRPr="002D6EC1" w:rsidRDefault="002D6EC1" w:rsidP="002D6EC1">
            <w:pPr>
              <w:widowControl w:val="0"/>
              <w:jc w:val="both"/>
              <w:textAlignment w:val="bottom"/>
              <w:rPr>
                <w:rFonts w:ascii="Arial" w:hAnsi="Arial" w:cs="Arial"/>
                <w:sz w:val="16"/>
                <w:szCs w:val="16"/>
              </w:rPr>
            </w:pPr>
            <w:r w:rsidRPr="002D6EC1">
              <w:rPr>
                <w:rFonts w:ascii="Arial" w:hAnsi="Arial" w:cs="Arial"/>
                <w:sz w:val="16"/>
                <w:szCs w:val="16"/>
              </w:rPr>
              <w:t>ESCALA GORDON JORGE</w:t>
            </w:r>
          </w:p>
        </w:tc>
        <w:tc>
          <w:tcPr>
            <w:tcW w:w="909" w:type="pct"/>
            <w:tcBorders>
              <w:top w:val="single" w:sz="4" w:space="0" w:color="auto"/>
              <w:left w:val="single" w:sz="4" w:space="0" w:color="auto"/>
              <w:bottom w:val="single" w:sz="4" w:space="0" w:color="auto"/>
              <w:right w:val="single" w:sz="4" w:space="0" w:color="auto"/>
            </w:tcBorders>
            <w:shd w:val="clear" w:color="auto" w:fill="FFFFFF"/>
            <w:vAlign w:val="center"/>
          </w:tcPr>
          <w:p w14:paraId="6552C23C" w14:textId="77777777" w:rsidR="002D6EC1" w:rsidRPr="002D6EC1" w:rsidRDefault="002D6EC1" w:rsidP="002D6EC1">
            <w:pPr>
              <w:widowControl w:val="0"/>
              <w:jc w:val="center"/>
              <w:rPr>
                <w:rFonts w:ascii="Arial" w:eastAsia="Arial" w:hAnsi="Arial" w:cs="Arial"/>
                <w:b/>
                <w:bCs/>
                <w:color w:val="000000"/>
                <w:sz w:val="16"/>
                <w:szCs w:val="16"/>
                <w:lang w:val="es"/>
              </w:rPr>
            </w:pPr>
          </w:p>
        </w:tc>
        <w:tc>
          <w:tcPr>
            <w:tcW w:w="668" w:type="pct"/>
            <w:tcBorders>
              <w:top w:val="single" w:sz="4" w:space="0" w:color="000000"/>
              <w:left w:val="single" w:sz="4" w:space="0" w:color="auto"/>
              <w:bottom w:val="single" w:sz="4" w:space="0" w:color="000000"/>
              <w:right w:val="single" w:sz="4" w:space="0" w:color="000000"/>
            </w:tcBorders>
            <w:vAlign w:val="center"/>
          </w:tcPr>
          <w:p w14:paraId="32F26019" w14:textId="77777777" w:rsidR="002D6EC1" w:rsidRPr="002D6EC1" w:rsidRDefault="002D6EC1" w:rsidP="002D6EC1">
            <w:pPr>
              <w:widowControl w:val="0"/>
              <w:jc w:val="center"/>
              <w:rPr>
                <w:rFonts w:ascii="Arial" w:eastAsia="Arial" w:hAnsi="Arial" w:cs="Arial"/>
                <w:color w:val="000000"/>
                <w:sz w:val="16"/>
                <w:szCs w:val="16"/>
                <w:lang w:val="es"/>
              </w:rPr>
            </w:pP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bottom"/>
          </w:tcPr>
          <w:p w14:paraId="175D72EE" w14:textId="77777777" w:rsidR="002D6EC1" w:rsidRPr="002D6EC1" w:rsidRDefault="002D6EC1" w:rsidP="002D6EC1">
            <w:pPr>
              <w:widowControl w:val="0"/>
              <w:jc w:val="center"/>
              <w:rPr>
                <w:rFonts w:ascii="Arial" w:hAnsi="Arial" w:cs="Arial"/>
                <w:sz w:val="16"/>
                <w:szCs w:val="16"/>
              </w:rPr>
            </w:pPr>
          </w:p>
        </w:tc>
      </w:tr>
    </w:tbl>
    <w:p w14:paraId="7068AA15" w14:textId="77777777" w:rsidR="00082629" w:rsidRDefault="00082629" w:rsidP="00B74F32">
      <w:pPr>
        <w:rPr>
          <w:rFonts w:ascii="Arial" w:hAnsi="Arial" w:cs="Arial"/>
          <w:b/>
          <w:sz w:val="16"/>
          <w:szCs w:val="16"/>
        </w:rPr>
      </w:pPr>
    </w:p>
    <w:p w14:paraId="30662883" w14:textId="49F364A0" w:rsidR="00082629" w:rsidRPr="00BD04BE" w:rsidRDefault="00082629" w:rsidP="00082629">
      <w:pPr>
        <w:tabs>
          <w:tab w:val="center" w:pos="4678"/>
        </w:tabs>
        <w:rPr>
          <w:rFonts w:ascii="Arial" w:hAnsi="Arial" w:cs="Arial"/>
          <w:sz w:val="16"/>
          <w:szCs w:val="16"/>
        </w:rPr>
        <w:sectPr w:rsidR="00082629" w:rsidRPr="00BD04BE" w:rsidSect="00EF08F5">
          <w:headerReference w:type="default" r:id="rId8"/>
          <w:footerReference w:type="first" r:id="rId9"/>
          <w:pgSz w:w="11906" w:h="16838"/>
          <w:pgMar w:top="1225" w:right="849" w:bottom="284" w:left="1701" w:header="241" w:footer="374" w:gutter="0"/>
          <w:pgNumType w:start="1" w:chapStyle="1"/>
          <w:cols w:space="708"/>
          <w:docGrid w:linePitch="360"/>
        </w:sectPr>
      </w:pPr>
    </w:p>
    <w:p w14:paraId="5A2D01A1" w14:textId="77777777" w:rsidR="00082629" w:rsidRPr="00D76FB6" w:rsidRDefault="00082629" w:rsidP="00082629">
      <w:pPr>
        <w:jc w:val="both"/>
        <w:rPr>
          <w:rFonts w:ascii="Arial" w:hAnsi="Arial" w:cs="Arial"/>
          <w:bCs/>
          <w:sz w:val="16"/>
          <w:szCs w:val="16"/>
        </w:rPr>
      </w:pPr>
      <w:r w:rsidRPr="00D76FB6">
        <w:rPr>
          <w:rFonts w:ascii="Arial" w:hAnsi="Arial" w:cs="Arial"/>
          <w:bCs/>
          <w:sz w:val="16"/>
          <w:szCs w:val="16"/>
        </w:rPr>
        <w:lastRenderedPageBreak/>
        <w:t>REFERENCIAS BÁSICAS</w:t>
      </w:r>
    </w:p>
    <w:p w14:paraId="0BA467BD" w14:textId="77777777" w:rsidR="00082629" w:rsidRPr="00FF792D" w:rsidRDefault="00082629" w:rsidP="00082629">
      <w:pPr>
        <w:pStyle w:val="Prrafodelista"/>
        <w:numPr>
          <w:ilvl w:val="0"/>
          <w:numId w:val="33"/>
        </w:numPr>
        <w:ind w:left="426"/>
        <w:jc w:val="both"/>
        <w:rPr>
          <w:rFonts w:ascii="Arial" w:hAnsi="Arial" w:cs="Arial"/>
          <w:bCs/>
          <w:sz w:val="16"/>
          <w:szCs w:val="16"/>
          <w:lang w:val="en-US"/>
        </w:rPr>
      </w:pPr>
      <w:r w:rsidRPr="001D7590">
        <w:rPr>
          <w:rFonts w:ascii="Arial" w:hAnsi="Arial" w:cs="Arial"/>
          <w:bCs/>
          <w:sz w:val="16"/>
          <w:szCs w:val="16"/>
          <w:lang w:val="en-US"/>
        </w:rPr>
        <w:t>ORDFRAG-ARE-GT100.51-OPE-0005-2026-P “</w:t>
      </w:r>
      <w:r>
        <w:rPr>
          <w:rFonts w:ascii="Arial" w:hAnsi="Arial" w:cs="Arial"/>
          <w:bCs/>
          <w:sz w:val="16"/>
          <w:szCs w:val="16"/>
          <w:lang w:val="en-US"/>
        </w:rPr>
        <w:t xml:space="preserve">BASTION </w:t>
      </w:r>
      <w:r w:rsidRPr="001D7590">
        <w:rPr>
          <w:rFonts w:ascii="Arial" w:hAnsi="Arial" w:cs="Arial"/>
          <w:bCs/>
          <w:sz w:val="16"/>
          <w:szCs w:val="16"/>
          <w:lang w:val="en-US"/>
        </w:rPr>
        <w:t>V”</w:t>
      </w:r>
    </w:p>
    <w:p w14:paraId="3D2C86DE" w14:textId="77777777" w:rsidR="00082629" w:rsidRPr="00E436F7" w:rsidRDefault="00082629" w:rsidP="00082629">
      <w:pPr>
        <w:pStyle w:val="Prrafodelista"/>
        <w:numPr>
          <w:ilvl w:val="0"/>
          <w:numId w:val="33"/>
        </w:numPr>
        <w:ind w:left="426"/>
        <w:jc w:val="both"/>
        <w:rPr>
          <w:rFonts w:ascii="Arial" w:hAnsi="Arial" w:cs="Arial"/>
          <w:bCs/>
          <w:sz w:val="16"/>
          <w:szCs w:val="16"/>
          <w:lang w:val="en-US"/>
        </w:rPr>
      </w:pPr>
      <w:r w:rsidRPr="00E436F7">
        <w:rPr>
          <w:rFonts w:ascii="Arial" w:hAnsi="Arial" w:cs="Arial"/>
          <w:bCs/>
          <w:sz w:val="16"/>
          <w:szCs w:val="16"/>
          <w:lang w:val="en-US"/>
        </w:rPr>
        <w:t>OF-ARE-COOPNA-AJU-2026-0744-O; 18-MAR-2026</w:t>
      </w:r>
    </w:p>
    <w:p w14:paraId="703EB7E1" w14:textId="77777777" w:rsidR="00082629" w:rsidRPr="00D76FB6" w:rsidRDefault="00082629" w:rsidP="00082629">
      <w:pPr>
        <w:widowControl w:val="0"/>
        <w:numPr>
          <w:ilvl w:val="0"/>
          <w:numId w:val="34"/>
        </w:numPr>
        <w:spacing w:before="207"/>
        <w:ind w:left="284" w:hanging="284"/>
        <w:rPr>
          <w:rFonts w:ascii="Arial" w:hAnsi="Arial" w:cs="Arial"/>
          <w:b/>
          <w:bCs/>
          <w:color w:val="000000"/>
          <w:sz w:val="16"/>
          <w:szCs w:val="16"/>
        </w:rPr>
      </w:pPr>
      <w:r w:rsidRPr="00D76FB6">
        <w:rPr>
          <w:rFonts w:ascii="Arial" w:hAnsi="Arial" w:cs="Arial"/>
          <w:b/>
          <w:bCs/>
          <w:color w:val="000000"/>
          <w:sz w:val="16"/>
          <w:szCs w:val="16"/>
        </w:rPr>
        <w:t>DATOS GENERALES DE LA OPERACIÓN</w:t>
      </w:r>
    </w:p>
    <w:p w14:paraId="31212CA6" w14:textId="77777777" w:rsidR="00082629" w:rsidRPr="00D76FB6" w:rsidRDefault="00082629" w:rsidP="00082629">
      <w:pPr>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2841"/>
        <w:gridCol w:w="3092"/>
        <w:gridCol w:w="3134"/>
      </w:tblGrid>
      <w:tr w:rsidR="00082629" w:rsidRPr="00D76FB6" w14:paraId="5D1381BB" w14:textId="77777777" w:rsidTr="008560C7">
        <w:trPr>
          <w:trHeight w:val="289"/>
        </w:trPr>
        <w:tc>
          <w:tcPr>
            <w:tcW w:w="1567" w:type="pct"/>
            <w:vAlign w:val="center"/>
          </w:tcPr>
          <w:p w14:paraId="60BAA429"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FECHA DE EJECUCIÓN:</w:t>
            </w:r>
          </w:p>
        </w:tc>
        <w:tc>
          <w:tcPr>
            <w:tcW w:w="1705" w:type="pct"/>
            <w:vAlign w:val="center"/>
          </w:tcPr>
          <w:p w14:paraId="73389A26"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HORA DE INICIO:</w:t>
            </w:r>
          </w:p>
        </w:tc>
        <w:tc>
          <w:tcPr>
            <w:tcW w:w="1728" w:type="pct"/>
            <w:vAlign w:val="center"/>
          </w:tcPr>
          <w:p w14:paraId="5D7E9B2A"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HORA DE FINALIZACIÓN:</w:t>
            </w:r>
          </w:p>
        </w:tc>
      </w:tr>
      <w:tr w:rsidR="00082629" w:rsidRPr="00D76FB6" w14:paraId="0EE54345" w14:textId="77777777" w:rsidTr="008560C7">
        <w:trPr>
          <w:trHeight w:val="289"/>
        </w:trPr>
        <w:tc>
          <w:tcPr>
            <w:tcW w:w="1567" w:type="pct"/>
            <w:vAlign w:val="center"/>
          </w:tcPr>
          <w:p w14:paraId="5064DD37" w14:textId="77777777" w:rsidR="00082629" w:rsidRPr="00D76FB6" w:rsidRDefault="00082629" w:rsidP="008560C7">
            <w:pPr>
              <w:ind w:left="589" w:hanging="589"/>
              <w:jc w:val="both"/>
              <w:rPr>
                <w:rFonts w:ascii="Arial" w:hAnsi="Arial" w:cs="Arial"/>
                <w:b/>
                <w:bCs/>
                <w:sz w:val="16"/>
                <w:szCs w:val="16"/>
              </w:rPr>
            </w:pPr>
          </w:p>
        </w:tc>
        <w:tc>
          <w:tcPr>
            <w:tcW w:w="1705" w:type="pct"/>
            <w:vAlign w:val="center"/>
          </w:tcPr>
          <w:p w14:paraId="4887719A" w14:textId="77777777" w:rsidR="00082629" w:rsidRPr="00D76FB6" w:rsidRDefault="00082629" w:rsidP="008560C7">
            <w:pPr>
              <w:jc w:val="both"/>
              <w:rPr>
                <w:rFonts w:ascii="Arial" w:hAnsi="Arial" w:cs="Arial"/>
                <w:b/>
                <w:bCs/>
                <w:sz w:val="16"/>
                <w:szCs w:val="16"/>
              </w:rPr>
            </w:pPr>
          </w:p>
        </w:tc>
        <w:tc>
          <w:tcPr>
            <w:tcW w:w="1728" w:type="pct"/>
            <w:vAlign w:val="center"/>
          </w:tcPr>
          <w:p w14:paraId="0F1E0CFF" w14:textId="77777777" w:rsidR="00082629" w:rsidRPr="00D76FB6" w:rsidRDefault="00082629" w:rsidP="008560C7">
            <w:pPr>
              <w:jc w:val="both"/>
              <w:rPr>
                <w:rFonts w:ascii="Arial" w:hAnsi="Arial" w:cs="Arial"/>
                <w:b/>
                <w:bCs/>
                <w:sz w:val="16"/>
                <w:szCs w:val="16"/>
              </w:rPr>
            </w:pPr>
          </w:p>
        </w:tc>
      </w:tr>
    </w:tbl>
    <w:p w14:paraId="0C525D20" w14:textId="77777777" w:rsidR="00082629" w:rsidRPr="00D76FB6" w:rsidRDefault="00082629" w:rsidP="00082629">
      <w:pPr>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2022"/>
        <w:gridCol w:w="7045"/>
      </w:tblGrid>
      <w:tr w:rsidR="00082629" w:rsidRPr="00D76FB6" w14:paraId="68015A76" w14:textId="77777777" w:rsidTr="008560C7">
        <w:trPr>
          <w:trHeight w:val="289"/>
        </w:trPr>
        <w:tc>
          <w:tcPr>
            <w:tcW w:w="5000" w:type="pct"/>
            <w:gridSpan w:val="2"/>
            <w:vAlign w:val="center"/>
          </w:tcPr>
          <w:p w14:paraId="4ECB4ACC"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 xml:space="preserve">LUGAR DE EJECUCIÓN </w:t>
            </w:r>
          </w:p>
        </w:tc>
      </w:tr>
      <w:tr w:rsidR="00082629" w:rsidRPr="00D76FB6" w14:paraId="2D2AEB36" w14:textId="77777777" w:rsidTr="008560C7">
        <w:trPr>
          <w:trHeight w:val="289"/>
        </w:trPr>
        <w:tc>
          <w:tcPr>
            <w:tcW w:w="1115" w:type="pct"/>
            <w:vAlign w:val="center"/>
          </w:tcPr>
          <w:p w14:paraId="16F83F5B" w14:textId="77777777" w:rsidR="00082629" w:rsidRPr="00D76FB6" w:rsidRDefault="00082629" w:rsidP="008560C7">
            <w:pPr>
              <w:jc w:val="both"/>
              <w:rPr>
                <w:rFonts w:ascii="Arial" w:hAnsi="Arial" w:cs="Arial"/>
                <w:b/>
                <w:bCs/>
                <w:sz w:val="16"/>
                <w:szCs w:val="16"/>
              </w:rPr>
            </w:pPr>
            <w:r w:rsidRPr="00D76FB6">
              <w:rPr>
                <w:rFonts w:ascii="Arial" w:hAnsi="Arial" w:cs="Arial"/>
                <w:b/>
                <w:bCs/>
                <w:sz w:val="16"/>
                <w:szCs w:val="16"/>
              </w:rPr>
              <w:t>DIRECCIÓN</w:t>
            </w:r>
            <w:r>
              <w:rPr>
                <w:rFonts w:ascii="Arial" w:hAnsi="Arial" w:cs="Arial"/>
                <w:b/>
                <w:bCs/>
                <w:sz w:val="16"/>
                <w:szCs w:val="16"/>
              </w:rPr>
              <w:t xml:space="preserve"> 1</w:t>
            </w:r>
          </w:p>
        </w:tc>
        <w:tc>
          <w:tcPr>
            <w:tcW w:w="3885" w:type="pct"/>
            <w:vAlign w:val="center"/>
          </w:tcPr>
          <w:p w14:paraId="4CA33B68" w14:textId="77777777" w:rsidR="00082629" w:rsidRPr="00D76FB6" w:rsidRDefault="00082629" w:rsidP="008560C7">
            <w:pPr>
              <w:jc w:val="both"/>
              <w:rPr>
                <w:rFonts w:ascii="Arial" w:hAnsi="Arial" w:cs="Arial"/>
                <w:b/>
                <w:bCs/>
                <w:sz w:val="16"/>
                <w:szCs w:val="16"/>
              </w:rPr>
            </w:pPr>
          </w:p>
        </w:tc>
      </w:tr>
      <w:tr w:rsidR="00082629" w:rsidRPr="00D76FB6" w14:paraId="51116EC5" w14:textId="77777777" w:rsidTr="008560C7">
        <w:trPr>
          <w:trHeight w:val="289"/>
        </w:trPr>
        <w:tc>
          <w:tcPr>
            <w:tcW w:w="1115" w:type="pct"/>
            <w:vAlign w:val="center"/>
          </w:tcPr>
          <w:p w14:paraId="628E35B4" w14:textId="77777777" w:rsidR="00082629" w:rsidRPr="00D76FB6" w:rsidRDefault="00082629" w:rsidP="008560C7">
            <w:pPr>
              <w:jc w:val="both"/>
              <w:rPr>
                <w:rFonts w:ascii="Arial" w:hAnsi="Arial" w:cs="Arial"/>
                <w:b/>
                <w:bCs/>
                <w:sz w:val="16"/>
                <w:szCs w:val="16"/>
              </w:rPr>
            </w:pPr>
            <w:r w:rsidRPr="00D76FB6">
              <w:rPr>
                <w:rFonts w:ascii="Arial" w:hAnsi="Arial" w:cs="Arial"/>
                <w:b/>
                <w:bCs/>
                <w:sz w:val="16"/>
                <w:szCs w:val="16"/>
              </w:rPr>
              <w:t xml:space="preserve">COORDENADAS </w:t>
            </w:r>
            <w:r>
              <w:rPr>
                <w:rFonts w:ascii="Arial" w:hAnsi="Arial" w:cs="Arial"/>
                <w:b/>
                <w:bCs/>
                <w:sz w:val="16"/>
                <w:szCs w:val="16"/>
              </w:rPr>
              <w:t xml:space="preserve">1 </w:t>
            </w:r>
            <w:r w:rsidRPr="00D76FB6">
              <w:rPr>
                <w:rFonts w:ascii="Arial" w:hAnsi="Arial" w:cs="Arial"/>
                <w:b/>
                <w:bCs/>
                <w:sz w:val="16"/>
                <w:szCs w:val="16"/>
              </w:rPr>
              <w:t>GPS</w:t>
            </w:r>
          </w:p>
        </w:tc>
        <w:tc>
          <w:tcPr>
            <w:tcW w:w="3885" w:type="pct"/>
            <w:vAlign w:val="center"/>
          </w:tcPr>
          <w:p w14:paraId="04AF3859" w14:textId="77777777" w:rsidR="00082629" w:rsidRPr="00D76FB6" w:rsidRDefault="00082629" w:rsidP="008560C7">
            <w:pPr>
              <w:jc w:val="both"/>
              <w:rPr>
                <w:rFonts w:ascii="Arial" w:hAnsi="Arial" w:cs="Arial"/>
                <w:b/>
                <w:bCs/>
                <w:sz w:val="16"/>
                <w:szCs w:val="16"/>
              </w:rPr>
            </w:pPr>
          </w:p>
        </w:tc>
      </w:tr>
      <w:tr w:rsidR="00082629" w:rsidRPr="00D76FB6" w14:paraId="0C1D0FBA" w14:textId="77777777" w:rsidTr="008560C7">
        <w:trPr>
          <w:trHeight w:val="289"/>
        </w:trPr>
        <w:tc>
          <w:tcPr>
            <w:tcW w:w="1115" w:type="pct"/>
            <w:vAlign w:val="center"/>
          </w:tcPr>
          <w:p w14:paraId="24D35D80" w14:textId="77777777" w:rsidR="00082629" w:rsidRPr="00D76FB6" w:rsidRDefault="00082629" w:rsidP="008560C7">
            <w:pPr>
              <w:jc w:val="both"/>
              <w:rPr>
                <w:rFonts w:ascii="Arial" w:hAnsi="Arial" w:cs="Arial"/>
                <w:b/>
                <w:bCs/>
                <w:sz w:val="16"/>
                <w:szCs w:val="16"/>
              </w:rPr>
            </w:pPr>
            <w:r w:rsidRPr="00D76FB6">
              <w:rPr>
                <w:rFonts w:ascii="Arial" w:hAnsi="Arial" w:cs="Arial"/>
                <w:b/>
                <w:bCs/>
                <w:sz w:val="16"/>
                <w:szCs w:val="16"/>
              </w:rPr>
              <w:t>DIRECCIÓN</w:t>
            </w:r>
            <w:r>
              <w:rPr>
                <w:rFonts w:ascii="Arial" w:hAnsi="Arial" w:cs="Arial"/>
                <w:b/>
                <w:bCs/>
                <w:sz w:val="16"/>
                <w:szCs w:val="16"/>
              </w:rPr>
              <w:t xml:space="preserve"> 2</w:t>
            </w:r>
          </w:p>
        </w:tc>
        <w:tc>
          <w:tcPr>
            <w:tcW w:w="3885" w:type="pct"/>
            <w:vAlign w:val="center"/>
          </w:tcPr>
          <w:p w14:paraId="5BB6BA7C" w14:textId="77777777" w:rsidR="00082629" w:rsidRPr="00D76FB6" w:rsidRDefault="00082629" w:rsidP="008560C7">
            <w:pPr>
              <w:jc w:val="both"/>
              <w:rPr>
                <w:rFonts w:ascii="Arial" w:hAnsi="Arial" w:cs="Arial"/>
                <w:b/>
                <w:bCs/>
                <w:sz w:val="16"/>
                <w:szCs w:val="16"/>
              </w:rPr>
            </w:pPr>
          </w:p>
        </w:tc>
      </w:tr>
      <w:tr w:rsidR="00082629" w:rsidRPr="00D76FB6" w14:paraId="278EA02F" w14:textId="77777777" w:rsidTr="008560C7">
        <w:trPr>
          <w:trHeight w:val="247"/>
        </w:trPr>
        <w:tc>
          <w:tcPr>
            <w:tcW w:w="1115" w:type="pct"/>
            <w:vAlign w:val="center"/>
          </w:tcPr>
          <w:p w14:paraId="51F0FC88" w14:textId="77777777" w:rsidR="00082629" w:rsidRPr="00D76FB6" w:rsidRDefault="00082629" w:rsidP="008560C7">
            <w:pPr>
              <w:jc w:val="both"/>
              <w:rPr>
                <w:rFonts w:ascii="Arial" w:hAnsi="Arial" w:cs="Arial"/>
                <w:b/>
                <w:bCs/>
                <w:sz w:val="16"/>
                <w:szCs w:val="16"/>
              </w:rPr>
            </w:pPr>
            <w:r w:rsidRPr="00D76FB6">
              <w:rPr>
                <w:rFonts w:ascii="Arial" w:hAnsi="Arial" w:cs="Arial"/>
                <w:b/>
                <w:bCs/>
                <w:sz w:val="16"/>
                <w:szCs w:val="16"/>
              </w:rPr>
              <w:t xml:space="preserve">COORDENADAS </w:t>
            </w:r>
            <w:r>
              <w:rPr>
                <w:rFonts w:ascii="Arial" w:hAnsi="Arial" w:cs="Arial"/>
                <w:b/>
                <w:bCs/>
                <w:sz w:val="16"/>
                <w:szCs w:val="16"/>
              </w:rPr>
              <w:t xml:space="preserve">2 </w:t>
            </w:r>
            <w:r w:rsidRPr="00D76FB6">
              <w:rPr>
                <w:rFonts w:ascii="Arial" w:hAnsi="Arial" w:cs="Arial"/>
                <w:b/>
                <w:bCs/>
                <w:sz w:val="16"/>
                <w:szCs w:val="16"/>
              </w:rPr>
              <w:t>GPS</w:t>
            </w:r>
          </w:p>
        </w:tc>
        <w:tc>
          <w:tcPr>
            <w:tcW w:w="3885" w:type="pct"/>
            <w:vAlign w:val="center"/>
          </w:tcPr>
          <w:p w14:paraId="2514BC75" w14:textId="77777777" w:rsidR="00082629" w:rsidRPr="00D76FB6" w:rsidRDefault="00082629" w:rsidP="008560C7">
            <w:pPr>
              <w:jc w:val="both"/>
              <w:rPr>
                <w:rFonts w:ascii="Arial" w:hAnsi="Arial" w:cs="Arial"/>
                <w:b/>
                <w:bCs/>
                <w:sz w:val="16"/>
                <w:szCs w:val="16"/>
              </w:rPr>
            </w:pPr>
          </w:p>
        </w:tc>
      </w:tr>
    </w:tbl>
    <w:p w14:paraId="25A3F016" w14:textId="77777777" w:rsidR="00082629" w:rsidRDefault="00082629" w:rsidP="00082629">
      <w:pPr>
        <w:jc w:val="both"/>
        <w:rPr>
          <w:rFonts w:ascii="Arial" w:hAnsi="Arial" w:cs="Arial"/>
          <w:bCs/>
          <w:sz w:val="16"/>
          <w:szCs w:val="16"/>
          <w:lang w:val="en-US"/>
        </w:rPr>
      </w:pPr>
    </w:p>
    <w:p w14:paraId="1D3E3AA2" w14:textId="77777777" w:rsidR="00082629" w:rsidRPr="00D76FB6" w:rsidRDefault="00082629" w:rsidP="00082629">
      <w:pPr>
        <w:widowControl w:val="0"/>
        <w:numPr>
          <w:ilvl w:val="0"/>
          <w:numId w:val="34"/>
        </w:numPr>
        <w:tabs>
          <w:tab w:val="left" w:pos="966"/>
        </w:tabs>
        <w:spacing w:before="207"/>
        <w:ind w:left="284" w:hanging="284"/>
        <w:rPr>
          <w:rFonts w:ascii="Arial" w:hAnsi="Arial" w:cs="Arial"/>
          <w:b/>
          <w:bCs/>
          <w:color w:val="000000"/>
          <w:sz w:val="16"/>
          <w:szCs w:val="16"/>
        </w:rPr>
      </w:pPr>
      <w:r w:rsidRPr="00D76FB6">
        <w:rPr>
          <w:rFonts w:ascii="Arial" w:hAnsi="Arial" w:cs="Arial"/>
          <w:b/>
          <w:bCs/>
          <w:color w:val="000000"/>
          <w:sz w:val="16"/>
          <w:szCs w:val="16"/>
        </w:rPr>
        <w:t>EJECUCIÓN. –</w:t>
      </w:r>
    </w:p>
    <w:p w14:paraId="775C2CFE" w14:textId="77777777" w:rsidR="00082629" w:rsidRPr="00D76FB6" w:rsidRDefault="00082629" w:rsidP="00082629">
      <w:pPr>
        <w:tabs>
          <w:tab w:val="left" w:pos="966"/>
        </w:tabs>
        <w:ind w:left="422"/>
        <w:rPr>
          <w:rFonts w:ascii="Arial" w:hAnsi="Arial" w:cs="Arial"/>
          <w:b/>
          <w:bCs/>
          <w:color w:val="000000"/>
          <w:sz w:val="16"/>
          <w:szCs w:val="16"/>
        </w:rPr>
      </w:pPr>
    </w:p>
    <w:tbl>
      <w:tblPr>
        <w:tblStyle w:val="Tablaconcuadrcula"/>
        <w:tblW w:w="4851" w:type="pct"/>
        <w:tblInd w:w="279" w:type="dxa"/>
        <w:tblLook w:val="04A0" w:firstRow="1" w:lastRow="0" w:firstColumn="1" w:lastColumn="0" w:noHBand="0" w:noVBand="1"/>
      </w:tblPr>
      <w:tblGrid>
        <w:gridCol w:w="9067"/>
      </w:tblGrid>
      <w:tr w:rsidR="00082629" w:rsidRPr="00D76FB6" w14:paraId="2D4DB2AB" w14:textId="77777777" w:rsidTr="008560C7">
        <w:trPr>
          <w:trHeight w:val="5233"/>
        </w:trPr>
        <w:tc>
          <w:tcPr>
            <w:tcW w:w="5000" w:type="pct"/>
          </w:tcPr>
          <w:p w14:paraId="26370BCE" w14:textId="77777777" w:rsidR="00082629" w:rsidRPr="00D76FB6" w:rsidRDefault="00082629" w:rsidP="008560C7">
            <w:pPr>
              <w:spacing w:before="10"/>
              <w:rPr>
                <w:rFonts w:ascii="Arial" w:hAnsi="Arial" w:cs="Arial"/>
                <w:b/>
                <w:color w:val="000000"/>
                <w:sz w:val="16"/>
                <w:szCs w:val="16"/>
              </w:rPr>
            </w:pPr>
            <w:r w:rsidRPr="00D76FB6">
              <w:rPr>
                <w:rFonts w:ascii="Arial" w:hAnsi="Arial" w:cs="Arial"/>
                <w:b/>
                <w:color w:val="000000"/>
                <w:sz w:val="16"/>
                <w:szCs w:val="16"/>
              </w:rPr>
              <w:t>DESCRIPCIÓN DE LAS ACCIONES REALIZADAS DURANTE EL PATRULLAJE:</w:t>
            </w:r>
            <w:r w:rsidRPr="00D76FB6">
              <w:rPr>
                <w:rFonts w:ascii="Arial" w:hAnsi="Arial" w:cs="Arial"/>
                <w:b/>
                <w:color w:val="000000"/>
                <w:sz w:val="16"/>
                <w:szCs w:val="16"/>
              </w:rPr>
              <w:tab/>
            </w:r>
          </w:p>
          <w:p w14:paraId="28CC974F" w14:textId="77777777" w:rsidR="00082629" w:rsidRDefault="00082629" w:rsidP="008560C7">
            <w:pPr>
              <w:spacing w:before="10"/>
              <w:rPr>
                <w:rFonts w:ascii="Arial" w:hAnsi="Arial" w:cs="Arial"/>
                <w:color w:val="000000"/>
                <w:sz w:val="16"/>
                <w:szCs w:val="16"/>
              </w:rPr>
            </w:pPr>
            <w:r w:rsidRPr="00D76FB6">
              <w:rPr>
                <w:rFonts w:ascii="Arial" w:hAnsi="Arial" w:cs="Arial"/>
                <w:color w:val="000000"/>
                <w:sz w:val="16"/>
                <w:szCs w:val="16"/>
              </w:rPr>
              <w:tab/>
            </w:r>
          </w:p>
          <w:p w14:paraId="4BD57163" w14:textId="77777777" w:rsidR="00082629" w:rsidRDefault="00082629" w:rsidP="008560C7">
            <w:pPr>
              <w:spacing w:before="10"/>
              <w:rPr>
                <w:rFonts w:ascii="Arial" w:hAnsi="Arial" w:cs="Arial"/>
                <w:color w:val="000000"/>
                <w:sz w:val="16"/>
                <w:szCs w:val="16"/>
              </w:rPr>
            </w:pPr>
          </w:p>
          <w:p w14:paraId="566BCBF0"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p>
          <w:p w14:paraId="007BA263" w14:textId="77777777" w:rsidR="00082629" w:rsidRDefault="00082629" w:rsidP="008560C7">
            <w:pPr>
              <w:tabs>
                <w:tab w:val="left" w:pos="1134"/>
              </w:tabs>
              <w:jc w:val="both"/>
              <w:rPr>
                <w:rFonts w:ascii="Arial" w:hAnsi="Arial" w:cs="Arial"/>
                <w:sz w:val="16"/>
                <w:szCs w:val="16"/>
                <w:lang w:val="es-ES_tradnl"/>
              </w:rPr>
            </w:pPr>
          </w:p>
          <w:p w14:paraId="22116E88" w14:textId="77777777" w:rsidR="00082629" w:rsidRDefault="00082629" w:rsidP="008560C7">
            <w:pPr>
              <w:tabs>
                <w:tab w:val="left" w:pos="1134"/>
              </w:tabs>
              <w:jc w:val="both"/>
              <w:rPr>
                <w:rFonts w:ascii="Arial" w:hAnsi="Arial" w:cs="Arial"/>
                <w:sz w:val="16"/>
                <w:szCs w:val="16"/>
                <w:lang w:val="es-ES_tradnl"/>
              </w:rPr>
            </w:pPr>
          </w:p>
          <w:p w14:paraId="11CA2496"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1400-2000/0200-0800)</w:t>
            </w:r>
          </w:p>
          <w:p w14:paraId="12EA50EB" w14:textId="77777777" w:rsidR="00082629" w:rsidRDefault="00082629" w:rsidP="008560C7">
            <w:pPr>
              <w:tabs>
                <w:tab w:val="left" w:pos="1134"/>
              </w:tabs>
              <w:jc w:val="both"/>
              <w:rPr>
                <w:rFonts w:ascii="Arial" w:hAnsi="Arial" w:cs="Arial"/>
                <w:sz w:val="16"/>
                <w:szCs w:val="16"/>
                <w:lang w:val="es-ES_tradnl"/>
              </w:rPr>
            </w:pPr>
          </w:p>
          <w:p w14:paraId="422F0EF7"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 xml:space="preserve"> </w:t>
            </w:r>
          </w:p>
          <w:p w14:paraId="225DF5C8"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Pr>
                <w:rFonts w:ascii="Arial" w:hAnsi="Arial" w:cs="Arial"/>
                <w:b/>
                <w:bCs/>
                <w:sz w:val="16"/>
                <w:szCs w:val="16"/>
                <w:lang w:val="es-ES_tradnl"/>
              </w:rPr>
              <w:t>SRPCRE</w:t>
            </w:r>
            <w:r>
              <w:rPr>
                <w:rFonts w:ascii="Arial" w:hAnsi="Arial" w:cs="Arial"/>
                <w:b/>
                <w:sz w:val="16"/>
                <w:szCs w:val="16"/>
                <w:lang w:val="es-ES_tradnl"/>
              </w:rPr>
              <w:t xml:space="preserve"> </w:t>
            </w:r>
            <w:r w:rsidRPr="00745C44">
              <w:rPr>
                <w:rFonts w:ascii="Arial" w:hAnsi="Arial" w:cs="Arial"/>
                <w:sz w:val="16"/>
                <w:szCs w:val="16"/>
                <w:lang w:val="es-ES_tradnl"/>
              </w:rPr>
              <w:t>080</w:t>
            </w:r>
            <w:r>
              <w:rPr>
                <w:rFonts w:ascii="Arial" w:hAnsi="Arial" w:cs="Arial"/>
                <w:sz w:val="16"/>
                <w:szCs w:val="16"/>
                <w:lang w:val="es-ES_tradnl"/>
              </w:rPr>
              <w:t>0-1400/2200-0200)</w:t>
            </w:r>
          </w:p>
          <w:p w14:paraId="09AAC5F0" w14:textId="77777777" w:rsidR="00082629" w:rsidRDefault="00082629" w:rsidP="008560C7">
            <w:pPr>
              <w:tabs>
                <w:tab w:val="left" w:pos="1134"/>
              </w:tabs>
              <w:jc w:val="both"/>
              <w:rPr>
                <w:rFonts w:ascii="Arial" w:hAnsi="Arial" w:cs="Arial"/>
                <w:sz w:val="16"/>
                <w:szCs w:val="16"/>
                <w:lang w:val="es-ES_tradnl"/>
              </w:rPr>
            </w:pPr>
          </w:p>
          <w:p w14:paraId="77783837" w14:textId="77777777" w:rsidR="00082629" w:rsidRDefault="00082629" w:rsidP="008560C7">
            <w:pPr>
              <w:tabs>
                <w:tab w:val="left" w:pos="1134"/>
              </w:tabs>
              <w:jc w:val="both"/>
              <w:rPr>
                <w:rFonts w:ascii="Arial" w:hAnsi="Arial" w:cs="Arial"/>
                <w:sz w:val="16"/>
                <w:szCs w:val="16"/>
                <w:lang w:val="es-ES_tradnl"/>
              </w:rPr>
            </w:pPr>
          </w:p>
          <w:p w14:paraId="5A118061"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Pr>
                <w:rFonts w:ascii="Arial" w:hAnsi="Arial" w:cs="Arial"/>
                <w:b/>
                <w:bCs/>
                <w:sz w:val="16"/>
                <w:szCs w:val="16"/>
                <w:lang w:val="es-ES_tradnl"/>
              </w:rPr>
              <w:t>SRPCRE</w:t>
            </w:r>
            <w:r>
              <w:rPr>
                <w:rFonts w:ascii="Arial" w:hAnsi="Arial" w:cs="Arial"/>
                <w:sz w:val="16"/>
                <w:szCs w:val="16"/>
                <w:lang w:val="es-ES_tradnl"/>
              </w:rPr>
              <w:t xml:space="preserve"> 1400-2000/0200-0800)</w:t>
            </w:r>
          </w:p>
          <w:p w14:paraId="6C76E061" w14:textId="77777777" w:rsidR="00082629" w:rsidRDefault="00082629" w:rsidP="008560C7">
            <w:pPr>
              <w:tabs>
                <w:tab w:val="left" w:pos="1134"/>
              </w:tabs>
              <w:jc w:val="both"/>
              <w:rPr>
                <w:rFonts w:ascii="Arial" w:hAnsi="Arial" w:cs="Arial"/>
                <w:sz w:val="16"/>
                <w:szCs w:val="16"/>
                <w:lang w:val="es-ES_tradnl"/>
              </w:rPr>
            </w:pPr>
          </w:p>
          <w:p w14:paraId="278ACC98" w14:textId="77777777" w:rsidR="00082629" w:rsidRDefault="00082629" w:rsidP="008560C7">
            <w:pPr>
              <w:tabs>
                <w:tab w:val="left" w:pos="1134"/>
              </w:tabs>
              <w:jc w:val="both"/>
              <w:rPr>
                <w:rFonts w:ascii="Arial" w:hAnsi="Arial" w:cs="Arial"/>
                <w:sz w:val="16"/>
                <w:szCs w:val="16"/>
                <w:lang w:val="es-ES_tradnl"/>
              </w:rPr>
            </w:pPr>
          </w:p>
          <w:p w14:paraId="12D7B7AB"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0600-1400)</w:t>
            </w:r>
          </w:p>
          <w:p w14:paraId="78ADC36E" w14:textId="77777777" w:rsidR="00082629" w:rsidRDefault="00082629" w:rsidP="008560C7">
            <w:pPr>
              <w:tabs>
                <w:tab w:val="left" w:pos="1134"/>
              </w:tabs>
              <w:jc w:val="both"/>
              <w:rPr>
                <w:rFonts w:ascii="Arial" w:hAnsi="Arial" w:cs="Arial"/>
                <w:sz w:val="16"/>
                <w:szCs w:val="16"/>
                <w:lang w:val="es-ES_tradnl"/>
              </w:rPr>
            </w:pPr>
          </w:p>
          <w:p w14:paraId="3D2F4886" w14:textId="77777777" w:rsidR="00082629" w:rsidRDefault="00082629" w:rsidP="008560C7">
            <w:pPr>
              <w:tabs>
                <w:tab w:val="left" w:pos="1134"/>
              </w:tabs>
              <w:jc w:val="both"/>
              <w:rPr>
                <w:rFonts w:ascii="Arial" w:hAnsi="Arial" w:cs="Arial"/>
                <w:sz w:val="16"/>
                <w:szCs w:val="16"/>
                <w:lang w:val="es-ES_tradnl"/>
              </w:rPr>
            </w:pPr>
          </w:p>
          <w:p w14:paraId="59FE165E"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1400-2200)</w:t>
            </w:r>
          </w:p>
          <w:p w14:paraId="03ACFE40" w14:textId="77777777" w:rsidR="00082629" w:rsidRDefault="00082629" w:rsidP="008560C7">
            <w:pPr>
              <w:tabs>
                <w:tab w:val="left" w:pos="1134"/>
              </w:tabs>
              <w:jc w:val="both"/>
              <w:rPr>
                <w:rFonts w:ascii="Arial" w:hAnsi="Arial" w:cs="Arial"/>
                <w:sz w:val="16"/>
                <w:szCs w:val="16"/>
                <w:lang w:val="es-ES_tradnl"/>
              </w:rPr>
            </w:pPr>
          </w:p>
          <w:p w14:paraId="1EA29885" w14:textId="77777777" w:rsidR="00082629" w:rsidRDefault="00082629" w:rsidP="008560C7">
            <w:pPr>
              <w:tabs>
                <w:tab w:val="left" w:pos="1134"/>
              </w:tabs>
              <w:jc w:val="both"/>
              <w:rPr>
                <w:rFonts w:ascii="Arial" w:hAnsi="Arial" w:cs="Arial"/>
                <w:sz w:val="16"/>
                <w:szCs w:val="16"/>
                <w:lang w:val="es-ES_tradnl"/>
              </w:rPr>
            </w:pPr>
          </w:p>
          <w:p w14:paraId="285A5A7A" w14:textId="79BDCAB3" w:rsidR="002D6EC1" w:rsidRPr="00B74F32" w:rsidRDefault="00082629" w:rsidP="00B74F32">
            <w:pPr>
              <w:tabs>
                <w:tab w:val="left" w:pos="1134"/>
              </w:tabs>
              <w:jc w:val="both"/>
              <w:rPr>
                <w:rFonts w:ascii="Arial" w:hAnsi="Arial" w:cs="Arial"/>
                <w:b/>
                <w:bCs/>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2200-0600)</w:t>
            </w:r>
          </w:p>
        </w:tc>
      </w:tr>
    </w:tbl>
    <w:p w14:paraId="18CC1461" w14:textId="77777777" w:rsidR="00082629" w:rsidRDefault="00082629" w:rsidP="00082629">
      <w:pPr>
        <w:jc w:val="both"/>
        <w:rPr>
          <w:rFonts w:ascii="Arial" w:hAnsi="Arial" w:cs="Arial"/>
          <w:bCs/>
          <w:sz w:val="16"/>
          <w:szCs w:val="16"/>
        </w:rPr>
      </w:pPr>
    </w:p>
    <w:p w14:paraId="683680F0" w14:textId="77777777" w:rsidR="00082629" w:rsidRPr="00D76FB6" w:rsidRDefault="00082629" w:rsidP="00082629">
      <w:pPr>
        <w:widowControl w:val="0"/>
        <w:numPr>
          <w:ilvl w:val="0"/>
          <w:numId w:val="34"/>
        </w:numPr>
        <w:spacing w:before="207"/>
        <w:ind w:left="284" w:hanging="284"/>
        <w:rPr>
          <w:rFonts w:ascii="Arial" w:hAnsi="Arial" w:cs="Arial"/>
          <w:b/>
          <w:bCs/>
          <w:color w:val="000000"/>
          <w:sz w:val="16"/>
          <w:szCs w:val="16"/>
        </w:rPr>
      </w:pPr>
      <w:r w:rsidRPr="00D76FB6">
        <w:rPr>
          <w:rFonts w:ascii="Arial" w:hAnsi="Arial" w:cs="Arial"/>
          <w:b/>
          <w:bCs/>
          <w:color w:val="000000"/>
          <w:sz w:val="16"/>
          <w:szCs w:val="16"/>
        </w:rPr>
        <w:t xml:space="preserve">RESULTADOS PRELIMINARES </w:t>
      </w:r>
    </w:p>
    <w:p w14:paraId="0DFD5DC5" w14:textId="77777777" w:rsidR="00082629" w:rsidRPr="00D76FB6" w:rsidRDefault="00082629" w:rsidP="00082629">
      <w:pPr>
        <w:widowControl w:val="0"/>
        <w:numPr>
          <w:ilvl w:val="1"/>
          <w:numId w:val="34"/>
        </w:numPr>
        <w:spacing w:before="207"/>
        <w:ind w:left="284"/>
        <w:rPr>
          <w:rFonts w:ascii="Arial" w:hAnsi="Arial" w:cs="Arial"/>
          <w:b/>
          <w:bCs/>
          <w:color w:val="000000"/>
          <w:sz w:val="16"/>
          <w:szCs w:val="16"/>
        </w:rPr>
      </w:pPr>
      <w:r w:rsidRPr="00D76FB6">
        <w:rPr>
          <w:rFonts w:ascii="Arial" w:hAnsi="Arial" w:cs="Arial"/>
          <w:b/>
          <w:bCs/>
          <w:color w:val="000000"/>
          <w:sz w:val="16"/>
          <w:szCs w:val="16"/>
        </w:rPr>
        <w:t>BIENES, INDICIOS O EVIDENCIAS ENCONTRADAS</w:t>
      </w:r>
    </w:p>
    <w:tbl>
      <w:tblPr>
        <w:tblStyle w:val="Tablaconcuadrcula"/>
        <w:tblW w:w="4865" w:type="pct"/>
        <w:tblInd w:w="253" w:type="dxa"/>
        <w:tblCellMar>
          <w:top w:w="28" w:type="dxa"/>
          <w:bottom w:w="28" w:type="dxa"/>
        </w:tblCellMar>
        <w:tblLook w:val="04A0" w:firstRow="1" w:lastRow="0" w:firstColumn="1" w:lastColumn="0" w:noHBand="0" w:noVBand="1"/>
      </w:tblPr>
      <w:tblGrid>
        <w:gridCol w:w="397"/>
        <w:gridCol w:w="7333"/>
        <w:gridCol w:w="1364"/>
      </w:tblGrid>
      <w:tr w:rsidR="00082629" w:rsidRPr="00D76FB6" w14:paraId="2AEC4B25" w14:textId="77777777" w:rsidTr="008560C7">
        <w:trPr>
          <w:trHeight w:val="289"/>
        </w:trPr>
        <w:tc>
          <w:tcPr>
            <w:tcW w:w="218" w:type="pct"/>
            <w:vAlign w:val="center"/>
          </w:tcPr>
          <w:p w14:paraId="4C02F53B" w14:textId="77777777" w:rsidR="00082629" w:rsidRPr="00D76FB6" w:rsidRDefault="00082629" w:rsidP="008560C7">
            <w:pPr>
              <w:jc w:val="both"/>
              <w:rPr>
                <w:rFonts w:ascii="Arial" w:hAnsi="Arial" w:cs="Arial"/>
                <w:b/>
                <w:bCs/>
                <w:sz w:val="16"/>
                <w:szCs w:val="16"/>
              </w:rPr>
            </w:pPr>
            <w:proofErr w:type="spellStart"/>
            <w:r w:rsidRPr="00D76FB6">
              <w:rPr>
                <w:rFonts w:ascii="Arial" w:hAnsi="Arial" w:cs="Arial"/>
                <w:b/>
                <w:bCs/>
                <w:sz w:val="16"/>
                <w:szCs w:val="16"/>
              </w:rPr>
              <w:t>N°</w:t>
            </w:r>
            <w:proofErr w:type="spellEnd"/>
          </w:p>
        </w:tc>
        <w:tc>
          <w:tcPr>
            <w:tcW w:w="4032" w:type="pct"/>
            <w:vAlign w:val="center"/>
          </w:tcPr>
          <w:p w14:paraId="2886A7C9"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DETALLE</w:t>
            </w:r>
          </w:p>
        </w:tc>
        <w:tc>
          <w:tcPr>
            <w:tcW w:w="750" w:type="pct"/>
            <w:vAlign w:val="center"/>
          </w:tcPr>
          <w:p w14:paraId="50DF8B35"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CANTIDAD</w:t>
            </w:r>
          </w:p>
        </w:tc>
      </w:tr>
      <w:tr w:rsidR="00082629" w:rsidRPr="00D76FB6" w14:paraId="43D03C30" w14:textId="77777777" w:rsidTr="008560C7">
        <w:trPr>
          <w:trHeight w:val="289"/>
        </w:trPr>
        <w:tc>
          <w:tcPr>
            <w:tcW w:w="5000" w:type="pct"/>
            <w:gridSpan w:val="3"/>
            <w:vAlign w:val="center"/>
          </w:tcPr>
          <w:p w14:paraId="460B8A94" w14:textId="77777777" w:rsidR="00082629" w:rsidRPr="00D76FB6" w:rsidRDefault="00082629" w:rsidP="008560C7">
            <w:pPr>
              <w:jc w:val="center"/>
              <w:rPr>
                <w:rFonts w:ascii="Arial" w:hAnsi="Arial" w:cs="Arial"/>
                <w:b/>
                <w:bCs/>
                <w:sz w:val="16"/>
                <w:szCs w:val="16"/>
              </w:rPr>
            </w:pPr>
            <w:r>
              <w:rPr>
                <w:rFonts w:ascii="Arial" w:hAnsi="Arial" w:cs="Arial"/>
                <w:b/>
                <w:bCs/>
                <w:sz w:val="16"/>
                <w:szCs w:val="16"/>
              </w:rPr>
              <w:t>HTMC</w:t>
            </w:r>
          </w:p>
        </w:tc>
      </w:tr>
      <w:tr w:rsidR="00082629" w:rsidRPr="00D76FB6" w14:paraId="32B446C1" w14:textId="77777777" w:rsidTr="008560C7">
        <w:trPr>
          <w:trHeight w:val="289"/>
        </w:trPr>
        <w:tc>
          <w:tcPr>
            <w:tcW w:w="218" w:type="pct"/>
            <w:vAlign w:val="center"/>
          </w:tcPr>
          <w:p w14:paraId="26A1D0E9"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1</w:t>
            </w:r>
          </w:p>
        </w:tc>
        <w:tc>
          <w:tcPr>
            <w:tcW w:w="4032" w:type="pct"/>
            <w:vAlign w:val="center"/>
          </w:tcPr>
          <w:p w14:paraId="28D83B76" w14:textId="77777777" w:rsidR="00082629" w:rsidRPr="00D76FB6" w:rsidRDefault="00082629" w:rsidP="008560C7">
            <w:pPr>
              <w:jc w:val="both"/>
              <w:rPr>
                <w:rFonts w:ascii="Arial" w:hAnsi="Arial" w:cs="Arial"/>
                <w:b/>
                <w:bCs/>
                <w:sz w:val="16"/>
                <w:szCs w:val="16"/>
              </w:rPr>
            </w:pPr>
          </w:p>
        </w:tc>
        <w:tc>
          <w:tcPr>
            <w:tcW w:w="750" w:type="pct"/>
            <w:vAlign w:val="center"/>
          </w:tcPr>
          <w:p w14:paraId="0A6DD5EB" w14:textId="77777777" w:rsidR="00082629" w:rsidRPr="00D76FB6" w:rsidRDefault="00082629" w:rsidP="008560C7">
            <w:pPr>
              <w:jc w:val="both"/>
              <w:rPr>
                <w:rFonts w:ascii="Arial" w:hAnsi="Arial" w:cs="Arial"/>
                <w:b/>
                <w:bCs/>
                <w:sz w:val="16"/>
                <w:szCs w:val="16"/>
              </w:rPr>
            </w:pPr>
          </w:p>
        </w:tc>
      </w:tr>
      <w:tr w:rsidR="00082629" w:rsidRPr="00D76FB6" w14:paraId="0CF154C5" w14:textId="77777777" w:rsidTr="008560C7">
        <w:trPr>
          <w:trHeight w:val="289"/>
        </w:trPr>
        <w:tc>
          <w:tcPr>
            <w:tcW w:w="218" w:type="pct"/>
            <w:vAlign w:val="center"/>
          </w:tcPr>
          <w:p w14:paraId="490B1E4C"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2</w:t>
            </w:r>
          </w:p>
        </w:tc>
        <w:tc>
          <w:tcPr>
            <w:tcW w:w="4032" w:type="pct"/>
            <w:vAlign w:val="center"/>
          </w:tcPr>
          <w:p w14:paraId="4A962EB0" w14:textId="77777777" w:rsidR="00082629" w:rsidRPr="00D76FB6" w:rsidRDefault="00082629" w:rsidP="008560C7">
            <w:pPr>
              <w:jc w:val="both"/>
              <w:rPr>
                <w:rFonts w:ascii="Arial" w:hAnsi="Arial" w:cs="Arial"/>
                <w:b/>
                <w:bCs/>
                <w:sz w:val="16"/>
                <w:szCs w:val="16"/>
              </w:rPr>
            </w:pPr>
          </w:p>
        </w:tc>
        <w:tc>
          <w:tcPr>
            <w:tcW w:w="750" w:type="pct"/>
            <w:vAlign w:val="center"/>
          </w:tcPr>
          <w:p w14:paraId="7E89F10C" w14:textId="77777777" w:rsidR="00082629" w:rsidRPr="00D76FB6" w:rsidRDefault="00082629" w:rsidP="008560C7">
            <w:pPr>
              <w:jc w:val="both"/>
              <w:rPr>
                <w:rFonts w:ascii="Arial" w:hAnsi="Arial" w:cs="Arial"/>
                <w:b/>
                <w:bCs/>
                <w:sz w:val="16"/>
                <w:szCs w:val="16"/>
              </w:rPr>
            </w:pPr>
          </w:p>
        </w:tc>
      </w:tr>
      <w:tr w:rsidR="00082629" w:rsidRPr="00D76FB6" w14:paraId="217DD5D9" w14:textId="77777777" w:rsidTr="008560C7">
        <w:trPr>
          <w:trHeight w:val="289"/>
        </w:trPr>
        <w:tc>
          <w:tcPr>
            <w:tcW w:w="218" w:type="pct"/>
            <w:vAlign w:val="center"/>
          </w:tcPr>
          <w:p w14:paraId="214DC357"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3</w:t>
            </w:r>
          </w:p>
        </w:tc>
        <w:tc>
          <w:tcPr>
            <w:tcW w:w="4032" w:type="pct"/>
            <w:vAlign w:val="center"/>
          </w:tcPr>
          <w:p w14:paraId="3F4B95CE" w14:textId="77777777" w:rsidR="00082629" w:rsidRPr="00D76FB6" w:rsidRDefault="00082629" w:rsidP="008560C7">
            <w:pPr>
              <w:jc w:val="both"/>
              <w:rPr>
                <w:rFonts w:ascii="Arial" w:hAnsi="Arial" w:cs="Arial"/>
                <w:b/>
                <w:bCs/>
                <w:sz w:val="16"/>
                <w:szCs w:val="16"/>
              </w:rPr>
            </w:pPr>
          </w:p>
        </w:tc>
        <w:tc>
          <w:tcPr>
            <w:tcW w:w="750" w:type="pct"/>
            <w:vAlign w:val="center"/>
          </w:tcPr>
          <w:p w14:paraId="51BED853" w14:textId="77777777" w:rsidR="00082629" w:rsidRPr="00D76FB6" w:rsidRDefault="00082629" w:rsidP="008560C7">
            <w:pPr>
              <w:jc w:val="both"/>
              <w:rPr>
                <w:rFonts w:ascii="Arial" w:hAnsi="Arial" w:cs="Arial"/>
                <w:b/>
                <w:bCs/>
                <w:sz w:val="16"/>
                <w:szCs w:val="16"/>
              </w:rPr>
            </w:pPr>
          </w:p>
        </w:tc>
      </w:tr>
      <w:tr w:rsidR="00082629" w:rsidRPr="00D76FB6" w14:paraId="53300054" w14:textId="77777777" w:rsidTr="008560C7">
        <w:trPr>
          <w:trHeight w:val="289"/>
        </w:trPr>
        <w:tc>
          <w:tcPr>
            <w:tcW w:w="5000" w:type="pct"/>
            <w:gridSpan w:val="3"/>
            <w:vAlign w:val="center"/>
          </w:tcPr>
          <w:p w14:paraId="7381BCAC" w14:textId="1288EBC8" w:rsidR="00082629" w:rsidRPr="00D76FB6" w:rsidRDefault="002D6EC1" w:rsidP="008560C7">
            <w:pPr>
              <w:jc w:val="center"/>
              <w:rPr>
                <w:rFonts w:ascii="Arial" w:hAnsi="Arial" w:cs="Arial"/>
                <w:b/>
                <w:bCs/>
                <w:sz w:val="16"/>
                <w:szCs w:val="16"/>
              </w:rPr>
            </w:pPr>
            <w:r>
              <w:rPr>
                <w:rFonts w:ascii="Arial" w:hAnsi="Arial" w:cs="Arial"/>
                <w:b/>
                <w:bCs/>
                <w:sz w:val="16"/>
                <w:szCs w:val="16"/>
              </w:rPr>
              <w:t>SEG PRESIDENCIAL</w:t>
            </w:r>
          </w:p>
        </w:tc>
      </w:tr>
      <w:tr w:rsidR="00082629" w:rsidRPr="00D76FB6" w14:paraId="3EC8A334" w14:textId="77777777" w:rsidTr="008560C7">
        <w:trPr>
          <w:trHeight w:val="289"/>
        </w:trPr>
        <w:tc>
          <w:tcPr>
            <w:tcW w:w="218" w:type="pct"/>
            <w:vAlign w:val="center"/>
          </w:tcPr>
          <w:p w14:paraId="73897B71"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1</w:t>
            </w:r>
          </w:p>
        </w:tc>
        <w:tc>
          <w:tcPr>
            <w:tcW w:w="4032" w:type="pct"/>
            <w:vAlign w:val="center"/>
          </w:tcPr>
          <w:p w14:paraId="7C519196" w14:textId="77777777" w:rsidR="00082629" w:rsidRPr="00D76FB6" w:rsidRDefault="00082629" w:rsidP="008560C7">
            <w:pPr>
              <w:jc w:val="both"/>
              <w:rPr>
                <w:rFonts w:ascii="Arial" w:hAnsi="Arial" w:cs="Arial"/>
                <w:b/>
                <w:bCs/>
                <w:sz w:val="16"/>
                <w:szCs w:val="16"/>
              </w:rPr>
            </w:pPr>
          </w:p>
        </w:tc>
        <w:tc>
          <w:tcPr>
            <w:tcW w:w="750" w:type="pct"/>
            <w:vAlign w:val="center"/>
          </w:tcPr>
          <w:p w14:paraId="604B2B4A" w14:textId="77777777" w:rsidR="00082629" w:rsidRPr="00D76FB6" w:rsidRDefault="00082629" w:rsidP="008560C7">
            <w:pPr>
              <w:jc w:val="both"/>
              <w:rPr>
                <w:rFonts w:ascii="Arial" w:hAnsi="Arial" w:cs="Arial"/>
                <w:b/>
                <w:bCs/>
                <w:sz w:val="16"/>
                <w:szCs w:val="16"/>
              </w:rPr>
            </w:pPr>
          </w:p>
        </w:tc>
      </w:tr>
      <w:tr w:rsidR="00082629" w:rsidRPr="00D76FB6" w14:paraId="7ADFCFAB" w14:textId="77777777" w:rsidTr="008560C7">
        <w:trPr>
          <w:trHeight w:val="289"/>
        </w:trPr>
        <w:tc>
          <w:tcPr>
            <w:tcW w:w="218" w:type="pct"/>
            <w:vAlign w:val="center"/>
          </w:tcPr>
          <w:p w14:paraId="3229DC41"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2</w:t>
            </w:r>
          </w:p>
        </w:tc>
        <w:tc>
          <w:tcPr>
            <w:tcW w:w="4032" w:type="pct"/>
            <w:vAlign w:val="center"/>
          </w:tcPr>
          <w:p w14:paraId="0AF385B4" w14:textId="77777777" w:rsidR="00082629" w:rsidRPr="00D76FB6" w:rsidRDefault="00082629" w:rsidP="008560C7">
            <w:pPr>
              <w:jc w:val="both"/>
              <w:rPr>
                <w:rFonts w:ascii="Arial" w:hAnsi="Arial" w:cs="Arial"/>
                <w:b/>
                <w:bCs/>
                <w:sz w:val="16"/>
                <w:szCs w:val="16"/>
              </w:rPr>
            </w:pPr>
          </w:p>
        </w:tc>
        <w:tc>
          <w:tcPr>
            <w:tcW w:w="750" w:type="pct"/>
            <w:vAlign w:val="center"/>
          </w:tcPr>
          <w:p w14:paraId="3B5D06EF" w14:textId="77777777" w:rsidR="00082629" w:rsidRPr="00D76FB6" w:rsidRDefault="00082629" w:rsidP="008560C7">
            <w:pPr>
              <w:jc w:val="both"/>
              <w:rPr>
                <w:rFonts w:ascii="Arial" w:hAnsi="Arial" w:cs="Arial"/>
                <w:b/>
                <w:bCs/>
                <w:sz w:val="16"/>
                <w:szCs w:val="16"/>
              </w:rPr>
            </w:pPr>
          </w:p>
        </w:tc>
      </w:tr>
      <w:tr w:rsidR="00082629" w:rsidRPr="00D76FB6" w14:paraId="1CAB56DD" w14:textId="77777777" w:rsidTr="008560C7">
        <w:trPr>
          <w:trHeight w:val="289"/>
        </w:trPr>
        <w:tc>
          <w:tcPr>
            <w:tcW w:w="218" w:type="pct"/>
            <w:vAlign w:val="center"/>
          </w:tcPr>
          <w:p w14:paraId="772ED2F2"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3</w:t>
            </w:r>
          </w:p>
        </w:tc>
        <w:tc>
          <w:tcPr>
            <w:tcW w:w="4032" w:type="pct"/>
            <w:vAlign w:val="center"/>
          </w:tcPr>
          <w:p w14:paraId="5A5F899F" w14:textId="77777777" w:rsidR="00082629" w:rsidRPr="00D76FB6" w:rsidRDefault="00082629" w:rsidP="008560C7">
            <w:pPr>
              <w:jc w:val="both"/>
              <w:rPr>
                <w:rFonts w:ascii="Arial" w:hAnsi="Arial" w:cs="Arial"/>
                <w:b/>
                <w:bCs/>
                <w:sz w:val="16"/>
                <w:szCs w:val="16"/>
              </w:rPr>
            </w:pPr>
          </w:p>
        </w:tc>
        <w:tc>
          <w:tcPr>
            <w:tcW w:w="750" w:type="pct"/>
            <w:vAlign w:val="center"/>
          </w:tcPr>
          <w:p w14:paraId="1E2F6E68" w14:textId="77777777" w:rsidR="00082629" w:rsidRPr="00D76FB6" w:rsidRDefault="00082629" w:rsidP="008560C7">
            <w:pPr>
              <w:jc w:val="both"/>
              <w:rPr>
                <w:rFonts w:ascii="Arial" w:hAnsi="Arial" w:cs="Arial"/>
                <w:b/>
                <w:bCs/>
                <w:sz w:val="16"/>
                <w:szCs w:val="16"/>
              </w:rPr>
            </w:pPr>
          </w:p>
        </w:tc>
      </w:tr>
    </w:tbl>
    <w:p w14:paraId="74300FE8" w14:textId="77777777" w:rsidR="00082629" w:rsidRPr="00D76FB6" w:rsidRDefault="00082629" w:rsidP="00082629">
      <w:pPr>
        <w:jc w:val="both"/>
        <w:rPr>
          <w:rFonts w:ascii="Arial" w:hAnsi="Arial" w:cs="Arial"/>
          <w:b/>
          <w:bCs/>
          <w:sz w:val="16"/>
          <w:szCs w:val="16"/>
        </w:rPr>
      </w:pPr>
    </w:p>
    <w:p w14:paraId="72DF3D40" w14:textId="77777777" w:rsidR="00082629" w:rsidRDefault="00082629" w:rsidP="00082629">
      <w:pPr>
        <w:widowControl w:val="0"/>
        <w:spacing w:before="207"/>
        <w:ind w:left="284"/>
        <w:rPr>
          <w:rFonts w:ascii="Arial" w:hAnsi="Arial" w:cs="Arial"/>
          <w:b/>
          <w:bCs/>
          <w:color w:val="000000"/>
          <w:sz w:val="16"/>
          <w:szCs w:val="16"/>
        </w:rPr>
      </w:pPr>
      <w:r w:rsidRPr="00D76FB6">
        <w:rPr>
          <w:rFonts w:ascii="Arial" w:hAnsi="Arial" w:cs="Arial"/>
          <w:b/>
          <w:bCs/>
          <w:color w:val="000000"/>
          <w:sz w:val="16"/>
          <w:szCs w:val="16"/>
        </w:rPr>
        <w:t>PERSONAS APREHENDIDAS (ADULTOS)</w:t>
      </w:r>
    </w:p>
    <w:tbl>
      <w:tblPr>
        <w:tblStyle w:val="Tablaconcuadrcula"/>
        <w:tblW w:w="4865" w:type="pct"/>
        <w:tblInd w:w="253" w:type="dxa"/>
        <w:tblCellMar>
          <w:top w:w="28" w:type="dxa"/>
          <w:bottom w:w="28" w:type="dxa"/>
        </w:tblCellMar>
        <w:tblLook w:val="04A0" w:firstRow="1" w:lastRow="0" w:firstColumn="1" w:lastColumn="0" w:noHBand="0" w:noVBand="1"/>
      </w:tblPr>
      <w:tblGrid>
        <w:gridCol w:w="397"/>
        <w:gridCol w:w="7333"/>
        <w:gridCol w:w="1364"/>
      </w:tblGrid>
      <w:tr w:rsidR="00082629" w:rsidRPr="00D76FB6" w14:paraId="720D901A" w14:textId="77777777" w:rsidTr="008560C7">
        <w:trPr>
          <w:trHeight w:val="289"/>
        </w:trPr>
        <w:tc>
          <w:tcPr>
            <w:tcW w:w="218" w:type="pct"/>
            <w:vAlign w:val="center"/>
          </w:tcPr>
          <w:p w14:paraId="793DB7C2" w14:textId="77777777" w:rsidR="00082629" w:rsidRPr="00D76FB6" w:rsidRDefault="00082629" w:rsidP="008560C7">
            <w:pPr>
              <w:jc w:val="both"/>
              <w:rPr>
                <w:rFonts w:ascii="Arial" w:hAnsi="Arial" w:cs="Arial"/>
                <w:b/>
                <w:bCs/>
                <w:sz w:val="16"/>
                <w:szCs w:val="16"/>
              </w:rPr>
            </w:pPr>
            <w:proofErr w:type="spellStart"/>
            <w:r w:rsidRPr="00D76FB6">
              <w:rPr>
                <w:rFonts w:ascii="Arial" w:hAnsi="Arial" w:cs="Arial"/>
                <w:b/>
                <w:bCs/>
                <w:sz w:val="16"/>
                <w:szCs w:val="16"/>
              </w:rPr>
              <w:lastRenderedPageBreak/>
              <w:t>N°</w:t>
            </w:r>
            <w:proofErr w:type="spellEnd"/>
          </w:p>
        </w:tc>
        <w:tc>
          <w:tcPr>
            <w:tcW w:w="4032" w:type="pct"/>
            <w:vAlign w:val="center"/>
          </w:tcPr>
          <w:p w14:paraId="4FBF82E3" w14:textId="77777777" w:rsidR="00082629" w:rsidRPr="00D76FB6" w:rsidRDefault="00082629" w:rsidP="008560C7">
            <w:pPr>
              <w:jc w:val="center"/>
              <w:rPr>
                <w:rFonts w:ascii="Arial" w:hAnsi="Arial" w:cs="Arial"/>
                <w:b/>
                <w:bCs/>
                <w:sz w:val="16"/>
                <w:szCs w:val="16"/>
              </w:rPr>
            </w:pPr>
            <w:r>
              <w:rPr>
                <w:rFonts w:ascii="Arial" w:hAnsi="Arial" w:cs="Arial"/>
                <w:b/>
                <w:bCs/>
                <w:sz w:val="16"/>
                <w:szCs w:val="16"/>
              </w:rPr>
              <w:t>APELLIDOS Y NOMBRES</w:t>
            </w:r>
          </w:p>
        </w:tc>
        <w:tc>
          <w:tcPr>
            <w:tcW w:w="750" w:type="pct"/>
            <w:vAlign w:val="center"/>
          </w:tcPr>
          <w:p w14:paraId="010D3096"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C</w:t>
            </w:r>
            <w:r>
              <w:rPr>
                <w:rFonts w:ascii="Arial" w:hAnsi="Arial" w:cs="Arial"/>
                <w:b/>
                <w:bCs/>
                <w:sz w:val="16"/>
                <w:szCs w:val="16"/>
              </w:rPr>
              <w:t>ÉDULA DE CIUDADANÍA</w:t>
            </w:r>
          </w:p>
        </w:tc>
      </w:tr>
      <w:tr w:rsidR="00082629" w:rsidRPr="00D76FB6" w14:paraId="734B326E" w14:textId="77777777" w:rsidTr="008560C7">
        <w:trPr>
          <w:trHeight w:val="289"/>
        </w:trPr>
        <w:tc>
          <w:tcPr>
            <w:tcW w:w="5000" w:type="pct"/>
            <w:gridSpan w:val="3"/>
            <w:vAlign w:val="center"/>
          </w:tcPr>
          <w:p w14:paraId="0D5E3CB2" w14:textId="77777777" w:rsidR="00082629" w:rsidRPr="00D76FB6" w:rsidRDefault="00082629" w:rsidP="008560C7">
            <w:pPr>
              <w:jc w:val="center"/>
              <w:rPr>
                <w:rFonts w:ascii="Arial" w:hAnsi="Arial" w:cs="Arial"/>
                <w:b/>
                <w:bCs/>
                <w:sz w:val="16"/>
                <w:szCs w:val="16"/>
              </w:rPr>
            </w:pPr>
            <w:r>
              <w:rPr>
                <w:rFonts w:ascii="Arial" w:hAnsi="Arial" w:cs="Arial"/>
                <w:b/>
                <w:bCs/>
                <w:sz w:val="16"/>
                <w:szCs w:val="16"/>
              </w:rPr>
              <w:t>HTMC</w:t>
            </w:r>
          </w:p>
        </w:tc>
      </w:tr>
      <w:tr w:rsidR="00082629" w:rsidRPr="00D76FB6" w14:paraId="7F4952DD" w14:textId="77777777" w:rsidTr="008560C7">
        <w:trPr>
          <w:trHeight w:val="289"/>
        </w:trPr>
        <w:tc>
          <w:tcPr>
            <w:tcW w:w="218" w:type="pct"/>
            <w:vAlign w:val="center"/>
          </w:tcPr>
          <w:p w14:paraId="26DAA7E3"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1</w:t>
            </w:r>
          </w:p>
        </w:tc>
        <w:tc>
          <w:tcPr>
            <w:tcW w:w="4032" w:type="pct"/>
            <w:vAlign w:val="center"/>
          </w:tcPr>
          <w:p w14:paraId="2D67881B" w14:textId="77777777" w:rsidR="00082629" w:rsidRPr="00D76FB6" w:rsidRDefault="00082629" w:rsidP="008560C7">
            <w:pPr>
              <w:jc w:val="both"/>
              <w:rPr>
                <w:rFonts w:ascii="Arial" w:hAnsi="Arial" w:cs="Arial"/>
                <w:b/>
                <w:bCs/>
                <w:sz w:val="16"/>
                <w:szCs w:val="16"/>
              </w:rPr>
            </w:pPr>
          </w:p>
        </w:tc>
        <w:tc>
          <w:tcPr>
            <w:tcW w:w="750" w:type="pct"/>
            <w:vAlign w:val="center"/>
          </w:tcPr>
          <w:p w14:paraId="77DD4913" w14:textId="77777777" w:rsidR="00082629" w:rsidRPr="00D76FB6" w:rsidRDefault="00082629" w:rsidP="008560C7">
            <w:pPr>
              <w:jc w:val="both"/>
              <w:rPr>
                <w:rFonts w:ascii="Arial" w:hAnsi="Arial" w:cs="Arial"/>
                <w:b/>
                <w:bCs/>
                <w:sz w:val="16"/>
                <w:szCs w:val="16"/>
              </w:rPr>
            </w:pPr>
          </w:p>
        </w:tc>
      </w:tr>
      <w:tr w:rsidR="00082629" w:rsidRPr="00D76FB6" w14:paraId="784B887B" w14:textId="77777777" w:rsidTr="008560C7">
        <w:trPr>
          <w:trHeight w:val="289"/>
        </w:trPr>
        <w:tc>
          <w:tcPr>
            <w:tcW w:w="218" w:type="pct"/>
            <w:vAlign w:val="center"/>
          </w:tcPr>
          <w:p w14:paraId="3AFCD6F4"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2</w:t>
            </w:r>
          </w:p>
        </w:tc>
        <w:tc>
          <w:tcPr>
            <w:tcW w:w="4032" w:type="pct"/>
            <w:vAlign w:val="center"/>
          </w:tcPr>
          <w:p w14:paraId="10CF336C" w14:textId="77777777" w:rsidR="00082629" w:rsidRPr="00D76FB6" w:rsidRDefault="00082629" w:rsidP="008560C7">
            <w:pPr>
              <w:jc w:val="both"/>
              <w:rPr>
                <w:rFonts w:ascii="Arial" w:hAnsi="Arial" w:cs="Arial"/>
                <w:b/>
                <w:bCs/>
                <w:sz w:val="16"/>
                <w:szCs w:val="16"/>
              </w:rPr>
            </w:pPr>
          </w:p>
        </w:tc>
        <w:tc>
          <w:tcPr>
            <w:tcW w:w="750" w:type="pct"/>
            <w:vAlign w:val="center"/>
          </w:tcPr>
          <w:p w14:paraId="77F47579" w14:textId="77777777" w:rsidR="00082629" w:rsidRPr="00D76FB6" w:rsidRDefault="00082629" w:rsidP="008560C7">
            <w:pPr>
              <w:jc w:val="both"/>
              <w:rPr>
                <w:rFonts w:ascii="Arial" w:hAnsi="Arial" w:cs="Arial"/>
                <w:b/>
                <w:bCs/>
                <w:sz w:val="16"/>
                <w:szCs w:val="16"/>
              </w:rPr>
            </w:pPr>
          </w:p>
        </w:tc>
      </w:tr>
      <w:tr w:rsidR="00082629" w:rsidRPr="00D76FB6" w14:paraId="50413CE7" w14:textId="77777777" w:rsidTr="008560C7">
        <w:trPr>
          <w:trHeight w:val="289"/>
        </w:trPr>
        <w:tc>
          <w:tcPr>
            <w:tcW w:w="218" w:type="pct"/>
            <w:vAlign w:val="center"/>
          </w:tcPr>
          <w:p w14:paraId="04BFDBAF"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3</w:t>
            </w:r>
          </w:p>
        </w:tc>
        <w:tc>
          <w:tcPr>
            <w:tcW w:w="4032" w:type="pct"/>
            <w:vAlign w:val="center"/>
          </w:tcPr>
          <w:p w14:paraId="4F5B8BEF" w14:textId="77777777" w:rsidR="00082629" w:rsidRPr="00D76FB6" w:rsidRDefault="00082629" w:rsidP="008560C7">
            <w:pPr>
              <w:jc w:val="both"/>
              <w:rPr>
                <w:rFonts w:ascii="Arial" w:hAnsi="Arial" w:cs="Arial"/>
                <w:b/>
                <w:bCs/>
                <w:sz w:val="16"/>
                <w:szCs w:val="16"/>
              </w:rPr>
            </w:pPr>
          </w:p>
        </w:tc>
        <w:tc>
          <w:tcPr>
            <w:tcW w:w="750" w:type="pct"/>
            <w:vAlign w:val="center"/>
          </w:tcPr>
          <w:p w14:paraId="061434FB" w14:textId="77777777" w:rsidR="00082629" w:rsidRPr="00D76FB6" w:rsidRDefault="00082629" w:rsidP="008560C7">
            <w:pPr>
              <w:jc w:val="both"/>
              <w:rPr>
                <w:rFonts w:ascii="Arial" w:hAnsi="Arial" w:cs="Arial"/>
                <w:b/>
                <w:bCs/>
                <w:sz w:val="16"/>
                <w:szCs w:val="16"/>
              </w:rPr>
            </w:pPr>
          </w:p>
        </w:tc>
      </w:tr>
      <w:tr w:rsidR="002D6EC1" w:rsidRPr="00D76FB6" w14:paraId="76402A89" w14:textId="77777777" w:rsidTr="008560C7">
        <w:trPr>
          <w:trHeight w:val="289"/>
        </w:trPr>
        <w:tc>
          <w:tcPr>
            <w:tcW w:w="5000" w:type="pct"/>
            <w:gridSpan w:val="3"/>
            <w:vAlign w:val="center"/>
          </w:tcPr>
          <w:p w14:paraId="71CA3AD6" w14:textId="737B4CD1" w:rsidR="002D6EC1" w:rsidRPr="00D76FB6" w:rsidRDefault="002D6EC1" w:rsidP="002D6EC1">
            <w:pPr>
              <w:jc w:val="center"/>
              <w:rPr>
                <w:rFonts w:ascii="Arial" w:hAnsi="Arial" w:cs="Arial"/>
                <w:b/>
                <w:bCs/>
                <w:sz w:val="16"/>
                <w:szCs w:val="16"/>
              </w:rPr>
            </w:pPr>
            <w:r>
              <w:rPr>
                <w:rFonts w:ascii="Arial" w:hAnsi="Arial" w:cs="Arial"/>
                <w:b/>
                <w:bCs/>
                <w:sz w:val="16"/>
                <w:szCs w:val="16"/>
              </w:rPr>
              <w:t>SEG PRESIDENCIAL</w:t>
            </w:r>
          </w:p>
        </w:tc>
      </w:tr>
      <w:tr w:rsidR="002D6EC1" w:rsidRPr="00D76FB6" w14:paraId="5944C7FB" w14:textId="77777777" w:rsidTr="008560C7">
        <w:trPr>
          <w:trHeight w:val="289"/>
        </w:trPr>
        <w:tc>
          <w:tcPr>
            <w:tcW w:w="218" w:type="pct"/>
            <w:vAlign w:val="center"/>
          </w:tcPr>
          <w:p w14:paraId="16ACC148"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1</w:t>
            </w:r>
          </w:p>
        </w:tc>
        <w:tc>
          <w:tcPr>
            <w:tcW w:w="4032" w:type="pct"/>
            <w:vAlign w:val="center"/>
          </w:tcPr>
          <w:p w14:paraId="7C7FB634" w14:textId="77777777" w:rsidR="002D6EC1" w:rsidRPr="00D76FB6" w:rsidRDefault="002D6EC1" w:rsidP="002D6EC1">
            <w:pPr>
              <w:jc w:val="both"/>
              <w:rPr>
                <w:rFonts w:ascii="Arial" w:hAnsi="Arial" w:cs="Arial"/>
                <w:b/>
                <w:bCs/>
                <w:sz w:val="16"/>
                <w:szCs w:val="16"/>
              </w:rPr>
            </w:pPr>
          </w:p>
        </w:tc>
        <w:tc>
          <w:tcPr>
            <w:tcW w:w="750" w:type="pct"/>
            <w:vAlign w:val="center"/>
          </w:tcPr>
          <w:p w14:paraId="4A7DDAEE" w14:textId="77777777" w:rsidR="002D6EC1" w:rsidRPr="00D76FB6" w:rsidRDefault="002D6EC1" w:rsidP="002D6EC1">
            <w:pPr>
              <w:jc w:val="both"/>
              <w:rPr>
                <w:rFonts w:ascii="Arial" w:hAnsi="Arial" w:cs="Arial"/>
                <w:b/>
                <w:bCs/>
                <w:sz w:val="16"/>
                <w:szCs w:val="16"/>
              </w:rPr>
            </w:pPr>
          </w:p>
        </w:tc>
      </w:tr>
      <w:tr w:rsidR="002D6EC1" w:rsidRPr="00D76FB6" w14:paraId="6B2CA9A4" w14:textId="77777777" w:rsidTr="008560C7">
        <w:trPr>
          <w:trHeight w:val="289"/>
        </w:trPr>
        <w:tc>
          <w:tcPr>
            <w:tcW w:w="218" w:type="pct"/>
            <w:vAlign w:val="center"/>
          </w:tcPr>
          <w:p w14:paraId="3EB8DB20"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2</w:t>
            </w:r>
          </w:p>
        </w:tc>
        <w:tc>
          <w:tcPr>
            <w:tcW w:w="4032" w:type="pct"/>
            <w:vAlign w:val="center"/>
          </w:tcPr>
          <w:p w14:paraId="54BB2687" w14:textId="77777777" w:rsidR="002D6EC1" w:rsidRPr="00D76FB6" w:rsidRDefault="002D6EC1" w:rsidP="002D6EC1">
            <w:pPr>
              <w:jc w:val="both"/>
              <w:rPr>
                <w:rFonts w:ascii="Arial" w:hAnsi="Arial" w:cs="Arial"/>
                <w:b/>
                <w:bCs/>
                <w:sz w:val="16"/>
                <w:szCs w:val="16"/>
              </w:rPr>
            </w:pPr>
          </w:p>
        </w:tc>
        <w:tc>
          <w:tcPr>
            <w:tcW w:w="750" w:type="pct"/>
            <w:vAlign w:val="center"/>
          </w:tcPr>
          <w:p w14:paraId="2AC1E2F5" w14:textId="77777777" w:rsidR="002D6EC1" w:rsidRPr="00D76FB6" w:rsidRDefault="002D6EC1" w:rsidP="002D6EC1">
            <w:pPr>
              <w:jc w:val="both"/>
              <w:rPr>
                <w:rFonts w:ascii="Arial" w:hAnsi="Arial" w:cs="Arial"/>
                <w:b/>
                <w:bCs/>
                <w:sz w:val="16"/>
                <w:szCs w:val="16"/>
              </w:rPr>
            </w:pPr>
          </w:p>
        </w:tc>
      </w:tr>
      <w:tr w:rsidR="002D6EC1" w:rsidRPr="00D76FB6" w14:paraId="12080EEC" w14:textId="77777777" w:rsidTr="008560C7">
        <w:trPr>
          <w:trHeight w:val="289"/>
        </w:trPr>
        <w:tc>
          <w:tcPr>
            <w:tcW w:w="218" w:type="pct"/>
            <w:vAlign w:val="center"/>
          </w:tcPr>
          <w:p w14:paraId="2B74F436"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3</w:t>
            </w:r>
          </w:p>
        </w:tc>
        <w:tc>
          <w:tcPr>
            <w:tcW w:w="4032" w:type="pct"/>
            <w:vAlign w:val="center"/>
          </w:tcPr>
          <w:p w14:paraId="40C98A5E" w14:textId="77777777" w:rsidR="002D6EC1" w:rsidRPr="00D76FB6" w:rsidRDefault="002D6EC1" w:rsidP="002D6EC1">
            <w:pPr>
              <w:jc w:val="both"/>
              <w:rPr>
                <w:rFonts w:ascii="Arial" w:hAnsi="Arial" w:cs="Arial"/>
                <w:b/>
                <w:bCs/>
                <w:sz w:val="16"/>
                <w:szCs w:val="16"/>
              </w:rPr>
            </w:pPr>
          </w:p>
        </w:tc>
        <w:tc>
          <w:tcPr>
            <w:tcW w:w="750" w:type="pct"/>
            <w:vAlign w:val="center"/>
          </w:tcPr>
          <w:p w14:paraId="0ECE0E52" w14:textId="77777777" w:rsidR="002D6EC1" w:rsidRPr="00D76FB6" w:rsidRDefault="002D6EC1" w:rsidP="002D6EC1">
            <w:pPr>
              <w:jc w:val="both"/>
              <w:rPr>
                <w:rFonts w:ascii="Arial" w:hAnsi="Arial" w:cs="Arial"/>
                <w:b/>
                <w:bCs/>
                <w:sz w:val="16"/>
                <w:szCs w:val="16"/>
              </w:rPr>
            </w:pPr>
          </w:p>
        </w:tc>
      </w:tr>
      <w:tr w:rsidR="002D6EC1" w:rsidRPr="00D76FB6" w14:paraId="2C2CE39C" w14:textId="77777777" w:rsidTr="008560C7">
        <w:trPr>
          <w:trHeight w:val="289"/>
        </w:trPr>
        <w:tc>
          <w:tcPr>
            <w:tcW w:w="5000" w:type="pct"/>
            <w:gridSpan w:val="3"/>
            <w:vAlign w:val="center"/>
          </w:tcPr>
          <w:p w14:paraId="5A3130E0" w14:textId="77777777" w:rsidR="002D6EC1" w:rsidRPr="00D76FB6" w:rsidRDefault="002D6EC1" w:rsidP="002D6EC1">
            <w:pPr>
              <w:jc w:val="center"/>
              <w:rPr>
                <w:rFonts w:ascii="Arial" w:hAnsi="Arial" w:cs="Arial"/>
                <w:b/>
                <w:bCs/>
                <w:sz w:val="16"/>
                <w:szCs w:val="16"/>
              </w:rPr>
            </w:pPr>
            <w:r>
              <w:rPr>
                <w:rFonts w:ascii="Arial" w:hAnsi="Arial" w:cs="Arial"/>
                <w:b/>
                <w:bCs/>
                <w:sz w:val="16"/>
                <w:szCs w:val="16"/>
              </w:rPr>
              <w:t>CONVOY</w:t>
            </w:r>
          </w:p>
        </w:tc>
      </w:tr>
      <w:tr w:rsidR="002D6EC1" w:rsidRPr="00D76FB6" w14:paraId="4DE4A0EE" w14:textId="77777777" w:rsidTr="008560C7">
        <w:trPr>
          <w:trHeight w:val="289"/>
        </w:trPr>
        <w:tc>
          <w:tcPr>
            <w:tcW w:w="218" w:type="pct"/>
            <w:vAlign w:val="center"/>
          </w:tcPr>
          <w:p w14:paraId="5124902B" w14:textId="77777777" w:rsidR="002D6EC1" w:rsidRDefault="002D6EC1" w:rsidP="002D6EC1">
            <w:pPr>
              <w:jc w:val="both"/>
              <w:rPr>
                <w:rFonts w:ascii="Arial" w:hAnsi="Arial" w:cs="Arial"/>
                <w:b/>
                <w:bCs/>
                <w:sz w:val="16"/>
                <w:szCs w:val="16"/>
              </w:rPr>
            </w:pPr>
            <w:r>
              <w:rPr>
                <w:rFonts w:ascii="Arial" w:hAnsi="Arial" w:cs="Arial"/>
                <w:b/>
                <w:bCs/>
                <w:sz w:val="16"/>
                <w:szCs w:val="16"/>
              </w:rPr>
              <w:t>1</w:t>
            </w:r>
          </w:p>
        </w:tc>
        <w:tc>
          <w:tcPr>
            <w:tcW w:w="4032" w:type="pct"/>
            <w:vAlign w:val="center"/>
          </w:tcPr>
          <w:p w14:paraId="02BB99D1" w14:textId="77777777" w:rsidR="002D6EC1" w:rsidRPr="00D76FB6" w:rsidRDefault="002D6EC1" w:rsidP="002D6EC1">
            <w:pPr>
              <w:jc w:val="both"/>
              <w:rPr>
                <w:rFonts w:ascii="Arial" w:hAnsi="Arial" w:cs="Arial"/>
                <w:b/>
                <w:bCs/>
                <w:sz w:val="16"/>
                <w:szCs w:val="16"/>
              </w:rPr>
            </w:pPr>
          </w:p>
        </w:tc>
        <w:tc>
          <w:tcPr>
            <w:tcW w:w="750" w:type="pct"/>
            <w:vAlign w:val="center"/>
          </w:tcPr>
          <w:p w14:paraId="72089262" w14:textId="77777777" w:rsidR="002D6EC1" w:rsidRPr="00D76FB6" w:rsidRDefault="002D6EC1" w:rsidP="002D6EC1">
            <w:pPr>
              <w:jc w:val="both"/>
              <w:rPr>
                <w:rFonts w:ascii="Arial" w:hAnsi="Arial" w:cs="Arial"/>
                <w:b/>
                <w:bCs/>
                <w:sz w:val="16"/>
                <w:szCs w:val="16"/>
              </w:rPr>
            </w:pPr>
          </w:p>
        </w:tc>
      </w:tr>
      <w:tr w:rsidR="002D6EC1" w:rsidRPr="00D76FB6" w14:paraId="0B7EC1A0" w14:textId="77777777" w:rsidTr="008560C7">
        <w:trPr>
          <w:trHeight w:val="289"/>
        </w:trPr>
        <w:tc>
          <w:tcPr>
            <w:tcW w:w="218" w:type="pct"/>
            <w:vAlign w:val="center"/>
          </w:tcPr>
          <w:p w14:paraId="56FEA772" w14:textId="77777777" w:rsidR="002D6EC1" w:rsidRDefault="002D6EC1" w:rsidP="002D6EC1">
            <w:pPr>
              <w:jc w:val="both"/>
              <w:rPr>
                <w:rFonts w:ascii="Arial" w:hAnsi="Arial" w:cs="Arial"/>
                <w:b/>
                <w:bCs/>
                <w:sz w:val="16"/>
                <w:szCs w:val="16"/>
              </w:rPr>
            </w:pPr>
            <w:r>
              <w:rPr>
                <w:rFonts w:ascii="Arial" w:hAnsi="Arial" w:cs="Arial"/>
                <w:b/>
                <w:bCs/>
                <w:sz w:val="16"/>
                <w:szCs w:val="16"/>
              </w:rPr>
              <w:t>2</w:t>
            </w:r>
          </w:p>
        </w:tc>
        <w:tc>
          <w:tcPr>
            <w:tcW w:w="4032" w:type="pct"/>
            <w:vAlign w:val="center"/>
          </w:tcPr>
          <w:p w14:paraId="026AAA38" w14:textId="77777777" w:rsidR="002D6EC1" w:rsidRPr="00D76FB6" w:rsidRDefault="002D6EC1" w:rsidP="002D6EC1">
            <w:pPr>
              <w:jc w:val="both"/>
              <w:rPr>
                <w:rFonts w:ascii="Arial" w:hAnsi="Arial" w:cs="Arial"/>
                <w:b/>
                <w:bCs/>
                <w:sz w:val="16"/>
                <w:szCs w:val="16"/>
              </w:rPr>
            </w:pPr>
          </w:p>
        </w:tc>
        <w:tc>
          <w:tcPr>
            <w:tcW w:w="750" w:type="pct"/>
            <w:vAlign w:val="center"/>
          </w:tcPr>
          <w:p w14:paraId="5110C5BD" w14:textId="77777777" w:rsidR="002D6EC1" w:rsidRPr="00D76FB6" w:rsidRDefault="002D6EC1" w:rsidP="002D6EC1">
            <w:pPr>
              <w:jc w:val="both"/>
              <w:rPr>
                <w:rFonts w:ascii="Arial" w:hAnsi="Arial" w:cs="Arial"/>
                <w:b/>
                <w:bCs/>
                <w:sz w:val="16"/>
                <w:szCs w:val="16"/>
              </w:rPr>
            </w:pPr>
          </w:p>
        </w:tc>
      </w:tr>
    </w:tbl>
    <w:p w14:paraId="18D6D911" w14:textId="77777777" w:rsidR="00082629" w:rsidRPr="00D76FB6" w:rsidRDefault="00082629" w:rsidP="00082629">
      <w:pPr>
        <w:jc w:val="both"/>
        <w:rPr>
          <w:rFonts w:ascii="Arial" w:hAnsi="Arial" w:cs="Arial"/>
          <w:sz w:val="16"/>
          <w:szCs w:val="16"/>
        </w:rPr>
      </w:pPr>
    </w:p>
    <w:p w14:paraId="05520EA9" w14:textId="77777777" w:rsidR="00082629" w:rsidRDefault="00082629" w:rsidP="00082629">
      <w:pPr>
        <w:widowControl w:val="0"/>
        <w:spacing w:before="207"/>
        <w:ind w:left="284"/>
        <w:rPr>
          <w:rFonts w:ascii="Arial" w:hAnsi="Arial" w:cs="Arial"/>
          <w:b/>
          <w:bCs/>
          <w:color w:val="000000"/>
          <w:sz w:val="16"/>
          <w:szCs w:val="16"/>
        </w:rPr>
      </w:pPr>
      <w:r w:rsidRPr="00D76FB6">
        <w:rPr>
          <w:rFonts w:ascii="Arial" w:hAnsi="Arial" w:cs="Arial"/>
          <w:b/>
          <w:bCs/>
          <w:color w:val="000000"/>
          <w:sz w:val="16"/>
          <w:szCs w:val="16"/>
        </w:rPr>
        <w:t>PERSONAS AISLADAS (MENORES DE EDAD)</w:t>
      </w:r>
    </w:p>
    <w:tbl>
      <w:tblPr>
        <w:tblStyle w:val="Tablaconcuadrcula"/>
        <w:tblW w:w="4865" w:type="pct"/>
        <w:tblInd w:w="253" w:type="dxa"/>
        <w:tblCellMar>
          <w:top w:w="28" w:type="dxa"/>
          <w:bottom w:w="28" w:type="dxa"/>
        </w:tblCellMar>
        <w:tblLook w:val="04A0" w:firstRow="1" w:lastRow="0" w:firstColumn="1" w:lastColumn="0" w:noHBand="0" w:noVBand="1"/>
      </w:tblPr>
      <w:tblGrid>
        <w:gridCol w:w="397"/>
        <w:gridCol w:w="7333"/>
        <w:gridCol w:w="1364"/>
      </w:tblGrid>
      <w:tr w:rsidR="00082629" w:rsidRPr="00D76FB6" w14:paraId="7CC30E84" w14:textId="77777777" w:rsidTr="008560C7">
        <w:trPr>
          <w:trHeight w:val="289"/>
        </w:trPr>
        <w:tc>
          <w:tcPr>
            <w:tcW w:w="218" w:type="pct"/>
            <w:vAlign w:val="center"/>
          </w:tcPr>
          <w:p w14:paraId="380926B0" w14:textId="77777777" w:rsidR="00082629" w:rsidRPr="00D76FB6" w:rsidRDefault="00082629" w:rsidP="008560C7">
            <w:pPr>
              <w:jc w:val="both"/>
              <w:rPr>
                <w:rFonts w:ascii="Arial" w:hAnsi="Arial" w:cs="Arial"/>
                <w:b/>
                <w:bCs/>
                <w:sz w:val="16"/>
                <w:szCs w:val="16"/>
              </w:rPr>
            </w:pPr>
            <w:proofErr w:type="spellStart"/>
            <w:r w:rsidRPr="00D76FB6">
              <w:rPr>
                <w:rFonts w:ascii="Arial" w:hAnsi="Arial" w:cs="Arial"/>
                <w:b/>
                <w:bCs/>
                <w:sz w:val="16"/>
                <w:szCs w:val="16"/>
              </w:rPr>
              <w:t>N°</w:t>
            </w:r>
            <w:proofErr w:type="spellEnd"/>
          </w:p>
        </w:tc>
        <w:tc>
          <w:tcPr>
            <w:tcW w:w="4032" w:type="pct"/>
            <w:vAlign w:val="center"/>
          </w:tcPr>
          <w:p w14:paraId="521DF7BE" w14:textId="77777777" w:rsidR="00082629" w:rsidRPr="00D76FB6" w:rsidRDefault="00082629" w:rsidP="008560C7">
            <w:pPr>
              <w:jc w:val="center"/>
              <w:rPr>
                <w:rFonts w:ascii="Arial" w:hAnsi="Arial" w:cs="Arial"/>
                <w:b/>
                <w:bCs/>
                <w:sz w:val="16"/>
                <w:szCs w:val="16"/>
              </w:rPr>
            </w:pPr>
            <w:r>
              <w:rPr>
                <w:rFonts w:ascii="Arial" w:hAnsi="Arial" w:cs="Arial"/>
                <w:b/>
                <w:bCs/>
                <w:sz w:val="16"/>
                <w:szCs w:val="16"/>
              </w:rPr>
              <w:t>APELLIDOS Y NOMBRES</w:t>
            </w:r>
          </w:p>
        </w:tc>
        <w:tc>
          <w:tcPr>
            <w:tcW w:w="750" w:type="pct"/>
            <w:vAlign w:val="center"/>
          </w:tcPr>
          <w:p w14:paraId="62B60AA4"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C</w:t>
            </w:r>
            <w:r>
              <w:rPr>
                <w:rFonts w:ascii="Arial" w:hAnsi="Arial" w:cs="Arial"/>
                <w:b/>
                <w:bCs/>
                <w:sz w:val="16"/>
                <w:szCs w:val="16"/>
              </w:rPr>
              <w:t>ÉDULA DE CIUDADANÍA</w:t>
            </w:r>
          </w:p>
        </w:tc>
      </w:tr>
      <w:tr w:rsidR="00082629" w:rsidRPr="00D76FB6" w14:paraId="39E5B059" w14:textId="77777777" w:rsidTr="008560C7">
        <w:trPr>
          <w:trHeight w:val="289"/>
        </w:trPr>
        <w:tc>
          <w:tcPr>
            <w:tcW w:w="5000" w:type="pct"/>
            <w:gridSpan w:val="3"/>
            <w:vAlign w:val="center"/>
          </w:tcPr>
          <w:p w14:paraId="6210CF18" w14:textId="77777777" w:rsidR="00082629" w:rsidRPr="00D76FB6" w:rsidRDefault="00082629" w:rsidP="008560C7">
            <w:pPr>
              <w:jc w:val="center"/>
              <w:rPr>
                <w:rFonts w:ascii="Arial" w:hAnsi="Arial" w:cs="Arial"/>
                <w:b/>
                <w:bCs/>
                <w:sz w:val="16"/>
                <w:szCs w:val="16"/>
              </w:rPr>
            </w:pPr>
            <w:r>
              <w:rPr>
                <w:rFonts w:ascii="Arial" w:hAnsi="Arial" w:cs="Arial"/>
                <w:b/>
                <w:bCs/>
                <w:sz w:val="16"/>
                <w:szCs w:val="16"/>
              </w:rPr>
              <w:t>HTMC</w:t>
            </w:r>
          </w:p>
        </w:tc>
      </w:tr>
      <w:tr w:rsidR="00082629" w:rsidRPr="00D76FB6" w14:paraId="66462694" w14:textId="77777777" w:rsidTr="008560C7">
        <w:trPr>
          <w:trHeight w:val="289"/>
        </w:trPr>
        <w:tc>
          <w:tcPr>
            <w:tcW w:w="218" w:type="pct"/>
            <w:vAlign w:val="center"/>
          </w:tcPr>
          <w:p w14:paraId="3BAB1E00"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1</w:t>
            </w:r>
          </w:p>
        </w:tc>
        <w:tc>
          <w:tcPr>
            <w:tcW w:w="4032" w:type="pct"/>
            <w:vAlign w:val="center"/>
          </w:tcPr>
          <w:p w14:paraId="2EAAAD68" w14:textId="77777777" w:rsidR="00082629" w:rsidRPr="00D76FB6" w:rsidRDefault="00082629" w:rsidP="008560C7">
            <w:pPr>
              <w:jc w:val="both"/>
              <w:rPr>
                <w:rFonts w:ascii="Arial" w:hAnsi="Arial" w:cs="Arial"/>
                <w:b/>
                <w:bCs/>
                <w:sz w:val="16"/>
                <w:szCs w:val="16"/>
              </w:rPr>
            </w:pPr>
          </w:p>
        </w:tc>
        <w:tc>
          <w:tcPr>
            <w:tcW w:w="750" w:type="pct"/>
            <w:vAlign w:val="center"/>
          </w:tcPr>
          <w:p w14:paraId="64CB4C97" w14:textId="77777777" w:rsidR="00082629" w:rsidRPr="00D76FB6" w:rsidRDefault="00082629" w:rsidP="008560C7">
            <w:pPr>
              <w:jc w:val="both"/>
              <w:rPr>
                <w:rFonts w:ascii="Arial" w:hAnsi="Arial" w:cs="Arial"/>
                <w:b/>
                <w:bCs/>
                <w:sz w:val="16"/>
                <w:szCs w:val="16"/>
              </w:rPr>
            </w:pPr>
          </w:p>
        </w:tc>
      </w:tr>
      <w:tr w:rsidR="00082629" w:rsidRPr="00D76FB6" w14:paraId="2F20CE3F" w14:textId="77777777" w:rsidTr="008560C7">
        <w:trPr>
          <w:trHeight w:val="289"/>
        </w:trPr>
        <w:tc>
          <w:tcPr>
            <w:tcW w:w="218" w:type="pct"/>
            <w:vAlign w:val="center"/>
          </w:tcPr>
          <w:p w14:paraId="2C42E0EC"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2</w:t>
            </w:r>
          </w:p>
        </w:tc>
        <w:tc>
          <w:tcPr>
            <w:tcW w:w="4032" w:type="pct"/>
            <w:vAlign w:val="center"/>
          </w:tcPr>
          <w:p w14:paraId="1CBB7974" w14:textId="77777777" w:rsidR="00082629" w:rsidRPr="00D76FB6" w:rsidRDefault="00082629" w:rsidP="008560C7">
            <w:pPr>
              <w:jc w:val="both"/>
              <w:rPr>
                <w:rFonts w:ascii="Arial" w:hAnsi="Arial" w:cs="Arial"/>
                <w:b/>
                <w:bCs/>
                <w:sz w:val="16"/>
                <w:szCs w:val="16"/>
              </w:rPr>
            </w:pPr>
          </w:p>
        </w:tc>
        <w:tc>
          <w:tcPr>
            <w:tcW w:w="750" w:type="pct"/>
            <w:vAlign w:val="center"/>
          </w:tcPr>
          <w:p w14:paraId="5F2F2810" w14:textId="77777777" w:rsidR="00082629" w:rsidRPr="00D76FB6" w:rsidRDefault="00082629" w:rsidP="008560C7">
            <w:pPr>
              <w:jc w:val="both"/>
              <w:rPr>
                <w:rFonts w:ascii="Arial" w:hAnsi="Arial" w:cs="Arial"/>
                <w:b/>
                <w:bCs/>
                <w:sz w:val="16"/>
                <w:szCs w:val="16"/>
              </w:rPr>
            </w:pPr>
          </w:p>
        </w:tc>
      </w:tr>
      <w:tr w:rsidR="00082629" w:rsidRPr="00D76FB6" w14:paraId="02158783" w14:textId="77777777" w:rsidTr="008560C7">
        <w:trPr>
          <w:trHeight w:val="289"/>
        </w:trPr>
        <w:tc>
          <w:tcPr>
            <w:tcW w:w="218" w:type="pct"/>
            <w:vAlign w:val="center"/>
          </w:tcPr>
          <w:p w14:paraId="189517F6" w14:textId="77777777" w:rsidR="00082629" w:rsidRPr="00D76FB6" w:rsidRDefault="00082629" w:rsidP="008560C7">
            <w:pPr>
              <w:jc w:val="both"/>
              <w:rPr>
                <w:rFonts w:ascii="Arial" w:hAnsi="Arial" w:cs="Arial"/>
                <w:b/>
                <w:bCs/>
                <w:sz w:val="16"/>
                <w:szCs w:val="16"/>
              </w:rPr>
            </w:pPr>
            <w:r>
              <w:rPr>
                <w:rFonts w:ascii="Arial" w:hAnsi="Arial" w:cs="Arial"/>
                <w:b/>
                <w:bCs/>
                <w:sz w:val="16"/>
                <w:szCs w:val="16"/>
              </w:rPr>
              <w:t>3</w:t>
            </w:r>
          </w:p>
        </w:tc>
        <w:tc>
          <w:tcPr>
            <w:tcW w:w="4032" w:type="pct"/>
            <w:vAlign w:val="center"/>
          </w:tcPr>
          <w:p w14:paraId="2AC50060" w14:textId="77777777" w:rsidR="00082629" w:rsidRPr="00D76FB6" w:rsidRDefault="00082629" w:rsidP="008560C7">
            <w:pPr>
              <w:jc w:val="both"/>
              <w:rPr>
                <w:rFonts w:ascii="Arial" w:hAnsi="Arial" w:cs="Arial"/>
                <w:b/>
                <w:bCs/>
                <w:sz w:val="16"/>
                <w:szCs w:val="16"/>
              </w:rPr>
            </w:pPr>
          </w:p>
        </w:tc>
        <w:tc>
          <w:tcPr>
            <w:tcW w:w="750" w:type="pct"/>
            <w:vAlign w:val="center"/>
          </w:tcPr>
          <w:p w14:paraId="62AC2BB4" w14:textId="77777777" w:rsidR="00082629" w:rsidRPr="00D76FB6" w:rsidRDefault="00082629" w:rsidP="008560C7">
            <w:pPr>
              <w:jc w:val="both"/>
              <w:rPr>
                <w:rFonts w:ascii="Arial" w:hAnsi="Arial" w:cs="Arial"/>
                <w:b/>
                <w:bCs/>
                <w:sz w:val="16"/>
                <w:szCs w:val="16"/>
              </w:rPr>
            </w:pPr>
          </w:p>
        </w:tc>
      </w:tr>
      <w:tr w:rsidR="002D6EC1" w:rsidRPr="00D76FB6" w14:paraId="05234527" w14:textId="77777777" w:rsidTr="008560C7">
        <w:trPr>
          <w:trHeight w:val="289"/>
        </w:trPr>
        <w:tc>
          <w:tcPr>
            <w:tcW w:w="5000" w:type="pct"/>
            <w:gridSpan w:val="3"/>
            <w:vAlign w:val="center"/>
          </w:tcPr>
          <w:p w14:paraId="0EFC6E61" w14:textId="00A7D4B4" w:rsidR="002D6EC1" w:rsidRPr="00D76FB6" w:rsidRDefault="002D6EC1" w:rsidP="002D6EC1">
            <w:pPr>
              <w:jc w:val="center"/>
              <w:rPr>
                <w:rFonts w:ascii="Arial" w:hAnsi="Arial" w:cs="Arial"/>
                <w:b/>
                <w:bCs/>
                <w:sz w:val="16"/>
                <w:szCs w:val="16"/>
              </w:rPr>
            </w:pPr>
            <w:r>
              <w:rPr>
                <w:rFonts w:ascii="Arial" w:hAnsi="Arial" w:cs="Arial"/>
                <w:b/>
                <w:bCs/>
                <w:sz w:val="16"/>
                <w:szCs w:val="16"/>
              </w:rPr>
              <w:t>SEG PRESIDENCIAL</w:t>
            </w:r>
          </w:p>
        </w:tc>
      </w:tr>
      <w:tr w:rsidR="002D6EC1" w:rsidRPr="00D76FB6" w14:paraId="28EB7A20" w14:textId="77777777" w:rsidTr="008560C7">
        <w:trPr>
          <w:trHeight w:val="289"/>
        </w:trPr>
        <w:tc>
          <w:tcPr>
            <w:tcW w:w="218" w:type="pct"/>
            <w:vAlign w:val="center"/>
          </w:tcPr>
          <w:p w14:paraId="35209F58"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1</w:t>
            </w:r>
          </w:p>
        </w:tc>
        <w:tc>
          <w:tcPr>
            <w:tcW w:w="4032" w:type="pct"/>
            <w:vAlign w:val="center"/>
          </w:tcPr>
          <w:p w14:paraId="3F8DB2F5" w14:textId="77777777" w:rsidR="002D6EC1" w:rsidRPr="00D76FB6" w:rsidRDefault="002D6EC1" w:rsidP="002D6EC1">
            <w:pPr>
              <w:jc w:val="both"/>
              <w:rPr>
                <w:rFonts w:ascii="Arial" w:hAnsi="Arial" w:cs="Arial"/>
                <w:b/>
                <w:bCs/>
                <w:sz w:val="16"/>
                <w:szCs w:val="16"/>
              </w:rPr>
            </w:pPr>
          </w:p>
        </w:tc>
        <w:tc>
          <w:tcPr>
            <w:tcW w:w="750" w:type="pct"/>
            <w:vAlign w:val="center"/>
          </w:tcPr>
          <w:p w14:paraId="3A173F7D" w14:textId="77777777" w:rsidR="002D6EC1" w:rsidRPr="00D76FB6" w:rsidRDefault="002D6EC1" w:rsidP="002D6EC1">
            <w:pPr>
              <w:jc w:val="both"/>
              <w:rPr>
                <w:rFonts w:ascii="Arial" w:hAnsi="Arial" w:cs="Arial"/>
                <w:b/>
                <w:bCs/>
                <w:sz w:val="16"/>
                <w:szCs w:val="16"/>
              </w:rPr>
            </w:pPr>
          </w:p>
        </w:tc>
      </w:tr>
      <w:tr w:rsidR="002D6EC1" w:rsidRPr="00D76FB6" w14:paraId="13AE02EB" w14:textId="77777777" w:rsidTr="008560C7">
        <w:trPr>
          <w:trHeight w:val="289"/>
        </w:trPr>
        <w:tc>
          <w:tcPr>
            <w:tcW w:w="218" w:type="pct"/>
            <w:vAlign w:val="center"/>
          </w:tcPr>
          <w:p w14:paraId="6CB8DDB0"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2</w:t>
            </w:r>
          </w:p>
        </w:tc>
        <w:tc>
          <w:tcPr>
            <w:tcW w:w="4032" w:type="pct"/>
            <w:vAlign w:val="center"/>
          </w:tcPr>
          <w:p w14:paraId="0B1D8E65" w14:textId="77777777" w:rsidR="002D6EC1" w:rsidRPr="00D76FB6" w:rsidRDefault="002D6EC1" w:rsidP="002D6EC1">
            <w:pPr>
              <w:jc w:val="both"/>
              <w:rPr>
                <w:rFonts w:ascii="Arial" w:hAnsi="Arial" w:cs="Arial"/>
                <w:b/>
                <w:bCs/>
                <w:sz w:val="16"/>
                <w:szCs w:val="16"/>
              </w:rPr>
            </w:pPr>
          </w:p>
        </w:tc>
        <w:tc>
          <w:tcPr>
            <w:tcW w:w="750" w:type="pct"/>
            <w:vAlign w:val="center"/>
          </w:tcPr>
          <w:p w14:paraId="07EC6A13" w14:textId="77777777" w:rsidR="002D6EC1" w:rsidRPr="00D76FB6" w:rsidRDefault="002D6EC1" w:rsidP="002D6EC1">
            <w:pPr>
              <w:jc w:val="both"/>
              <w:rPr>
                <w:rFonts w:ascii="Arial" w:hAnsi="Arial" w:cs="Arial"/>
                <w:b/>
                <w:bCs/>
                <w:sz w:val="16"/>
                <w:szCs w:val="16"/>
              </w:rPr>
            </w:pPr>
          </w:p>
        </w:tc>
      </w:tr>
      <w:tr w:rsidR="002D6EC1" w:rsidRPr="00D76FB6" w14:paraId="57B65B6F" w14:textId="77777777" w:rsidTr="008560C7">
        <w:trPr>
          <w:trHeight w:val="289"/>
        </w:trPr>
        <w:tc>
          <w:tcPr>
            <w:tcW w:w="218" w:type="pct"/>
            <w:vAlign w:val="center"/>
          </w:tcPr>
          <w:p w14:paraId="15B2A4B3" w14:textId="77777777" w:rsidR="002D6EC1" w:rsidRPr="00D76FB6" w:rsidRDefault="002D6EC1" w:rsidP="002D6EC1">
            <w:pPr>
              <w:jc w:val="both"/>
              <w:rPr>
                <w:rFonts w:ascii="Arial" w:hAnsi="Arial" w:cs="Arial"/>
                <w:b/>
                <w:bCs/>
                <w:sz w:val="16"/>
                <w:szCs w:val="16"/>
              </w:rPr>
            </w:pPr>
            <w:r>
              <w:rPr>
                <w:rFonts w:ascii="Arial" w:hAnsi="Arial" w:cs="Arial"/>
                <w:b/>
                <w:bCs/>
                <w:sz w:val="16"/>
                <w:szCs w:val="16"/>
              </w:rPr>
              <w:t>3</w:t>
            </w:r>
          </w:p>
        </w:tc>
        <w:tc>
          <w:tcPr>
            <w:tcW w:w="4032" w:type="pct"/>
            <w:vAlign w:val="center"/>
          </w:tcPr>
          <w:p w14:paraId="01652AC4" w14:textId="77777777" w:rsidR="002D6EC1" w:rsidRPr="00D76FB6" w:rsidRDefault="002D6EC1" w:rsidP="002D6EC1">
            <w:pPr>
              <w:jc w:val="both"/>
              <w:rPr>
                <w:rFonts w:ascii="Arial" w:hAnsi="Arial" w:cs="Arial"/>
                <w:b/>
                <w:bCs/>
                <w:sz w:val="16"/>
                <w:szCs w:val="16"/>
              </w:rPr>
            </w:pPr>
          </w:p>
        </w:tc>
        <w:tc>
          <w:tcPr>
            <w:tcW w:w="750" w:type="pct"/>
            <w:vAlign w:val="center"/>
          </w:tcPr>
          <w:p w14:paraId="21265C79" w14:textId="77777777" w:rsidR="002D6EC1" w:rsidRPr="00D76FB6" w:rsidRDefault="002D6EC1" w:rsidP="002D6EC1">
            <w:pPr>
              <w:jc w:val="both"/>
              <w:rPr>
                <w:rFonts w:ascii="Arial" w:hAnsi="Arial" w:cs="Arial"/>
                <w:b/>
                <w:bCs/>
                <w:sz w:val="16"/>
                <w:szCs w:val="16"/>
              </w:rPr>
            </w:pPr>
          </w:p>
        </w:tc>
      </w:tr>
      <w:tr w:rsidR="002D6EC1" w:rsidRPr="00D76FB6" w14:paraId="3A38A446" w14:textId="77777777" w:rsidTr="008560C7">
        <w:trPr>
          <w:trHeight w:val="289"/>
        </w:trPr>
        <w:tc>
          <w:tcPr>
            <w:tcW w:w="5000" w:type="pct"/>
            <w:gridSpan w:val="3"/>
            <w:vAlign w:val="center"/>
          </w:tcPr>
          <w:p w14:paraId="09DE8FA0" w14:textId="77777777" w:rsidR="002D6EC1" w:rsidRPr="00D76FB6" w:rsidRDefault="002D6EC1" w:rsidP="002D6EC1">
            <w:pPr>
              <w:jc w:val="center"/>
              <w:rPr>
                <w:rFonts w:ascii="Arial" w:hAnsi="Arial" w:cs="Arial"/>
                <w:b/>
                <w:bCs/>
                <w:sz w:val="16"/>
                <w:szCs w:val="16"/>
              </w:rPr>
            </w:pPr>
            <w:r>
              <w:rPr>
                <w:rFonts w:ascii="Arial" w:hAnsi="Arial" w:cs="Arial"/>
                <w:b/>
                <w:bCs/>
                <w:sz w:val="16"/>
                <w:szCs w:val="16"/>
              </w:rPr>
              <w:t>CONVOY</w:t>
            </w:r>
          </w:p>
        </w:tc>
      </w:tr>
      <w:tr w:rsidR="002D6EC1" w:rsidRPr="00D76FB6" w14:paraId="06369B82" w14:textId="77777777" w:rsidTr="008560C7">
        <w:trPr>
          <w:trHeight w:val="289"/>
        </w:trPr>
        <w:tc>
          <w:tcPr>
            <w:tcW w:w="218" w:type="pct"/>
            <w:vAlign w:val="center"/>
          </w:tcPr>
          <w:p w14:paraId="2A02DF48" w14:textId="77777777" w:rsidR="002D6EC1" w:rsidRDefault="002D6EC1" w:rsidP="002D6EC1">
            <w:pPr>
              <w:jc w:val="both"/>
              <w:rPr>
                <w:rFonts w:ascii="Arial" w:hAnsi="Arial" w:cs="Arial"/>
                <w:b/>
                <w:bCs/>
                <w:sz w:val="16"/>
                <w:szCs w:val="16"/>
              </w:rPr>
            </w:pPr>
            <w:r>
              <w:rPr>
                <w:rFonts w:ascii="Arial" w:hAnsi="Arial" w:cs="Arial"/>
                <w:b/>
                <w:bCs/>
                <w:sz w:val="16"/>
                <w:szCs w:val="16"/>
              </w:rPr>
              <w:t>1</w:t>
            </w:r>
          </w:p>
        </w:tc>
        <w:tc>
          <w:tcPr>
            <w:tcW w:w="4032" w:type="pct"/>
            <w:vAlign w:val="center"/>
          </w:tcPr>
          <w:p w14:paraId="4B3C9C6E" w14:textId="77777777" w:rsidR="002D6EC1" w:rsidRPr="00D76FB6" w:rsidRDefault="002D6EC1" w:rsidP="002D6EC1">
            <w:pPr>
              <w:jc w:val="both"/>
              <w:rPr>
                <w:rFonts w:ascii="Arial" w:hAnsi="Arial" w:cs="Arial"/>
                <w:b/>
                <w:bCs/>
                <w:sz w:val="16"/>
                <w:szCs w:val="16"/>
              </w:rPr>
            </w:pPr>
          </w:p>
        </w:tc>
        <w:tc>
          <w:tcPr>
            <w:tcW w:w="750" w:type="pct"/>
            <w:vAlign w:val="center"/>
          </w:tcPr>
          <w:p w14:paraId="6F4A088A" w14:textId="77777777" w:rsidR="002D6EC1" w:rsidRPr="00D76FB6" w:rsidRDefault="002D6EC1" w:rsidP="002D6EC1">
            <w:pPr>
              <w:jc w:val="both"/>
              <w:rPr>
                <w:rFonts w:ascii="Arial" w:hAnsi="Arial" w:cs="Arial"/>
                <w:b/>
                <w:bCs/>
                <w:sz w:val="16"/>
                <w:szCs w:val="16"/>
              </w:rPr>
            </w:pPr>
          </w:p>
        </w:tc>
      </w:tr>
      <w:tr w:rsidR="002D6EC1" w:rsidRPr="00D76FB6" w14:paraId="7881711C" w14:textId="77777777" w:rsidTr="008560C7">
        <w:trPr>
          <w:trHeight w:val="289"/>
        </w:trPr>
        <w:tc>
          <w:tcPr>
            <w:tcW w:w="218" w:type="pct"/>
            <w:vAlign w:val="center"/>
          </w:tcPr>
          <w:p w14:paraId="77F889FD" w14:textId="77777777" w:rsidR="002D6EC1" w:rsidRDefault="002D6EC1" w:rsidP="002D6EC1">
            <w:pPr>
              <w:jc w:val="both"/>
              <w:rPr>
                <w:rFonts w:ascii="Arial" w:hAnsi="Arial" w:cs="Arial"/>
                <w:b/>
                <w:bCs/>
                <w:sz w:val="16"/>
                <w:szCs w:val="16"/>
              </w:rPr>
            </w:pPr>
            <w:r>
              <w:rPr>
                <w:rFonts w:ascii="Arial" w:hAnsi="Arial" w:cs="Arial"/>
                <w:b/>
                <w:bCs/>
                <w:sz w:val="16"/>
                <w:szCs w:val="16"/>
              </w:rPr>
              <w:t>2</w:t>
            </w:r>
          </w:p>
        </w:tc>
        <w:tc>
          <w:tcPr>
            <w:tcW w:w="4032" w:type="pct"/>
            <w:vAlign w:val="center"/>
          </w:tcPr>
          <w:p w14:paraId="14D29EDB" w14:textId="77777777" w:rsidR="002D6EC1" w:rsidRPr="00D76FB6" w:rsidRDefault="002D6EC1" w:rsidP="002D6EC1">
            <w:pPr>
              <w:jc w:val="both"/>
              <w:rPr>
                <w:rFonts w:ascii="Arial" w:hAnsi="Arial" w:cs="Arial"/>
                <w:b/>
                <w:bCs/>
                <w:sz w:val="16"/>
                <w:szCs w:val="16"/>
              </w:rPr>
            </w:pPr>
          </w:p>
        </w:tc>
        <w:tc>
          <w:tcPr>
            <w:tcW w:w="750" w:type="pct"/>
            <w:vAlign w:val="center"/>
          </w:tcPr>
          <w:p w14:paraId="6F24F96B" w14:textId="77777777" w:rsidR="002D6EC1" w:rsidRPr="00D76FB6" w:rsidRDefault="002D6EC1" w:rsidP="002D6EC1">
            <w:pPr>
              <w:jc w:val="both"/>
              <w:rPr>
                <w:rFonts w:ascii="Arial" w:hAnsi="Arial" w:cs="Arial"/>
                <w:b/>
                <w:bCs/>
                <w:sz w:val="16"/>
                <w:szCs w:val="16"/>
              </w:rPr>
            </w:pPr>
          </w:p>
        </w:tc>
      </w:tr>
    </w:tbl>
    <w:p w14:paraId="18DD271A" w14:textId="77777777" w:rsidR="00082629" w:rsidRPr="00D76FB6" w:rsidRDefault="00082629" w:rsidP="00082629">
      <w:pPr>
        <w:widowControl w:val="0"/>
        <w:spacing w:before="207"/>
        <w:ind w:left="284"/>
        <w:rPr>
          <w:rFonts w:ascii="Arial" w:hAnsi="Arial" w:cs="Arial"/>
          <w:b/>
          <w:bCs/>
          <w:color w:val="000000"/>
          <w:sz w:val="16"/>
          <w:szCs w:val="16"/>
        </w:rPr>
      </w:pPr>
    </w:p>
    <w:p w14:paraId="7731C185" w14:textId="77777777" w:rsidR="00082629" w:rsidRPr="00D76FB6" w:rsidRDefault="00082629" w:rsidP="00082629">
      <w:pPr>
        <w:widowControl w:val="0"/>
        <w:numPr>
          <w:ilvl w:val="1"/>
          <w:numId w:val="34"/>
        </w:numPr>
        <w:tabs>
          <w:tab w:val="left" w:pos="966"/>
        </w:tabs>
        <w:spacing w:before="207"/>
        <w:ind w:left="284" w:hanging="432"/>
        <w:rPr>
          <w:rFonts w:ascii="Arial" w:hAnsi="Arial" w:cs="Arial"/>
          <w:b/>
          <w:bCs/>
          <w:color w:val="000000"/>
          <w:sz w:val="16"/>
          <w:szCs w:val="16"/>
        </w:rPr>
      </w:pPr>
      <w:r w:rsidRPr="00D76FB6">
        <w:rPr>
          <w:rFonts w:ascii="Arial" w:hAnsi="Arial" w:cs="Arial"/>
          <w:b/>
          <w:bCs/>
          <w:color w:val="000000"/>
          <w:sz w:val="16"/>
          <w:szCs w:val="16"/>
        </w:rPr>
        <w:t xml:space="preserve">OBSERVACIONES RELEVANTES. </w:t>
      </w: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082629" w:rsidRPr="00D76FB6" w14:paraId="29D360D2" w14:textId="77777777" w:rsidTr="008560C7">
        <w:trPr>
          <w:trHeight w:val="283"/>
        </w:trPr>
        <w:tc>
          <w:tcPr>
            <w:tcW w:w="5000" w:type="pct"/>
            <w:vAlign w:val="center"/>
          </w:tcPr>
          <w:p w14:paraId="4ADA0A8B"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 xml:space="preserve">DESCRIPCIÓN </w:t>
            </w:r>
          </w:p>
        </w:tc>
      </w:tr>
      <w:tr w:rsidR="00082629" w:rsidRPr="00D76FB6" w14:paraId="27163003" w14:textId="77777777" w:rsidTr="008560C7">
        <w:trPr>
          <w:trHeight w:val="1184"/>
        </w:trPr>
        <w:tc>
          <w:tcPr>
            <w:tcW w:w="5000" w:type="pct"/>
            <w:vAlign w:val="center"/>
          </w:tcPr>
          <w:p w14:paraId="2D362877"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p>
          <w:p w14:paraId="11BB1E59" w14:textId="77777777" w:rsidR="00082629" w:rsidRDefault="00082629" w:rsidP="008560C7">
            <w:pPr>
              <w:tabs>
                <w:tab w:val="left" w:pos="1134"/>
              </w:tabs>
              <w:jc w:val="both"/>
              <w:rPr>
                <w:rFonts w:ascii="Arial" w:hAnsi="Arial" w:cs="Arial"/>
                <w:sz w:val="16"/>
                <w:szCs w:val="16"/>
                <w:lang w:val="es-ES_tradnl"/>
              </w:rPr>
            </w:pPr>
          </w:p>
          <w:p w14:paraId="5287E9E3" w14:textId="77777777" w:rsidR="00082629" w:rsidRDefault="00082629" w:rsidP="008560C7">
            <w:pPr>
              <w:tabs>
                <w:tab w:val="left" w:pos="1134"/>
              </w:tabs>
              <w:jc w:val="both"/>
              <w:rPr>
                <w:rFonts w:ascii="Arial" w:hAnsi="Arial" w:cs="Arial"/>
                <w:sz w:val="16"/>
                <w:szCs w:val="16"/>
                <w:lang w:val="es-ES_tradnl"/>
              </w:rPr>
            </w:pPr>
          </w:p>
          <w:p w14:paraId="43249417"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1400-2000/0200-0800)</w:t>
            </w:r>
          </w:p>
          <w:p w14:paraId="6856F76C" w14:textId="092089FB" w:rsidR="00082629" w:rsidRDefault="00082629" w:rsidP="008560C7">
            <w:pPr>
              <w:tabs>
                <w:tab w:val="left" w:pos="1365"/>
              </w:tabs>
              <w:rPr>
                <w:rFonts w:ascii="Arial" w:hAnsi="Arial" w:cs="Arial"/>
                <w:sz w:val="16"/>
                <w:szCs w:val="16"/>
                <w:lang w:val="es-ES_tradnl"/>
              </w:rPr>
            </w:pPr>
          </w:p>
          <w:p w14:paraId="6B5EE50A" w14:textId="77777777" w:rsidR="00082629" w:rsidRDefault="00082629" w:rsidP="008560C7">
            <w:pPr>
              <w:tabs>
                <w:tab w:val="left" w:pos="1365"/>
              </w:tabs>
              <w:rPr>
                <w:rFonts w:ascii="Arial" w:hAnsi="Arial" w:cs="Arial"/>
                <w:sz w:val="16"/>
                <w:szCs w:val="16"/>
                <w:lang w:val="es-ES_tradnl"/>
              </w:rPr>
            </w:pPr>
          </w:p>
          <w:p w14:paraId="3285A5AC" w14:textId="77777777" w:rsidR="00082629" w:rsidRDefault="00082629" w:rsidP="008560C7">
            <w:pPr>
              <w:tabs>
                <w:tab w:val="left" w:pos="1365"/>
              </w:tabs>
              <w:rPr>
                <w:rFonts w:ascii="Arial" w:hAnsi="Arial" w:cs="Arial"/>
                <w:sz w:val="16"/>
                <w:szCs w:val="16"/>
                <w:lang w:val="es-ES_tradnl"/>
              </w:rPr>
            </w:pPr>
          </w:p>
          <w:p w14:paraId="4C3186D5"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1 0600-1400)</w:t>
            </w:r>
          </w:p>
          <w:p w14:paraId="230E80EF" w14:textId="77777777" w:rsidR="00082629" w:rsidRDefault="00082629" w:rsidP="008560C7">
            <w:pPr>
              <w:tabs>
                <w:tab w:val="left" w:pos="1365"/>
              </w:tabs>
              <w:rPr>
                <w:rFonts w:ascii="Arial" w:hAnsi="Arial" w:cs="Arial"/>
                <w:sz w:val="16"/>
                <w:szCs w:val="16"/>
              </w:rPr>
            </w:pPr>
          </w:p>
          <w:p w14:paraId="7E750558" w14:textId="77777777" w:rsidR="00082629" w:rsidRDefault="00082629" w:rsidP="008560C7">
            <w:pPr>
              <w:tabs>
                <w:tab w:val="left" w:pos="1365"/>
              </w:tabs>
              <w:rPr>
                <w:rFonts w:ascii="Arial" w:hAnsi="Arial" w:cs="Arial"/>
                <w:sz w:val="16"/>
                <w:szCs w:val="16"/>
              </w:rPr>
            </w:pPr>
          </w:p>
          <w:p w14:paraId="6A5B0DD5"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1400-2200)</w:t>
            </w:r>
          </w:p>
          <w:p w14:paraId="422E90CD" w14:textId="77777777" w:rsidR="00082629" w:rsidRDefault="00082629" w:rsidP="008560C7">
            <w:pPr>
              <w:tabs>
                <w:tab w:val="left" w:pos="1134"/>
              </w:tabs>
              <w:jc w:val="both"/>
              <w:rPr>
                <w:rFonts w:ascii="Arial" w:hAnsi="Arial" w:cs="Arial"/>
                <w:sz w:val="16"/>
                <w:szCs w:val="16"/>
                <w:lang w:val="es-ES_tradnl"/>
              </w:rPr>
            </w:pPr>
          </w:p>
          <w:p w14:paraId="0F75DBF2" w14:textId="77777777" w:rsidR="00082629" w:rsidRDefault="00082629" w:rsidP="008560C7">
            <w:pPr>
              <w:tabs>
                <w:tab w:val="left" w:pos="1134"/>
              </w:tabs>
              <w:jc w:val="both"/>
              <w:rPr>
                <w:rFonts w:ascii="Arial" w:hAnsi="Arial" w:cs="Arial"/>
                <w:sz w:val="16"/>
                <w:szCs w:val="16"/>
                <w:lang w:val="es-ES_tradnl"/>
              </w:rPr>
            </w:pPr>
          </w:p>
          <w:p w14:paraId="378393BA"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2200-0600)</w:t>
            </w:r>
          </w:p>
          <w:p w14:paraId="6BE285ED" w14:textId="77777777" w:rsidR="00082629" w:rsidRDefault="00082629" w:rsidP="008560C7">
            <w:pPr>
              <w:tabs>
                <w:tab w:val="left" w:pos="1134"/>
              </w:tabs>
              <w:jc w:val="both"/>
              <w:rPr>
                <w:rFonts w:ascii="Arial" w:hAnsi="Arial" w:cs="Arial"/>
                <w:sz w:val="16"/>
                <w:szCs w:val="16"/>
                <w:lang w:val="es-ES_tradnl"/>
              </w:rPr>
            </w:pPr>
          </w:p>
          <w:p w14:paraId="6C38BFA5" w14:textId="77777777" w:rsidR="00082629" w:rsidRDefault="00082629" w:rsidP="008560C7">
            <w:pPr>
              <w:tabs>
                <w:tab w:val="left" w:pos="1134"/>
              </w:tabs>
              <w:jc w:val="both"/>
              <w:rPr>
                <w:rFonts w:ascii="Arial" w:hAnsi="Arial" w:cs="Arial"/>
                <w:sz w:val="16"/>
                <w:szCs w:val="16"/>
                <w:lang w:val="es-ES_tradnl"/>
              </w:rPr>
            </w:pPr>
          </w:p>
          <w:p w14:paraId="581D022B" w14:textId="77777777" w:rsidR="00082629" w:rsidRDefault="00082629" w:rsidP="008560C7">
            <w:pPr>
              <w:tabs>
                <w:tab w:val="left" w:pos="1365"/>
              </w:tabs>
              <w:rPr>
                <w:rFonts w:ascii="Arial" w:hAnsi="Arial" w:cs="Arial"/>
                <w:sz w:val="16"/>
                <w:szCs w:val="16"/>
                <w:lang w:val="es-ES_tradnl"/>
              </w:rPr>
            </w:pPr>
            <w:r>
              <w:rPr>
                <w:rFonts w:ascii="Arial" w:hAnsi="Arial" w:cs="Arial"/>
                <w:b/>
                <w:bCs/>
                <w:sz w:val="16"/>
                <w:szCs w:val="16"/>
                <w:lang w:val="es-ES_tradnl"/>
              </w:rPr>
              <w:t xml:space="preserve">(SEGURIDAD SRPCRE </w:t>
            </w:r>
            <w:r w:rsidRPr="00745C44">
              <w:rPr>
                <w:rFonts w:ascii="Arial" w:hAnsi="Arial" w:cs="Arial"/>
                <w:sz w:val="16"/>
                <w:szCs w:val="16"/>
                <w:lang w:val="es-ES_tradnl"/>
              </w:rPr>
              <w:t>080</w:t>
            </w:r>
            <w:r>
              <w:rPr>
                <w:rFonts w:ascii="Arial" w:hAnsi="Arial" w:cs="Arial"/>
                <w:sz w:val="16"/>
                <w:szCs w:val="16"/>
                <w:lang w:val="es-ES_tradnl"/>
              </w:rPr>
              <w:t>0-1400/2000-0200)</w:t>
            </w:r>
          </w:p>
          <w:p w14:paraId="6BE914BE" w14:textId="77777777" w:rsidR="00082629" w:rsidRDefault="00082629" w:rsidP="008560C7">
            <w:pPr>
              <w:tabs>
                <w:tab w:val="left" w:pos="1365"/>
              </w:tabs>
              <w:rPr>
                <w:rFonts w:ascii="Arial" w:hAnsi="Arial" w:cs="Arial"/>
                <w:sz w:val="16"/>
                <w:szCs w:val="16"/>
              </w:rPr>
            </w:pPr>
          </w:p>
          <w:p w14:paraId="67CDB728" w14:textId="77777777" w:rsidR="00082629" w:rsidRDefault="00082629" w:rsidP="008560C7">
            <w:pPr>
              <w:tabs>
                <w:tab w:val="left" w:pos="1365"/>
              </w:tabs>
              <w:rPr>
                <w:rFonts w:ascii="Arial" w:hAnsi="Arial" w:cs="Arial"/>
                <w:sz w:val="16"/>
                <w:szCs w:val="16"/>
              </w:rPr>
            </w:pPr>
          </w:p>
          <w:p w14:paraId="59F8565E" w14:textId="77777777" w:rsidR="00082629" w:rsidRPr="00D76FB6" w:rsidRDefault="00082629" w:rsidP="008560C7">
            <w:pPr>
              <w:tabs>
                <w:tab w:val="left" w:pos="1365"/>
              </w:tabs>
              <w:rPr>
                <w:rFonts w:ascii="Arial" w:hAnsi="Arial" w:cs="Arial"/>
                <w:sz w:val="16"/>
                <w:szCs w:val="16"/>
              </w:rPr>
            </w:pPr>
            <w:r>
              <w:rPr>
                <w:rFonts w:ascii="Arial" w:hAnsi="Arial" w:cs="Arial"/>
                <w:b/>
                <w:bCs/>
                <w:sz w:val="16"/>
                <w:szCs w:val="16"/>
                <w:lang w:val="es-ES_tradnl"/>
              </w:rPr>
              <w:t>(SEGURIDAD SRPCRE 14</w:t>
            </w:r>
            <w:r w:rsidRPr="00745C44">
              <w:rPr>
                <w:rFonts w:ascii="Arial" w:hAnsi="Arial" w:cs="Arial"/>
                <w:sz w:val="16"/>
                <w:szCs w:val="16"/>
                <w:lang w:val="es-ES_tradnl"/>
              </w:rPr>
              <w:t>0</w:t>
            </w:r>
            <w:r>
              <w:rPr>
                <w:rFonts w:ascii="Arial" w:hAnsi="Arial" w:cs="Arial"/>
                <w:sz w:val="16"/>
                <w:szCs w:val="16"/>
                <w:lang w:val="es-ES_tradnl"/>
              </w:rPr>
              <w:t>0-2000/0200-0800)</w:t>
            </w:r>
          </w:p>
        </w:tc>
      </w:tr>
    </w:tbl>
    <w:p w14:paraId="193CB118" w14:textId="77777777" w:rsidR="00082629" w:rsidRDefault="00082629" w:rsidP="00082629">
      <w:pPr>
        <w:jc w:val="both"/>
        <w:rPr>
          <w:rFonts w:ascii="Arial" w:hAnsi="Arial" w:cs="Arial"/>
          <w:bCs/>
          <w:sz w:val="16"/>
          <w:szCs w:val="16"/>
        </w:rPr>
      </w:pPr>
    </w:p>
    <w:p w14:paraId="0A1D3F05" w14:textId="2061DADA" w:rsidR="00082629" w:rsidRPr="00B74F32" w:rsidRDefault="00082629" w:rsidP="00B74F32">
      <w:pPr>
        <w:widowControl w:val="0"/>
        <w:numPr>
          <w:ilvl w:val="0"/>
          <w:numId w:val="34"/>
        </w:numPr>
        <w:spacing w:before="207"/>
        <w:ind w:left="284" w:hanging="284"/>
        <w:rPr>
          <w:rFonts w:ascii="Arial" w:hAnsi="Arial" w:cs="Arial"/>
          <w:b/>
          <w:bCs/>
          <w:color w:val="000000"/>
          <w:sz w:val="16"/>
          <w:szCs w:val="16"/>
        </w:rPr>
      </w:pPr>
      <w:r w:rsidRPr="00545B93">
        <w:rPr>
          <w:rFonts w:ascii="Arial" w:hAnsi="Arial" w:cs="Arial"/>
          <w:b/>
          <w:bCs/>
          <w:color w:val="000000"/>
          <w:sz w:val="16"/>
          <w:szCs w:val="16"/>
        </w:rPr>
        <w:t>BREVE RECOMENDACIÓN OPER</w:t>
      </w:r>
      <w:r>
        <w:rPr>
          <w:rFonts w:ascii="Arial" w:hAnsi="Arial" w:cs="Arial"/>
          <w:b/>
          <w:bCs/>
          <w:color w:val="000000"/>
          <w:sz w:val="16"/>
          <w:szCs w:val="16"/>
        </w:rPr>
        <w:t>A</w:t>
      </w:r>
      <w:r w:rsidRPr="00545B93">
        <w:rPr>
          <w:rFonts w:ascii="Arial" w:hAnsi="Arial" w:cs="Arial"/>
          <w:b/>
          <w:bCs/>
          <w:color w:val="000000"/>
          <w:sz w:val="16"/>
          <w:szCs w:val="16"/>
        </w:rPr>
        <w:t xml:space="preserve">TIVA </w:t>
      </w:r>
    </w:p>
    <w:p w14:paraId="1F075C37" w14:textId="77777777" w:rsidR="00082629" w:rsidRDefault="00082629" w:rsidP="00082629">
      <w:pPr>
        <w:ind w:left="426"/>
        <w:jc w:val="both"/>
        <w:rPr>
          <w:rFonts w:ascii="Arial" w:hAnsi="Arial" w:cs="Arial"/>
          <w:b/>
          <w:bCs/>
          <w:i/>
          <w:iCs/>
          <w:sz w:val="16"/>
          <w:szCs w:val="16"/>
        </w:rPr>
      </w:pPr>
      <w:r w:rsidRPr="00545B93">
        <w:rPr>
          <w:rFonts w:ascii="Arial" w:hAnsi="Arial" w:cs="Arial"/>
          <w:b/>
          <w:bCs/>
          <w:i/>
          <w:iCs/>
          <w:sz w:val="16"/>
          <w:szCs w:val="16"/>
        </w:rPr>
        <w:lastRenderedPageBreak/>
        <w:t>(OBLIGATORIA CUANDO NO EXISTAN RESULTADOS)</w:t>
      </w:r>
    </w:p>
    <w:p w14:paraId="786962B3" w14:textId="77777777" w:rsidR="00082629" w:rsidRDefault="00082629" w:rsidP="00082629">
      <w:pPr>
        <w:ind w:left="426"/>
        <w:jc w:val="both"/>
        <w:rPr>
          <w:rFonts w:ascii="Arial" w:hAnsi="Arial" w:cs="Arial"/>
          <w:b/>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082629" w:rsidRPr="00D76FB6" w14:paraId="551A4315" w14:textId="77777777" w:rsidTr="008560C7">
        <w:trPr>
          <w:trHeight w:val="283"/>
        </w:trPr>
        <w:tc>
          <w:tcPr>
            <w:tcW w:w="5000" w:type="pct"/>
            <w:vAlign w:val="center"/>
          </w:tcPr>
          <w:p w14:paraId="7DFC5A1F"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 xml:space="preserve">DESCRIPCIÓN </w:t>
            </w:r>
          </w:p>
        </w:tc>
      </w:tr>
      <w:tr w:rsidR="00082629" w:rsidRPr="00D76FB6" w14:paraId="5C5B83BD" w14:textId="77777777" w:rsidTr="008560C7">
        <w:trPr>
          <w:trHeight w:val="1184"/>
        </w:trPr>
        <w:tc>
          <w:tcPr>
            <w:tcW w:w="5000" w:type="pct"/>
            <w:vAlign w:val="center"/>
          </w:tcPr>
          <w:p w14:paraId="6B8C6527"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p>
          <w:p w14:paraId="041171EC" w14:textId="77777777" w:rsidR="00082629" w:rsidRDefault="00082629" w:rsidP="008560C7">
            <w:pPr>
              <w:tabs>
                <w:tab w:val="left" w:pos="1134"/>
              </w:tabs>
              <w:jc w:val="both"/>
              <w:rPr>
                <w:rFonts w:ascii="Arial" w:hAnsi="Arial" w:cs="Arial"/>
                <w:sz w:val="16"/>
                <w:szCs w:val="16"/>
                <w:lang w:val="es-ES_tradnl"/>
              </w:rPr>
            </w:pPr>
          </w:p>
          <w:p w14:paraId="2C4C1BD0"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1400-2000/0200-0800)</w:t>
            </w:r>
          </w:p>
          <w:p w14:paraId="7ED3D36D" w14:textId="77777777" w:rsidR="00082629" w:rsidRDefault="00082629" w:rsidP="008560C7">
            <w:pPr>
              <w:tabs>
                <w:tab w:val="left" w:pos="1134"/>
              </w:tabs>
              <w:jc w:val="both"/>
              <w:rPr>
                <w:rFonts w:ascii="Arial" w:hAnsi="Arial" w:cs="Arial"/>
                <w:sz w:val="16"/>
                <w:szCs w:val="16"/>
                <w:lang w:val="es-ES_tradnl"/>
              </w:rPr>
            </w:pPr>
          </w:p>
          <w:p w14:paraId="329026C8" w14:textId="77777777" w:rsidR="00082629" w:rsidRDefault="00082629" w:rsidP="008560C7">
            <w:pPr>
              <w:tabs>
                <w:tab w:val="left" w:pos="1134"/>
              </w:tabs>
              <w:jc w:val="both"/>
              <w:rPr>
                <w:rFonts w:ascii="Arial" w:hAnsi="Arial" w:cs="Arial"/>
                <w:sz w:val="16"/>
                <w:szCs w:val="16"/>
                <w:lang w:val="es-ES_tradnl"/>
              </w:rPr>
            </w:pPr>
          </w:p>
          <w:p w14:paraId="5F2C8BAA" w14:textId="77777777" w:rsidR="00082629" w:rsidRDefault="00082629" w:rsidP="008560C7">
            <w:pPr>
              <w:tabs>
                <w:tab w:val="left" w:pos="1134"/>
              </w:tabs>
              <w:jc w:val="both"/>
              <w:rPr>
                <w:rFonts w:ascii="Arial" w:hAnsi="Arial" w:cs="Arial"/>
                <w:sz w:val="16"/>
                <w:szCs w:val="16"/>
                <w:lang w:val="es-ES_tradnl"/>
              </w:rPr>
            </w:pPr>
          </w:p>
          <w:p w14:paraId="4AF6DDC3"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1 0600-1400)</w:t>
            </w:r>
          </w:p>
          <w:p w14:paraId="7BA655FB" w14:textId="77777777" w:rsidR="00082629" w:rsidRDefault="00082629" w:rsidP="008560C7">
            <w:pPr>
              <w:tabs>
                <w:tab w:val="left" w:pos="1134"/>
              </w:tabs>
              <w:jc w:val="both"/>
              <w:rPr>
                <w:rFonts w:ascii="Arial" w:hAnsi="Arial" w:cs="Arial"/>
                <w:sz w:val="16"/>
                <w:szCs w:val="16"/>
                <w:lang w:val="es-ES_tradnl"/>
              </w:rPr>
            </w:pPr>
          </w:p>
          <w:p w14:paraId="373D7DB6"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1400-2200)</w:t>
            </w:r>
          </w:p>
          <w:p w14:paraId="4D0C8EF3" w14:textId="77777777" w:rsidR="00082629" w:rsidRDefault="00082629" w:rsidP="008560C7">
            <w:pPr>
              <w:tabs>
                <w:tab w:val="left" w:pos="1134"/>
              </w:tabs>
              <w:jc w:val="both"/>
              <w:rPr>
                <w:rFonts w:ascii="Arial" w:hAnsi="Arial" w:cs="Arial"/>
                <w:sz w:val="16"/>
                <w:szCs w:val="16"/>
                <w:lang w:val="es-ES_tradnl"/>
              </w:rPr>
            </w:pPr>
          </w:p>
          <w:p w14:paraId="75D4E654"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2200-0600)</w:t>
            </w:r>
          </w:p>
          <w:p w14:paraId="03950D7F" w14:textId="77777777" w:rsidR="00082629" w:rsidRDefault="00082629" w:rsidP="008560C7">
            <w:pPr>
              <w:tabs>
                <w:tab w:val="left" w:pos="1134"/>
              </w:tabs>
              <w:jc w:val="both"/>
              <w:rPr>
                <w:rFonts w:ascii="Arial" w:hAnsi="Arial" w:cs="Arial"/>
                <w:sz w:val="16"/>
                <w:szCs w:val="16"/>
                <w:lang w:val="es-ES_tradnl"/>
              </w:rPr>
            </w:pPr>
          </w:p>
          <w:p w14:paraId="083360AF" w14:textId="77777777" w:rsidR="00082629" w:rsidRDefault="00082629" w:rsidP="008560C7">
            <w:pPr>
              <w:tabs>
                <w:tab w:val="left" w:pos="1365"/>
              </w:tabs>
              <w:rPr>
                <w:rFonts w:ascii="Arial" w:hAnsi="Arial" w:cs="Arial"/>
                <w:sz w:val="16"/>
                <w:szCs w:val="16"/>
                <w:lang w:val="es-ES_tradnl"/>
              </w:rPr>
            </w:pPr>
            <w:r>
              <w:rPr>
                <w:rFonts w:ascii="Arial" w:hAnsi="Arial" w:cs="Arial"/>
                <w:b/>
                <w:bCs/>
                <w:sz w:val="16"/>
                <w:szCs w:val="16"/>
                <w:lang w:val="es-ES_tradnl"/>
              </w:rPr>
              <w:t xml:space="preserve">(SEGURIDAD SRPCRE </w:t>
            </w:r>
            <w:r w:rsidRPr="00745C44">
              <w:rPr>
                <w:rFonts w:ascii="Arial" w:hAnsi="Arial" w:cs="Arial"/>
                <w:sz w:val="16"/>
                <w:szCs w:val="16"/>
                <w:lang w:val="es-ES_tradnl"/>
              </w:rPr>
              <w:t>080</w:t>
            </w:r>
            <w:r>
              <w:rPr>
                <w:rFonts w:ascii="Arial" w:hAnsi="Arial" w:cs="Arial"/>
                <w:sz w:val="16"/>
                <w:szCs w:val="16"/>
                <w:lang w:val="es-ES_tradnl"/>
              </w:rPr>
              <w:t>0-1400/2000-0200)</w:t>
            </w:r>
          </w:p>
          <w:p w14:paraId="3610DF1C" w14:textId="77777777" w:rsidR="00082629" w:rsidRDefault="00082629" w:rsidP="008560C7">
            <w:pPr>
              <w:tabs>
                <w:tab w:val="left" w:pos="1365"/>
              </w:tabs>
              <w:rPr>
                <w:rFonts w:ascii="Arial" w:hAnsi="Arial" w:cs="Arial"/>
                <w:sz w:val="16"/>
                <w:szCs w:val="16"/>
              </w:rPr>
            </w:pPr>
          </w:p>
          <w:p w14:paraId="404BFE3A" w14:textId="77777777" w:rsidR="00082629" w:rsidRDefault="00082629" w:rsidP="008560C7">
            <w:pPr>
              <w:tabs>
                <w:tab w:val="left" w:pos="1365"/>
              </w:tabs>
              <w:rPr>
                <w:rFonts w:ascii="Arial" w:hAnsi="Arial" w:cs="Arial"/>
                <w:sz w:val="16"/>
                <w:szCs w:val="16"/>
              </w:rPr>
            </w:pPr>
          </w:p>
          <w:p w14:paraId="3E64D4BB" w14:textId="77777777" w:rsidR="00082629" w:rsidRDefault="00082629" w:rsidP="008560C7">
            <w:pPr>
              <w:rPr>
                <w:rFonts w:ascii="Arial" w:hAnsi="Arial" w:cs="Arial"/>
                <w:sz w:val="16"/>
                <w:szCs w:val="16"/>
                <w:lang w:val="es-ES_tradnl"/>
              </w:rPr>
            </w:pPr>
            <w:r>
              <w:rPr>
                <w:rFonts w:ascii="Arial" w:hAnsi="Arial" w:cs="Arial"/>
                <w:b/>
                <w:bCs/>
                <w:sz w:val="16"/>
                <w:szCs w:val="16"/>
                <w:lang w:val="es-ES_tradnl"/>
              </w:rPr>
              <w:t>(SEGURIDAD SRPCRE 14</w:t>
            </w:r>
            <w:r w:rsidRPr="00745C44">
              <w:rPr>
                <w:rFonts w:ascii="Arial" w:hAnsi="Arial" w:cs="Arial"/>
                <w:sz w:val="16"/>
                <w:szCs w:val="16"/>
                <w:lang w:val="es-ES_tradnl"/>
              </w:rPr>
              <w:t>0</w:t>
            </w:r>
            <w:r>
              <w:rPr>
                <w:rFonts w:ascii="Arial" w:hAnsi="Arial" w:cs="Arial"/>
                <w:sz w:val="16"/>
                <w:szCs w:val="16"/>
                <w:lang w:val="es-ES_tradnl"/>
              </w:rPr>
              <w:t>0-2000/0200-0800)</w:t>
            </w:r>
          </w:p>
          <w:p w14:paraId="3D41E5B9" w14:textId="77777777" w:rsidR="00082629" w:rsidRPr="00CA4E99" w:rsidRDefault="00082629" w:rsidP="008560C7">
            <w:pPr>
              <w:rPr>
                <w:rFonts w:ascii="Arial" w:hAnsi="Arial" w:cs="Arial"/>
                <w:sz w:val="16"/>
                <w:szCs w:val="16"/>
                <w:lang w:val="es-ES_tradnl"/>
              </w:rPr>
            </w:pPr>
          </w:p>
          <w:p w14:paraId="2416B13E" w14:textId="77777777" w:rsidR="00082629" w:rsidRDefault="00082629" w:rsidP="008560C7">
            <w:pPr>
              <w:tabs>
                <w:tab w:val="left" w:pos="1365"/>
              </w:tabs>
              <w:rPr>
                <w:rFonts w:ascii="Arial" w:hAnsi="Arial" w:cs="Arial"/>
                <w:sz w:val="16"/>
                <w:szCs w:val="16"/>
              </w:rPr>
            </w:pPr>
          </w:p>
          <w:p w14:paraId="159A527F" w14:textId="77777777" w:rsidR="00082629" w:rsidRPr="00D76FB6" w:rsidRDefault="00082629" w:rsidP="008560C7">
            <w:pPr>
              <w:tabs>
                <w:tab w:val="left" w:pos="1365"/>
              </w:tabs>
              <w:rPr>
                <w:rFonts w:ascii="Arial" w:hAnsi="Arial" w:cs="Arial"/>
                <w:sz w:val="16"/>
                <w:szCs w:val="16"/>
              </w:rPr>
            </w:pPr>
          </w:p>
        </w:tc>
      </w:tr>
    </w:tbl>
    <w:p w14:paraId="3DD9CCF1" w14:textId="77777777" w:rsidR="00082629" w:rsidRPr="00545B93" w:rsidRDefault="00082629" w:rsidP="00082629">
      <w:pPr>
        <w:ind w:left="426"/>
        <w:jc w:val="both"/>
        <w:rPr>
          <w:rFonts w:ascii="Arial" w:hAnsi="Arial" w:cs="Arial"/>
          <w:b/>
          <w:bCs/>
          <w:sz w:val="16"/>
          <w:szCs w:val="16"/>
        </w:rPr>
      </w:pPr>
    </w:p>
    <w:p w14:paraId="679806E0" w14:textId="77777777" w:rsidR="00082629" w:rsidRPr="00545B93" w:rsidRDefault="00082629" w:rsidP="00082629">
      <w:pPr>
        <w:widowControl w:val="0"/>
        <w:numPr>
          <w:ilvl w:val="0"/>
          <w:numId w:val="34"/>
        </w:numPr>
        <w:spacing w:before="207"/>
        <w:ind w:left="284" w:hanging="284"/>
        <w:rPr>
          <w:rFonts w:ascii="Arial" w:hAnsi="Arial" w:cs="Arial"/>
          <w:b/>
          <w:bCs/>
          <w:color w:val="000000"/>
          <w:sz w:val="16"/>
          <w:szCs w:val="16"/>
        </w:rPr>
      </w:pPr>
      <w:r w:rsidRPr="00545B93">
        <w:rPr>
          <w:rFonts w:ascii="Arial" w:hAnsi="Arial" w:cs="Arial"/>
          <w:b/>
          <w:bCs/>
          <w:color w:val="000000"/>
          <w:sz w:val="16"/>
          <w:szCs w:val="16"/>
        </w:rPr>
        <w:t>NOVEDADES, INCIDENTES O ACCIDENTES</w:t>
      </w:r>
    </w:p>
    <w:p w14:paraId="4E4CAA99" w14:textId="77777777" w:rsidR="00082629" w:rsidRPr="00545B93" w:rsidRDefault="00082629" w:rsidP="00082629">
      <w:pPr>
        <w:spacing w:before="207"/>
        <w:ind w:left="360"/>
        <w:rPr>
          <w:rFonts w:ascii="Arial" w:hAnsi="Arial" w:cs="Arial"/>
          <w:b/>
          <w:bCs/>
          <w:color w:val="000000"/>
          <w:sz w:val="16"/>
          <w:szCs w:val="16"/>
        </w:rPr>
      </w:pPr>
      <w:r w:rsidRPr="00545B93">
        <w:rPr>
          <w:rFonts w:ascii="Arial" w:hAnsi="Arial" w:cs="Arial"/>
          <w:b/>
          <w:bCs/>
          <w:color w:val="000000"/>
          <w:sz w:val="16"/>
          <w:szCs w:val="16"/>
        </w:rPr>
        <w:t>(OBLIGATORIA CUANDO EXISTAN NOVEDADES, INCIDENTES O ACCIDENTES)</w:t>
      </w:r>
    </w:p>
    <w:p w14:paraId="6E3986A5" w14:textId="77777777" w:rsidR="00082629" w:rsidRDefault="00082629" w:rsidP="00082629">
      <w:pPr>
        <w:jc w:val="both"/>
        <w:rPr>
          <w:rFonts w:ascii="Arial" w:hAnsi="Arial" w:cs="Arial"/>
          <w:bCs/>
          <w:sz w:val="16"/>
          <w:szCs w:val="16"/>
        </w:rPr>
      </w:pPr>
    </w:p>
    <w:tbl>
      <w:tblPr>
        <w:tblStyle w:val="Tablaconcuadrcula"/>
        <w:tblW w:w="4851" w:type="pct"/>
        <w:tblInd w:w="279" w:type="dxa"/>
        <w:tblCellMar>
          <w:top w:w="28" w:type="dxa"/>
          <w:bottom w:w="28" w:type="dxa"/>
        </w:tblCellMar>
        <w:tblLook w:val="04A0" w:firstRow="1" w:lastRow="0" w:firstColumn="1" w:lastColumn="0" w:noHBand="0" w:noVBand="1"/>
      </w:tblPr>
      <w:tblGrid>
        <w:gridCol w:w="9067"/>
      </w:tblGrid>
      <w:tr w:rsidR="00082629" w:rsidRPr="00D76FB6" w14:paraId="0EDCE0CB" w14:textId="77777777" w:rsidTr="008560C7">
        <w:trPr>
          <w:trHeight w:val="283"/>
        </w:trPr>
        <w:tc>
          <w:tcPr>
            <w:tcW w:w="5000" w:type="pct"/>
            <w:vAlign w:val="center"/>
          </w:tcPr>
          <w:p w14:paraId="2FEF6AB1" w14:textId="77777777" w:rsidR="00082629" w:rsidRPr="00D76FB6" w:rsidRDefault="00082629" w:rsidP="008560C7">
            <w:pPr>
              <w:jc w:val="center"/>
              <w:rPr>
                <w:rFonts w:ascii="Arial" w:hAnsi="Arial" w:cs="Arial"/>
                <w:b/>
                <w:bCs/>
                <w:sz w:val="16"/>
                <w:szCs w:val="16"/>
              </w:rPr>
            </w:pPr>
            <w:r w:rsidRPr="00D76FB6">
              <w:rPr>
                <w:rFonts w:ascii="Arial" w:hAnsi="Arial" w:cs="Arial"/>
                <w:b/>
                <w:bCs/>
                <w:sz w:val="16"/>
                <w:szCs w:val="16"/>
              </w:rPr>
              <w:t xml:space="preserve">DESCRIPCIÓN </w:t>
            </w:r>
          </w:p>
        </w:tc>
      </w:tr>
      <w:tr w:rsidR="00082629" w:rsidRPr="00D76FB6" w14:paraId="7E21BEF6" w14:textId="77777777" w:rsidTr="008560C7">
        <w:trPr>
          <w:trHeight w:val="1184"/>
        </w:trPr>
        <w:tc>
          <w:tcPr>
            <w:tcW w:w="5000" w:type="pct"/>
            <w:vAlign w:val="center"/>
          </w:tcPr>
          <w:p w14:paraId="4AA89314"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p>
          <w:p w14:paraId="401F3D1C" w14:textId="77777777" w:rsidR="00082629" w:rsidRDefault="00082629" w:rsidP="008560C7">
            <w:pPr>
              <w:tabs>
                <w:tab w:val="left" w:pos="1134"/>
              </w:tabs>
              <w:jc w:val="both"/>
              <w:rPr>
                <w:rFonts w:ascii="Arial" w:hAnsi="Arial" w:cs="Arial"/>
                <w:sz w:val="16"/>
                <w:szCs w:val="16"/>
                <w:lang w:val="es-ES_tradnl"/>
              </w:rPr>
            </w:pPr>
          </w:p>
          <w:p w14:paraId="097822A8"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1400-2000/0200-0800)</w:t>
            </w:r>
          </w:p>
          <w:p w14:paraId="60D64572" w14:textId="77777777" w:rsidR="00082629" w:rsidRDefault="00082629" w:rsidP="008560C7">
            <w:pPr>
              <w:tabs>
                <w:tab w:val="left" w:pos="1134"/>
              </w:tabs>
              <w:jc w:val="both"/>
              <w:rPr>
                <w:rFonts w:ascii="Arial" w:hAnsi="Arial" w:cs="Arial"/>
                <w:sz w:val="16"/>
                <w:szCs w:val="16"/>
                <w:lang w:val="es-ES_tradnl"/>
              </w:rPr>
            </w:pPr>
          </w:p>
          <w:p w14:paraId="69BF34B4" w14:textId="77777777" w:rsidR="00082629" w:rsidRDefault="00082629" w:rsidP="008560C7">
            <w:pPr>
              <w:tabs>
                <w:tab w:val="left" w:pos="1365"/>
              </w:tabs>
              <w:rPr>
                <w:rFonts w:ascii="Arial" w:hAnsi="Arial" w:cs="Arial"/>
                <w:sz w:val="16"/>
                <w:szCs w:val="16"/>
              </w:rPr>
            </w:pPr>
          </w:p>
          <w:p w14:paraId="6755BFB2"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sz w:val="16"/>
                <w:szCs w:val="16"/>
                <w:lang w:val="es-ES_tradnl"/>
              </w:rPr>
              <w:t xml:space="preserve"> 1 0600-1400)</w:t>
            </w:r>
          </w:p>
          <w:p w14:paraId="5FA7F57D" w14:textId="77777777" w:rsidR="00082629" w:rsidRPr="0061192F" w:rsidRDefault="00082629" w:rsidP="008560C7">
            <w:pPr>
              <w:tabs>
                <w:tab w:val="left" w:pos="1134"/>
              </w:tabs>
              <w:jc w:val="both"/>
              <w:rPr>
                <w:rFonts w:ascii="Arial" w:hAnsi="Arial" w:cs="Arial"/>
                <w:sz w:val="16"/>
                <w:szCs w:val="16"/>
                <w:lang w:val="es-ES_tradnl"/>
              </w:rPr>
            </w:pPr>
          </w:p>
          <w:p w14:paraId="4981B6D8"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1400-2200)</w:t>
            </w:r>
          </w:p>
          <w:p w14:paraId="10504EAB" w14:textId="77777777" w:rsidR="00082629" w:rsidRDefault="00082629" w:rsidP="008560C7">
            <w:pPr>
              <w:tabs>
                <w:tab w:val="left" w:pos="1134"/>
              </w:tabs>
              <w:jc w:val="both"/>
              <w:rPr>
                <w:rFonts w:ascii="Arial" w:hAnsi="Arial" w:cs="Arial"/>
                <w:sz w:val="16"/>
                <w:szCs w:val="16"/>
                <w:lang w:val="es-ES_tradnl"/>
              </w:rPr>
            </w:pPr>
          </w:p>
          <w:p w14:paraId="73E6B38F" w14:textId="77777777" w:rsidR="00082629" w:rsidRDefault="00082629" w:rsidP="008560C7">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2200-0600)</w:t>
            </w:r>
          </w:p>
          <w:p w14:paraId="7483730D" w14:textId="77777777" w:rsidR="00082629" w:rsidRDefault="00082629" w:rsidP="008560C7">
            <w:pPr>
              <w:tabs>
                <w:tab w:val="left" w:pos="1134"/>
              </w:tabs>
              <w:jc w:val="both"/>
              <w:rPr>
                <w:rFonts w:ascii="Arial" w:hAnsi="Arial" w:cs="Arial"/>
                <w:sz w:val="16"/>
                <w:szCs w:val="16"/>
                <w:lang w:val="es-ES_tradnl"/>
              </w:rPr>
            </w:pPr>
          </w:p>
          <w:p w14:paraId="71E1AE88" w14:textId="77777777" w:rsidR="00082629" w:rsidRDefault="00082629" w:rsidP="008560C7">
            <w:pPr>
              <w:tabs>
                <w:tab w:val="left" w:pos="1365"/>
              </w:tabs>
              <w:rPr>
                <w:rFonts w:ascii="Arial" w:hAnsi="Arial" w:cs="Arial"/>
                <w:sz w:val="16"/>
                <w:szCs w:val="16"/>
                <w:lang w:val="es-ES_tradnl"/>
              </w:rPr>
            </w:pPr>
            <w:r>
              <w:rPr>
                <w:rFonts w:ascii="Arial" w:hAnsi="Arial" w:cs="Arial"/>
                <w:b/>
                <w:bCs/>
                <w:sz w:val="16"/>
                <w:szCs w:val="16"/>
                <w:lang w:val="es-ES_tradnl"/>
              </w:rPr>
              <w:t xml:space="preserve">(SEGURIDAD SRPCRE </w:t>
            </w:r>
            <w:r w:rsidRPr="00745C44">
              <w:rPr>
                <w:rFonts w:ascii="Arial" w:hAnsi="Arial" w:cs="Arial"/>
                <w:sz w:val="16"/>
                <w:szCs w:val="16"/>
                <w:lang w:val="es-ES_tradnl"/>
              </w:rPr>
              <w:t>080</w:t>
            </w:r>
            <w:r>
              <w:rPr>
                <w:rFonts w:ascii="Arial" w:hAnsi="Arial" w:cs="Arial"/>
                <w:sz w:val="16"/>
                <w:szCs w:val="16"/>
                <w:lang w:val="es-ES_tradnl"/>
              </w:rPr>
              <w:t>0-1400/2000-0200)</w:t>
            </w:r>
          </w:p>
          <w:p w14:paraId="79F19E80" w14:textId="77777777" w:rsidR="00082629" w:rsidRDefault="00082629" w:rsidP="008560C7">
            <w:pPr>
              <w:tabs>
                <w:tab w:val="left" w:pos="1365"/>
              </w:tabs>
              <w:rPr>
                <w:rFonts w:ascii="Arial" w:hAnsi="Arial" w:cs="Arial"/>
                <w:sz w:val="16"/>
                <w:szCs w:val="16"/>
              </w:rPr>
            </w:pPr>
          </w:p>
          <w:p w14:paraId="455A8185" w14:textId="77777777" w:rsidR="00082629" w:rsidRDefault="00082629" w:rsidP="008560C7">
            <w:pPr>
              <w:tabs>
                <w:tab w:val="left" w:pos="1365"/>
              </w:tabs>
              <w:rPr>
                <w:rFonts w:ascii="Arial" w:hAnsi="Arial" w:cs="Arial"/>
                <w:sz w:val="16"/>
                <w:szCs w:val="16"/>
              </w:rPr>
            </w:pPr>
          </w:p>
          <w:p w14:paraId="3C27B03F" w14:textId="77777777" w:rsidR="00082629" w:rsidRDefault="00082629" w:rsidP="008560C7">
            <w:pPr>
              <w:tabs>
                <w:tab w:val="left" w:pos="1134"/>
              </w:tabs>
              <w:jc w:val="both"/>
              <w:rPr>
                <w:rFonts w:ascii="Arial" w:hAnsi="Arial" w:cs="Arial"/>
                <w:sz w:val="16"/>
                <w:szCs w:val="16"/>
                <w:lang w:val="es-ES_tradnl"/>
              </w:rPr>
            </w:pPr>
            <w:r>
              <w:rPr>
                <w:rFonts w:ascii="Arial" w:hAnsi="Arial" w:cs="Arial"/>
                <w:b/>
                <w:bCs/>
                <w:sz w:val="16"/>
                <w:szCs w:val="16"/>
                <w:lang w:val="es-ES_tradnl"/>
              </w:rPr>
              <w:t>(SEGURIDAD SRPCRE 14</w:t>
            </w:r>
            <w:r w:rsidRPr="00745C44">
              <w:rPr>
                <w:rFonts w:ascii="Arial" w:hAnsi="Arial" w:cs="Arial"/>
                <w:sz w:val="16"/>
                <w:szCs w:val="16"/>
                <w:lang w:val="es-ES_tradnl"/>
              </w:rPr>
              <w:t>0</w:t>
            </w:r>
            <w:r>
              <w:rPr>
                <w:rFonts w:ascii="Arial" w:hAnsi="Arial" w:cs="Arial"/>
                <w:sz w:val="16"/>
                <w:szCs w:val="16"/>
                <w:lang w:val="es-ES_tradnl"/>
              </w:rPr>
              <w:t>0-2000/0200-0800)</w:t>
            </w:r>
          </w:p>
          <w:p w14:paraId="59A12E10" w14:textId="77777777" w:rsidR="00082629" w:rsidRDefault="00082629" w:rsidP="008560C7">
            <w:pPr>
              <w:tabs>
                <w:tab w:val="left" w:pos="1134"/>
              </w:tabs>
              <w:jc w:val="both"/>
              <w:rPr>
                <w:rFonts w:ascii="Arial" w:hAnsi="Arial" w:cs="Arial"/>
                <w:sz w:val="16"/>
                <w:szCs w:val="16"/>
                <w:lang w:val="es-ES_tradnl"/>
              </w:rPr>
            </w:pPr>
          </w:p>
          <w:p w14:paraId="1770F91A" w14:textId="77777777" w:rsidR="00082629" w:rsidRDefault="00082629" w:rsidP="008560C7">
            <w:pPr>
              <w:tabs>
                <w:tab w:val="left" w:pos="1134"/>
              </w:tabs>
              <w:jc w:val="both"/>
              <w:rPr>
                <w:rFonts w:ascii="Arial" w:hAnsi="Arial" w:cs="Arial"/>
                <w:sz w:val="16"/>
                <w:szCs w:val="16"/>
                <w:lang w:val="es-ES_tradnl"/>
              </w:rPr>
            </w:pPr>
          </w:p>
          <w:p w14:paraId="64111364" w14:textId="77777777" w:rsidR="00082629" w:rsidRPr="00D76FB6" w:rsidRDefault="00082629" w:rsidP="008560C7">
            <w:pPr>
              <w:tabs>
                <w:tab w:val="left" w:pos="1365"/>
              </w:tabs>
              <w:rPr>
                <w:rFonts w:ascii="Arial" w:hAnsi="Arial" w:cs="Arial"/>
                <w:sz w:val="16"/>
                <w:szCs w:val="16"/>
              </w:rPr>
            </w:pPr>
          </w:p>
        </w:tc>
      </w:tr>
    </w:tbl>
    <w:p w14:paraId="4FF3E684" w14:textId="77777777" w:rsidR="00366F11" w:rsidRPr="00545B93" w:rsidRDefault="00366F11" w:rsidP="00082629">
      <w:pPr>
        <w:jc w:val="both"/>
        <w:rPr>
          <w:rFonts w:ascii="Arial" w:hAnsi="Arial" w:cs="Arial"/>
          <w:bCs/>
          <w:sz w:val="16"/>
          <w:szCs w:val="16"/>
        </w:rPr>
      </w:pPr>
    </w:p>
    <w:p w14:paraId="17A9C02A" w14:textId="77777777" w:rsidR="00082629" w:rsidRPr="00545B93" w:rsidRDefault="00082629" w:rsidP="00082629">
      <w:pPr>
        <w:widowControl w:val="0"/>
        <w:numPr>
          <w:ilvl w:val="0"/>
          <w:numId w:val="34"/>
        </w:numPr>
        <w:spacing w:before="207"/>
        <w:ind w:left="284" w:hanging="284"/>
        <w:rPr>
          <w:rFonts w:ascii="Arial" w:hAnsi="Arial" w:cs="Arial"/>
          <w:b/>
          <w:bCs/>
          <w:color w:val="000000"/>
          <w:sz w:val="16"/>
          <w:szCs w:val="16"/>
        </w:rPr>
      </w:pPr>
      <w:r w:rsidRPr="00545B93">
        <w:rPr>
          <w:rFonts w:ascii="Arial" w:hAnsi="Arial" w:cs="Arial"/>
          <w:b/>
          <w:bCs/>
          <w:color w:val="000000"/>
          <w:sz w:val="16"/>
          <w:szCs w:val="16"/>
        </w:rPr>
        <w:t>DETALLE DE RESULTADOS. –</w:t>
      </w:r>
    </w:p>
    <w:p w14:paraId="663DCA1F" w14:textId="77777777" w:rsidR="00082629" w:rsidRPr="00545B93" w:rsidRDefault="00082629" w:rsidP="00082629">
      <w:pPr>
        <w:spacing w:before="11"/>
        <w:rPr>
          <w:rFonts w:ascii="Arial" w:hAnsi="Arial" w:cs="Arial"/>
          <w:color w:val="000000"/>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2632F9DE" w14:textId="77777777" w:rsidTr="008560C7">
        <w:trPr>
          <w:trHeight w:val="278"/>
        </w:trPr>
        <w:tc>
          <w:tcPr>
            <w:tcW w:w="5000" w:type="pct"/>
            <w:gridSpan w:val="4"/>
            <w:vAlign w:val="center"/>
          </w:tcPr>
          <w:p w14:paraId="6B7FF04F" w14:textId="77777777" w:rsidR="00082629" w:rsidRPr="00545B93" w:rsidRDefault="00082629"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SRPCR 0800-1400 / 2000-0200</w:t>
            </w:r>
          </w:p>
        </w:tc>
      </w:tr>
      <w:tr w:rsidR="00082629" w:rsidRPr="00545B93" w14:paraId="5CCC5A82" w14:textId="77777777" w:rsidTr="008560C7">
        <w:trPr>
          <w:trHeight w:val="278"/>
        </w:trPr>
        <w:tc>
          <w:tcPr>
            <w:tcW w:w="1876" w:type="pct"/>
            <w:vAlign w:val="center"/>
          </w:tcPr>
          <w:p w14:paraId="0CA8742C"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357D6A24"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275DBCB9"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521DD049"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303BB1FE" w14:textId="77777777" w:rsidTr="008560C7">
        <w:trPr>
          <w:trHeight w:val="278"/>
        </w:trPr>
        <w:tc>
          <w:tcPr>
            <w:tcW w:w="1876" w:type="pct"/>
            <w:vAlign w:val="center"/>
          </w:tcPr>
          <w:p w14:paraId="26B90CD6"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242E3EE4" w14:textId="77777777" w:rsidR="00082629" w:rsidRPr="00545B93" w:rsidRDefault="00082629" w:rsidP="008560C7">
            <w:pPr>
              <w:rPr>
                <w:rFonts w:ascii="Arial" w:hAnsi="Arial" w:cs="Arial"/>
                <w:color w:val="000000"/>
                <w:sz w:val="16"/>
                <w:szCs w:val="16"/>
              </w:rPr>
            </w:pPr>
          </w:p>
        </w:tc>
        <w:tc>
          <w:tcPr>
            <w:tcW w:w="2266" w:type="pct"/>
            <w:vAlign w:val="center"/>
          </w:tcPr>
          <w:p w14:paraId="1D2F7FCE"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4246C68C" w14:textId="77777777" w:rsidR="00082629" w:rsidRPr="00545B93" w:rsidRDefault="00082629" w:rsidP="008560C7">
            <w:pPr>
              <w:rPr>
                <w:rFonts w:ascii="Arial" w:hAnsi="Arial" w:cs="Arial"/>
                <w:color w:val="000000"/>
                <w:sz w:val="16"/>
                <w:szCs w:val="16"/>
              </w:rPr>
            </w:pPr>
          </w:p>
        </w:tc>
      </w:tr>
      <w:tr w:rsidR="00082629" w:rsidRPr="00545B93" w14:paraId="7BCD3483" w14:textId="77777777" w:rsidTr="008560C7">
        <w:trPr>
          <w:trHeight w:val="278"/>
        </w:trPr>
        <w:tc>
          <w:tcPr>
            <w:tcW w:w="1876" w:type="pct"/>
            <w:vAlign w:val="center"/>
          </w:tcPr>
          <w:p w14:paraId="7D281B89"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06B554CE" w14:textId="77777777" w:rsidR="00082629" w:rsidRPr="00545B93" w:rsidRDefault="00082629" w:rsidP="008560C7">
            <w:pPr>
              <w:rPr>
                <w:rFonts w:ascii="Arial" w:hAnsi="Arial" w:cs="Arial"/>
                <w:color w:val="000000"/>
                <w:sz w:val="16"/>
                <w:szCs w:val="16"/>
              </w:rPr>
            </w:pPr>
          </w:p>
        </w:tc>
        <w:tc>
          <w:tcPr>
            <w:tcW w:w="2266" w:type="pct"/>
            <w:vAlign w:val="center"/>
          </w:tcPr>
          <w:p w14:paraId="75830407"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3E3E6C4A" w14:textId="77777777" w:rsidR="00082629" w:rsidRPr="00545B93" w:rsidRDefault="00082629" w:rsidP="008560C7">
            <w:pPr>
              <w:rPr>
                <w:rFonts w:ascii="Arial" w:hAnsi="Arial" w:cs="Arial"/>
                <w:color w:val="000000"/>
                <w:sz w:val="16"/>
                <w:szCs w:val="16"/>
              </w:rPr>
            </w:pPr>
          </w:p>
        </w:tc>
      </w:tr>
      <w:tr w:rsidR="00082629" w:rsidRPr="00545B93" w14:paraId="76080706" w14:textId="77777777" w:rsidTr="008560C7">
        <w:trPr>
          <w:trHeight w:val="277"/>
        </w:trPr>
        <w:tc>
          <w:tcPr>
            <w:tcW w:w="1876" w:type="pct"/>
            <w:vAlign w:val="center"/>
          </w:tcPr>
          <w:p w14:paraId="0A64796F"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4B9343E8" w14:textId="77777777" w:rsidR="00082629" w:rsidRPr="00545B93" w:rsidRDefault="00082629" w:rsidP="008560C7">
            <w:pPr>
              <w:rPr>
                <w:rFonts w:ascii="Arial" w:hAnsi="Arial" w:cs="Arial"/>
                <w:color w:val="000000"/>
                <w:sz w:val="16"/>
                <w:szCs w:val="16"/>
              </w:rPr>
            </w:pPr>
          </w:p>
        </w:tc>
        <w:tc>
          <w:tcPr>
            <w:tcW w:w="2266" w:type="pct"/>
            <w:vAlign w:val="center"/>
          </w:tcPr>
          <w:p w14:paraId="6BA0F80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195892E4" w14:textId="77777777" w:rsidR="00082629" w:rsidRPr="00545B93" w:rsidRDefault="00082629" w:rsidP="008560C7">
            <w:pPr>
              <w:rPr>
                <w:rFonts w:ascii="Arial" w:hAnsi="Arial" w:cs="Arial"/>
                <w:color w:val="000000"/>
                <w:sz w:val="16"/>
                <w:szCs w:val="16"/>
              </w:rPr>
            </w:pPr>
          </w:p>
        </w:tc>
      </w:tr>
      <w:tr w:rsidR="00082629" w:rsidRPr="00545B93" w14:paraId="181274DC" w14:textId="77777777" w:rsidTr="008560C7">
        <w:trPr>
          <w:trHeight w:val="278"/>
        </w:trPr>
        <w:tc>
          <w:tcPr>
            <w:tcW w:w="1876" w:type="pct"/>
            <w:vAlign w:val="center"/>
          </w:tcPr>
          <w:p w14:paraId="2D0254FC"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4D831F4A" w14:textId="77777777" w:rsidR="00082629" w:rsidRPr="00545B93" w:rsidRDefault="00082629" w:rsidP="008560C7">
            <w:pPr>
              <w:rPr>
                <w:rFonts w:ascii="Arial" w:hAnsi="Arial" w:cs="Arial"/>
                <w:color w:val="000000"/>
                <w:sz w:val="16"/>
                <w:szCs w:val="16"/>
              </w:rPr>
            </w:pPr>
          </w:p>
        </w:tc>
        <w:tc>
          <w:tcPr>
            <w:tcW w:w="2266" w:type="pct"/>
            <w:vAlign w:val="center"/>
          </w:tcPr>
          <w:p w14:paraId="3A542842"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499945AA" w14:textId="77777777" w:rsidR="00082629" w:rsidRPr="00545B93" w:rsidRDefault="00082629" w:rsidP="008560C7">
            <w:pPr>
              <w:rPr>
                <w:rFonts w:ascii="Arial" w:hAnsi="Arial" w:cs="Arial"/>
                <w:color w:val="000000"/>
                <w:sz w:val="16"/>
                <w:szCs w:val="16"/>
              </w:rPr>
            </w:pPr>
          </w:p>
        </w:tc>
      </w:tr>
      <w:tr w:rsidR="00082629" w:rsidRPr="00545B93" w14:paraId="3FF02959" w14:textId="77777777" w:rsidTr="008560C7">
        <w:trPr>
          <w:trHeight w:val="277"/>
        </w:trPr>
        <w:tc>
          <w:tcPr>
            <w:tcW w:w="1876" w:type="pct"/>
            <w:vAlign w:val="center"/>
          </w:tcPr>
          <w:p w14:paraId="1719D731"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55614047" w14:textId="77777777" w:rsidR="00082629" w:rsidRPr="00545B93" w:rsidRDefault="00082629" w:rsidP="008560C7">
            <w:pPr>
              <w:rPr>
                <w:rFonts w:ascii="Arial" w:hAnsi="Arial" w:cs="Arial"/>
                <w:color w:val="000000"/>
                <w:sz w:val="16"/>
                <w:szCs w:val="16"/>
              </w:rPr>
            </w:pPr>
          </w:p>
        </w:tc>
        <w:tc>
          <w:tcPr>
            <w:tcW w:w="2266" w:type="pct"/>
            <w:vAlign w:val="center"/>
          </w:tcPr>
          <w:p w14:paraId="0EEBB698"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03C88DAF" w14:textId="77777777" w:rsidR="00082629" w:rsidRPr="00545B93" w:rsidRDefault="00082629" w:rsidP="008560C7">
            <w:pPr>
              <w:rPr>
                <w:rFonts w:ascii="Arial" w:hAnsi="Arial" w:cs="Arial"/>
                <w:color w:val="000000"/>
                <w:sz w:val="16"/>
                <w:szCs w:val="16"/>
              </w:rPr>
            </w:pPr>
          </w:p>
        </w:tc>
      </w:tr>
      <w:tr w:rsidR="00082629" w:rsidRPr="00545B93" w14:paraId="745384AF" w14:textId="77777777" w:rsidTr="008560C7">
        <w:trPr>
          <w:trHeight w:val="278"/>
        </w:trPr>
        <w:tc>
          <w:tcPr>
            <w:tcW w:w="1876" w:type="pct"/>
            <w:vAlign w:val="center"/>
          </w:tcPr>
          <w:p w14:paraId="7B6F0CB3"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6E473944" w14:textId="77777777" w:rsidR="00082629" w:rsidRPr="00545B93" w:rsidRDefault="00082629" w:rsidP="008560C7">
            <w:pPr>
              <w:rPr>
                <w:rFonts w:ascii="Arial" w:hAnsi="Arial" w:cs="Arial"/>
                <w:color w:val="000000"/>
                <w:sz w:val="16"/>
                <w:szCs w:val="16"/>
              </w:rPr>
            </w:pPr>
          </w:p>
        </w:tc>
        <w:tc>
          <w:tcPr>
            <w:tcW w:w="2266" w:type="pct"/>
            <w:vAlign w:val="center"/>
          </w:tcPr>
          <w:p w14:paraId="3D6CEAD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167A7E7F" w14:textId="77777777" w:rsidR="00082629" w:rsidRPr="00545B93" w:rsidRDefault="00082629" w:rsidP="008560C7">
            <w:pPr>
              <w:rPr>
                <w:rFonts w:ascii="Arial" w:hAnsi="Arial" w:cs="Arial"/>
                <w:color w:val="000000"/>
                <w:sz w:val="16"/>
                <w:szCs w:val="16"/>
              </w:rPr>
            </w:pPr>
          </w:p>
        </w:tc>
      </w:tr>
      <w:tr w:rsidR="00082629" w:rsidRPr="00545B93" w14:paraId="733D46B7" w14:textId="77777777" w:rsidTr="008560C7">
        <w:trPr>
          <w:trHeight w:val="277"/>
        </w:trPr>
        <w:tc>
          <w:tcPr>
            <w:tcW w:w="1876" w:type="pct"/>
            <w:vAlign w:val="center"/>
          </w:tcPr>
          <w:p w14:paraId="43161068"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40802FBC" w14:textId="77777777" w:rsidR="00082629" w:rsidRPr="00545B93" w:rsidRDefault="00082629" w:rsidP="008560C7">
            <w:pPr>
              <w:rPr>
                <w:rFonts w:ascii="Arial" w:hAnsi="Arial" w:cs="Arial"/>
                <w:color w:val="000000"/>
                <w:sz w:val="16"/>
                <w:szCs w:val="16"/>
              </w:rPr>
            </w:pPr>
          </w:p>
        </w:tc>
        <w:tc>
          <w:tcPr>
            <w:tcW w:w="2266" w:type="pct"/>
            <w:vAlign w:val="center"/>
          </w:tcPr>
          <w:p w14:paraId="10B423DB"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69D032E4" w14:textId="77777777" w:rsidR="00082629" w:rsidRPr="00545B93" w:rsidRDefault="00082629" w:rsidP="008560C7">
            <w:pPr>
              <w:rPr>
                <w:rFonts w:ascii="Arial" w:hAnsi="Arial" w:cs="Arial"/>
                <w:color w:val="000000"/>
                <w:sz w:val="16"/>
                <w:szCs w:val="16"/>
              </w:rPr>
            </w:pPr>
          </w:p>
        </w:tc>
      </w:tr>
    </w:tbl>
    <w:p w14:paraId="10CEDE48" w14:textId="77777777" w:rsidR="00082629" w:rsidRDefault="00082629" w:rsidP="0008262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00792DE7" w14:textId="77777777" w:rsidTr="008560C7">
        <w:trPr>
          <w:trHeight w:val="278"/>
        </w:trPr>
        <w:tc>
          <w:tcPr>
            <w:tcW w:w="5000" w:type="pct"/>
            <w:gridSpan w:val="4"/>
            <w:vAlign w:val="center"/>
          </w:tcPr>
          <w:p w14:paraId="6B32371C" w14:textId="77777777" w:rsidR="00082629" w:rsidRPr="00545B93" w:rsidRDefault="00082629"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SRPCR 1400-2000 / 0200-0800</w:t>
            </w:r>
          </w:p>
        </w:tc>
      </w:tr>
      <w:tr w:rsidR="00082629" w:rsidRPr="00545B93" w14:paraId="7240433B" w14:textId="77777777" w:rsidTr="008560C7">
        <w:trPr>
          <w:trHeight w:val="278"/>
        </w:trPr>
        <w:tc>
          <w:tcPr>
            <w:tcW w:w="1876" w:type="pct"/>
            <w:vAlign w:val="center"/>
          </w:tcPr>
          <w:p w14:paraId="43E2ACCB"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6A0BB239"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5DC12F23"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573A4A46"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5F32B8A4" w14:textId="77777777" w:rsidTr="008560C7">
        <w:trPr>
          <w:trHeight w:val="278"/>
        </w:trPr>
        <w:tc>
          <w:tcPr>
            <w:tcW w:w="1876" w:type="pct"/>
            <w:vAlign w:val="center"/>
          </w:tcPr>
          <w:p w14:paraId="26602C8A"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52997895" w14:textId="77777777" w:rsidR="00082629" w:rsidRPr="00545B93" w:rsidRDefault="00082629" w:rsidP="008560C7">
            <w:pPr>
              <w:rPr>
                <w:rFonts w:ascii="Arial" w:hAnsi="Arial" w:cs="Arial"/>
                <w:color w:val="000000"/>
                <w:sz w:val="16"/>
                <w:szCs w:val="16"/>
              </w:rPr>
            </w:pPr>
          </w:p>
        </w:tc>
        <w:tc>
          <w:tcPr>
            <w:tcW w:w="2266" w:type="pct"/>
            <w:vAlign w:val="center"/>
          </w:tcPr>
          <w:p w14:paraId="64B3CCC9"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60C420FF" w14:textId="77777777" w:rsidR="00082629" w:rsidRPr="00545B93" w:rsidRDefault="00082629" w:rsidP="008560C7">
            <w:pPr>
              <w:rPr>
                <w:rFonts w:ascii="Arial" w:hAnsi="Arial" w:cs="Arial"/>
                <w:color w:val="000000"/>
                <w:sz w:val="16"/>
                <w:szCs w:val="16"/>
              </w:rPr>
            </w:pPr>
          </w:p>
        </w:tc>
      </w:tr>
      <w:tr w:rsidR="00082629" w:rsidRPr="00545B93" w14:paraId="795981C0" w14:textId="77777777" w:rsidTr="008560C7">
        <w:trPr>
          <w:trHeight w:val="278"/>
        </w:trPr>
        <w:tc>
          <w:tcPr>
            <w:tcW w:w="1876" w:type="pct"/>
            <w:vAlign w:val="center"/>
          </w:tcPr>
          <w:p w14:paraId="37E25BE5"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01EC44C0" w14:textId="77777777" w:rsidR="00082629" w:rsidRPr="00545B93" w:rsidRDefault="00082629" w:rsidP="008560C7">
            <w:pPr>
              <w:rPr>
                <w:rFonts w:ascii="Arial" w:hAnsi="Arial" w:cs="Arial"/>
                <w:color w:val="000000"/>
                <w:sz w:val="16"/>
                <w:szCs w:val="16"/>
              </w:rPr>
            </w:pPr>
          </w:p>
        </w:tc>
        <w:tc>
          <w:tcPr>
            <w:tcW w:w="2266" w:type="pct"/>
            <w:vAlign w:val="center"/>
          </w:tcPr>
          <w:p w14:paraId="60162415"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4C732B86" w14:textId="77777777" w:rsidR="00082629" w:rsidRPr="00545B93" w:rsidRDefault="00082629" w:rsidP="008560C7">
            <w:pPr>
              <w:rPr>
                <w:rFonts w:ascii="Arial" w:hAnsi="Arial" w:cs="Arial"/>
                <w:color w:val="000000"/>
                <w:sz w:val="16"/>
                <w:szCs w:val="16"/>
              </w:rPr>
            </w:pPr>
          </w:p>
        </w:tc>
      </w:tr>
      <w:tr w:rsidR="00082629" w:rsidRPr="00545B93" w14:paraId="797356EA" w14:textId="77777777" w:rsidTr="008560C7">
        <w:trPr>
          <w:trHeight w:val="277"/>
        </w:trPr>
        <w:tc>
          <w:tcPr>
            <w:tcW w:w="1876" w:type="pct"/>
            <w:vAlign w:val="center"/>
          </w:tcPr>
          <w:p w14:paraId="79D3AD4A"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lastRenderedPageBreak/>
              <w:t>VEHÍCULOS RETENIDOS</w:t>
            </w:r>
          </w:p>
        </w:tc>
        <w:tc>
          <w:tcPr>
            <w:tcW w:w="391" w:type="pct"/>
            <w:vAlign w:val="center"/>
          </w:tcPr>
          <w:p w14:paraId="48ABEA8A" w14:textId="77777777" w:rsidR="00082629" w:rsidRPr="00545B93" w:rsidRDefault="00082629" w:rsidP="008560C7">
            <w:pPr>
              <w:rPr>
                <w:rFonts w:ascii="Arial" w:hAnsi="Arial" w:cs="Arial"/>
                <w:color w:val="000000"/>
                <w:sz w:val="16"/>
                <w:szCs w:val="16"/>
              </w:rPr>
            </w:pPr>
          </w:p>
        </w:tc>
        <w:tc>
          <w:tcPr>
            <w:tcW w:w="2266" w:type="pct"/>
            <w:vAlign w:val="center"/>
          </w:tcPr>
          <w:p w14:paraId="06519750"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0326901D" w14:textId="77777777" w:rsidR="00082629" w:rsidRPr="00545B93" w:rsidRDefault="00082629" w:rsidP="008560C7">
            <w:pPr>
              <w:rPr>
                <w:rFonts w:ascii="Arial" w:hAnsi="Arial" w:cs="Arial"/>
                <w:color w:val="000000"/>
                <w:sz w:val="16"/>
                <w:szCs w:val="16"/>
              </w:rPr>
            </w:pPr>
          </w:p>
        </w:tc>
      </w:tr>
      <w:tr w:rsidR="00082629" w:rsidRPr="00545B93" w14:paraId="0E6B10AD" w14:textId="77777777" w:rsidTr="008560C7">
        <w:trPr>
          <w:trHeight w:val="278"/>
        </w:trPr>
        <w:tc>
          <w:tcPr>
            <w:tcW w:w="1876" w:type="pct"/>
            <w:vAlign w:val="center"/>
          </w:tcPr>
          <w:p w14:paraId="58DA398F"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46DEF8BE" w14:textId="77777777" w:rsidR="00082629" w:rsidRPr="00545B93" w:rsidRDefault="00082629" w:rsidP="008560C7">
            <w:pPr>
              <w:rPr>
                <w:rFonts w:ascii="Arial" w:hAnsi="Arial" w:cs="Arial"/>
                <w:color w:val="000000"/>
                <w:sz w:val="16"/>
                <w:szCs w:val="16"/>
              </w:rPr>
            </w:pPr>
          </w:p>
        </w:tc>
        <w:tc>
          <w:tcPr>
            <w:tcW w:w="2266" w:type="pct"/>
            <w:vAlign w:val="center"/>
          </w:tcPr>
          <w:p w14:paraId="72F96A09"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6565D361" w14:textId="77777777" w:rsidR="00082629" w:rsidRPr="00545B93" w:rsidRDefault="00082629" w:rsidP="008560C7">
            <w:pPr>
              <w:rPr>
                <w:rFonts w:ascii="Arial" w:hAnsi="Arial" w:cs="Arial"/>
                <w:color w:val="000000"/>
                <w:sz w:val="16"/>
                <w:szCs w:val="16"/>
              </w:rPr>
            </w:pPr>
          </w:p>
        </w:tc>
      </w:tr>
      <w:tr w:rsidR="00082629" w:rsidRPr="00545B93" w14:paraId="2299F94A" w14:textId="77777777" w:rsidTr="008560C7">
        <w:trPr>
          <w:trHeight w:val="277"/>
        </w:trPr>
        <w:tc>
          <w:tcPr>
            <w:tcW w:w="1876" w:type="pct"/>
            <w:vAlign w:val="center"/>
          </w:tcPr>
          <w:p w14:paraId="3C6B678F"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7F70A0F4" w14:textId="77777777" w:rsidR="00082629" w:rsidRPr="00545B93" w:rsidRDefault="00082629" w:rsidP="008560C7">
            <w:pPr>
              <w:rPr>
                <w:rFonts w:ascii="Arial" w:hAnsi="Arial" w:cs="Arial"/>
                <w:color w:val="000000"/>
                <w:sz w:val="16"/>
                <w:szCs w:val="16"/>
              </w:rPr>
            </w:pPr>
          </w:p>
        </w:tc>
        <w:tc>
          <w:tcPr>
            <w:tcW w:w="2266" w:type="pct"/>
            <w:vAlign w:val="center"/>
          </w:tcPr>
          <w:p w14:paraId="1EDB9FD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6A8F9D7F" w14:textId="77777777" w:rsidR="00082629" w:rsidRPr="00545B93" w:rsidRDefault="00082629" w:rsidP="008560C7">
            <w:pPr>
              <w:rPr>
                <w:rFonts w:ascii="Arial" w:hAnsi="Arial" w:cs="Arial"/>
                <w:color w:val="000000"/>
                <w:sz w:val="16"/>
                <w:szCs w:val="16"/>
              </w:rPr>
            </w:pPr>
          </w:p>
        </w:tc>
      </w:tr>
      <w:tr w:rsidR="00082629" w:rsidRPr="00545B93" w14:paraId="22A20195" w14:textId="77777777" w:rsidTr="008560C7">
        <w:trPr>
          <w:trHeight w:val="278"/>
        </w:trPr>
        <w:tc>
          <w:tcPr>
            <w:tcW w:w="1876" w:type="pct"/>
            <w:vAlign w:val="center"/>
          </w:tcPr>
          <w:p w14:paraId="07FD51CB"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1C379E48" w14:textId="77777777" w:rsidR="00082629" w:rsidRPr="00545B93" w:rsidRDefault="00082629" w:rsidP="008560C7">
            <w:pPr>
              <w:rPr>
                <w:rFonts w:ascii="Arial" w:hAnsi="Arial" w:cs="Arial"/>
                <w:color w:val="000000"/>
                <w:sz w:val="16"/>
                <w:szCs w:val="16"/>
              </w:rPr>
            </w:pPr>
          </w:p>
        </w:tc>
        <w:tc>
          <w:tcPr>
            <w:tcW w:w="2266" w:type="pct"/>
            <w:vAlign w:val="center"/>
          </w:tcPr>
          <w:p w14:paraId="1CBFF937"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0BC86A48" w14:textId="77777777" w:rsidR="00082629" w:rsidRPr="00545B93" w:rsidRDefault="00082629" w:rsidP="008560C7">
            <w:pPr>
              <w:rPr>
                <w:rFonts w:ascii="Arial" w:hAnsi="Arial" w:cs="Arial"/>
                <w:color w:val="000000"/>
                <w:sz w:val="16"/>
                <w:szCs w:val="16"/>
              </w:rPr>
            </w:pPr>
          </w:p>
        </w:tc>
      </w:tr>
      <w:tr w:rsidR="00082629" w:rsidRPr="00545B93" w14:paraId="218F618D" w14:textId="77777777" w:rsidTr="008560C7">
        <w:trPr>
          <w:trHeight w:val="277"/>
        </w:trPr>
        <w:tc>
          <w:tcPr>
            <w:tcW w:w="1876" w:type="pct"/>
            <w:vAlign w:val="center"/>
          </w:tcPr>
          <w:p w14:paraId="3C237829"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37C59E3A" w14:textId="77777777" w:rsidR="00082629" w:rsidRPr="00545B93" w:rsidRDefault="00082629" w:rsidP="008560C7">
            <w:pPr>
              <w:rPr>
                <w:rFonts w:ascii="Arial" w:hAnsi="Arial" w:cs="Arial"/>
                <w:color w:val="000000"/>
                <w:sz w:val="16"/>
                <w:szCs w:val="16"/>
              </w:rPr>
            </w:pPr>
          </w:p>
        </w:tc>
        <w:tc>
          <w:tcPr>
            <w:tcW w:w="2266" w:type="pct"/>
            <w:vAlign w:val="center"/>
          </w:tcPr>
          <w:p w14:paraId="3353EF0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36060F8D" w14:textId="77777777" w:rsidR="00082629" w:rsidRPr="00545B93" w:rsidRDefault="00082629" w:rsidP="008560C7">
            <w:pPr>
              <w:rPr>
                <w:rFonts w:ascii="Arial" w:hAnsi="Arial" w:cs="Arial"/>
                <w:color w:val="000000"/>
                <w:sz w:val="16"/>
                <w:szCs w:val="16"/>
              </w:rPr>
            </w:pPr>
          </w:p>
        </w:tc>
      </w:tr>
    </w:tbl>
    <w:p w14:paraId="149E2316" w14:textId="77777777" w:rsidR="00082629" w:rsidRPr="00545B93" w:rsidRDefault="00082629" w:rsidP="00082629">
      <w:pPr>
        <w:spacing w:before="11"/>
        <w:rPr>
          <w:rFonts w:ascii="Arial" w:hAnsi="Arial" w:cs="Arial"/>
          <w:color w:val="000000"/>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5C5E900D" w14:textId="77777777" w:rsidTr="008560C7">
        <w:trPr>
          <w:trHeight w:val="278"/>
        </w:trPr>
        <w:tc>
          <w:tcPr>
            <w:tcW w:w="5000" w:type="pct"/>
            <w:gridSpan w:val="4"/>
            <w:vAlign w:val="center"/>
          </w:tcPr>
          <w:p w14:paraId="11B4B3B3" w14:textId="62E1B5ED" w:rsidR="00082629" w:rsidRPr="00545B93" w:rsidRDefault="002D6EC1"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HTMC</w:t>
            </w:r>
            <w:r w:rsidR="00082629">
              <w:rPr>
                <w:rFonts w:ascii="Arial" w:hAnsi="Arial" w:cs="Arial"/>
                <w:b/>
                <w:bCs/>
                <w:color w:val="000000"/>
                <w:sz w:val="16"/>
                <w:szCs w:val="16"/>
              </w:rPr>
              <w:t xml:space="preserve"> 0800-1400 / 2000-0200</w:t>
            </w:r>
          </w:p>
        </w:tc>
      </w:tr>
      <w:tr w:rsidR="00082629" w:rsidRPr="00545B93" w14:paraId="5D12943F" w14:textId="77777777" w:rsidTr="008560C7">
        <w:trPr>
          <w:trHeight w:val="278"/>
        </w:trPr>
        <w:tc>
          <w:tcPr>
            <w:tcW w:w="1876" w:type="pct"/>
            <w:vAlign w:val="center"/>
          </w:tcPr>
          <w:p w14:paraId="32C91B24"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6822F470"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20086E04"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7E71568E"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702979D3" w14:textId="77777777" w:rsidTr="008560C7">
        <w:trPr>
          <w:trHeight w:val="278"/>
        </w:trPr>
        <w:tc>
          <w:tcPr>
            <w:tcW w:w="1876" w:type="pct"/>
            <w:vAlign w:val="center"/>
          </w:tcPr>
          <w:p w14:paraId="2CCE2F19"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7CF18F5F" w14:textId="77777777" w:rsidR="00082629" w:rsidRPr="00545B93" w:rsidRDefault="00082629" w:rsidP="008560C7">
            <w:pPr>
              <w:rPr>
                <w:rFonts w:ascii="Arial" w:hAnsi="Arial" w:cs="Arial"/>
                <w:color w:val="000000"/>
                <w:sz w:val="16"/>
                <w:szCs w:val="16"/>
              </w:rPr>
            </w:pPr>
          </w:p>
        </w:tc>
        <w:tc>
          <w:tcPr>
            <w:tcW w:w="2266" w:type="pct"/>
            <w:vAlign w:val="center"/>
          </w:tcPr>
          <w:p w14:paraId="5A161FAE"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1DCA2CE8" w14:textId="77777777" w:rsidR="00082629" w:rsidRPr="00545B93" w:rsidRDefault="00082629" w:rsidP="008560C7">
            <w:pPr>
              <w:rPr>
                <w:rFonts w:ascii="Arial" w:hAnsi="Arial" w:cs="Arial"/>
                <w:color w:val="000000"/>
                <w:sz w:val="16"/>
                <w:szCs w:val="16"/>
              </w:rPr>
            </w:pPr>
          </w:p>
        </w:tc>
      </w:tr>
      <w:tr w:rsidR="00082629" w:rsidRPr="00545B93" w14:paraId="03B42FAB" w14:textId="77777777" w:rsidTr="008560C7">
        <w:trPr>
          <w:trHeight w:val="278"/>
        </w:trPr>
        <w:tc>
          <w:tcPr>
            <w:tcW w:w="1876" w:type="pct"/>
            <w:vAlign w:val="center"/>
          </w:tcPr>
          <w:p w14:paraId="023380AD"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0CDC2B6B" w14:textId="77777777" w:rsidR="00082629" w:rsidRPr="00545B93" w:rsidRDefault="00082629" w:rsidP="008560C7">
            <w:pPr>
              <w:rPr>
                <w:rFonts w:ascii="Arial" w:hAnsi="Arial" w:cs="Arial"/>
                <w:color w:val="000000"/>
                <w:sz w:val="16"/>
                <w:szCs w:val="16"/>
              </w:rPr>
            </w:pPr>
          </w:p>
        </w:tc>
        <w:tc>
          <w:tcPr>
            <w:tcW w:w="2266" w:type="pct"/>
            <w:vAlign w:val="center"/>
          </w:tcPr>
          <w:p w14:paraId="757A4EAF"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702983DA" w14:textId="77777777" w:rsidR="00082629" w:rsidRPr="00545B93" w:rsidRDefault="00082629" w:rsidP="008560C7">
            <w:pPr>
              <w:rPr>
                <w:rFonts w:ascii="Arial" w:hAnsi="Arial" w:cs="Arial"/>
                <w:color w:val="000000"/>
                <w:sz w:val="16"/>
                <w:szCs w:val="16"/>
              </w:rPr>
            </w:pPr>
          </w:p>
        </w:tc>
      </w:tr>
      <w:tr w:rsidR="00082629" w:rsidRPr="00545B93" w14:paraId="0617D659" w14:textId="77777777" w:rsidTr="008560C7">
        <w:trPr>
          <w:trHeight w:val="277"/>
        </w:trPr>
        <w:tc>
          <w:tcPr>
            <w:tcW w:w="1876" w:type="pct"/>
            <w:vAlign w:val="center"/>
          </w:tcPr>
          <w:p w14:paraId="32957522"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2ABB742B" w14:textId="77777777" w:rsidR="00082629" w:rsidRPr="00545B93" w:rsidRDefault="00082629" w:rsidP="008560C7">
            <w:pPr>
              <w:rPr>
                <w:rFonts w:ascii="Arial" w:hAnsi="Arial" w:cs="Arial"/>
                <w:color w:val="000000"/>
                <w:sz w:val="16"/>
                <w:szCs w:val="16"/>
              </w:rPr>
            </w:pPr>
          </w:p>
        </w:tc>
        <w:tc>
          <w:tcPr>
            <w:tcW w:w="2266" w:type="pct"/>
            <w:vAlign w:val="center"/>
          </w:tcPr>
          <w:p w14:paraId="74644EC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472F8BED" w14:textId="77777777" w:rsidR="00082629" w:rsidRPr="00545B93" w:rsidRDefault="00082629" w:rsidP="008560C7">
            <w:pPr>
              <w:rPr>
                <w:rFonts w:ascii="Arial" w:hAnsi="Arial" w:cs="Arial"/>
                <w:color w:val="000000"/>
                <w:sz w:val="16"/>
                <w:szCs w:val="16"/>
              </w:rPr>
            </w:pPr>
          </w:p>
        </w:tc>
      </w:tr>
      <w:tr w:rsidR="00082629" w:rsidRPr="00545B93" w14:paraId="3FACBF6D" w14:textId="77777777" w:rsidTr="008560C7">
        <w:trPr>
          <w:trHeight w:val="278"/>
        </w:trPr>
        <w:tc>
          <w:tcPr>
            <w:tcW w:w="1876" w:type="pct"/>
            <w:vAlign w:val="center"/>
          </w:tcPr>
          <w:p w14:paraId="5B86C03D"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5B89CEEE" w14:textId="77777777" w:rsidR="00082629" w:rsidRPr="00545B93" w:rsidRDefault="00082629" w:rsidP="008560C7">
            <w:pPr>
              <w:rPr>
                <w:rFonts w:ascii="Arial" w:hAnsi="Arial" w:cs="Arial"/>
                <w:color w:val="000000"/>
                <w:sz w:val="16"/>
                <w:szCs w:val="16"/>
              </w:rPr>
            </w:pPr>
          </w:p>
        </w:tc>
        <w:tc>
          <w:tcPr>
            <w:tcW w:w="2266" w:type="pct"/>
            <w:vAlign w:val="center"/>
          </w:tcPr>
          <w:p w14:paraId="50D47A72"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026A362B" w14:textId="77777777" w:rsidR="00082629" w:rsidRPr="00545B93" w:rsidRDefault="00082629" w:rsidP="008560C7">
            <w:pPr>
              <w:rPr>
                <w:rFonts w:ascii="Arial" w:hAnsi="Arial" w:cs="Arial"/>
                <w:color w:val="000000"/>
                <w:sz w:val="16"/>
                <w:szCs w:val="16"/>
              </w:rPr>
            </w:pPr>
          </w:p>
        </w:tc>
      </w:tr>
      <w:tr w:rsidR="00082629" w:rsidRPr="00545B93" w14:paraId="3C824EFC" w14:textId="77777777" w:rsidTr="008560C7">
        <w:trPr>
          <w:trHeight w:val="277"/>
        </w:trPr>
        <w:tc>
          <w:tcPr>
            <w:tcW w:w="1876" w:type="pct"/>
            <w:vAlign w:val="center"/>
          </w:tcPr>
          <w:p w14:paraId="61388E17"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51B002DD" w14:textId="77777777" w:rsidR="00082629" w:rsidRPr="00545B93" w:rsidRDefault="00082629" w:rsidP="008560C7">
            <w:pPr>
              <w:rPr>
                <w:rFonts w:ascii="Arial" w:hAnsi="Arial" w:cs="Arial"/>
                <w:color w:val="000000"/>
                <w:sz w:val="16"/>
                <w:szCs w:val="16"/>
              </w:rPr>
            </w:pPr>
          </w:p>
        </w:tc>
        <w:tc>
          <w:tcPr>
            <w:tcW w:w="2266" w:type="pct"/>
            <w:vAlign w:val="center"/>
          </w:tcPr>
          <w:p w14:paraId="686AB173"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60266876" w14:textId="77777777" w:rsidR="00082629" w:rsidRPr="00545B93" w:rsidRDefault="00082629" w:rsidP="008560C7">
            <w:pPr>
              <w:rPr>
                <w:rFonts w:ascii="Arial" w:hAnsi="Arial" w:cs="Arial"/>
                <w:color w:val="000000"/>
                <w:sz w:val="16"/>
                <w:szCs w:val="16"/>
              </w:rPr>
            </w:pPr>
          </w:p>
        </w:tc>
      </w:tr>
      <w:tr w:rsidR="00082629" w:rsidRPr="00545B93" w14:paraId="40A86981" w14:textId="77777777" w:rsidTr="008560C7">
        <w:trPr>
          <w:trHeight w:val="278"/>
        </w:trPr>
        <w:tc>
          <w:tcPr>
            <w:tcW w:w="1876" w:type="pct"/>
            <w:vAlign w:val="center"/>
          </w:tcPr>
          <w:p w14:paraId="6E1CE466"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65730880" w14:textId="77777777" w:rsidR="00082629" w:rsidRPr="00545B93" w:rsidRDefault="00082629" w:rsidP="008560C7">
            <w:pPr>
              <w:rPr>
                <w:rFonts w:ascii="Arial" w:hAnsi="Arial" w:cs="Arial"/>
                <w:color w:val="000000"/>
                <w:sz w:val="16"/>
                <w:szCs w:val="16"/>
              </w:rPr>
            </w:pPr>
          </w:p>
        </w:tc>
        <w:tc>
          <w:tcPr>
            <w:tcW w:w="2266" w:type="pct"/>
            <w:vAlign w:val="center"/>
          </w:tcPr>
          <w:p w14:paraId="091A02A0"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45E36BB9" w14:textId="77777777" w:rsidR="00082629" w:rsidRPr="00545B93" w:rsidRDefault="00082629" w:rsidP="008560C7">
            <w:pPr>
              <w:rPr>
                <w:rFonts w:ascii="Arial" w:hAnsi="Arial" w:cs="Arial"/>
                <w:color w:val="000000"/>
                <w:sz w:val="16"/>
                <w:szCs w:val="16"/>
              </w:rPr>
            </w:pPr>
          </w:p>
        </w:tc>
      </w:tr>
      <w:tr w:rsidR="00082629" w:rsidRPr="00545B93" w14:paraId="3FAC8EC8" w14:textId="77777777" w:rsidTr="008560C7">
        <w:trPr>
          <w:trHeight w:val="277"/>
        </w:trPr>
        <w:tc>
          <w:tcPr>
            <w:tcW w:w="1876" w:type="pct"/>
            <w:vAlign w:val="center"/>
          </w:tcPr>
          <w:p w14:paraId="17E456C7"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2DE1CCC3" w14:textId="77777777" w:rsidR="00082629" w:rsidRPr="00545B93" w:rsidRDefault="00082629" w:rsidP="008560C7">
            <w:pPr>
              <w:rPr>
                <w:rFonts w:ascii="Arial" w:hAnsi="Arial" w:cs="Arial"/>
                <w:color w:val="000000"/>
                <w:sz w:val="16"/>
                <w:szCs w:val="16"/>
              </w:rPr>
            </w:pPr>
          </w:p>
        </w:tc>
        <w:tc>
          <w:tcPr>
            <w:tcW w:w="2266" w:type="pct"/>
            <w:vAlign w:val="center"/>
          </w:tcPr>
          <w:p w14:paraId="4A791EB8"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239C566E" w14:textId="77777777" w:rsidR="00082629" w:rsidRPr="00545B93" w:rsidRDefault="00082629" w:rsidP="008560C7">
            <w:pPr>
              <w:rPr>
                <w:rFonts w:ascii="Arial" w:hAnsi="Arial" w:cs="Arial"/>
                <w:color w:val="000000"/>
                <w:sz w:val="16"/>
                <w:szCs w:val="16"/>
              </w:rPr>
            </w:pPr>
          </w:p>
        </w:tc>
      </w:tr>
    </w:tbl>
    <w:p w14:paraId="59EE59CF" w14:textId="77777777" w:rsidR="00082629" w:rsidRDefault="00082629" w:rsidP="0008262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79024904" w14:textId="77777777" w:rsidTr="008560C7">
        <w:trPr>
          <w:trHeight w:val="278"/>
        </w:trPr>
        <w:tc>
          <w:tcPr>
            <w:tcW w:w="5000" w:type="pct"/>
            <w:gridSpan w:val="4"/>
            <w:vAlign w:val="center"/>
          </w:tcPr>
          <w:p w14:paraId="27F83B29" w14:textId="7F60CD81" w:rsidR="00082629" w:rsidRPr="00545B93" w:rsidRDefault="002D6EC1"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HTMC</w:t>
            </w:r>
            <w:r w:rsidR="00082629">
              <w:rPr>
                <w:rFonts w:ascii="Arial" w:hAnsi="Arial" w:cs="Arial"/>
                <w:b/>
                <w:bCs/>
                <w:color w:val="000000"/>
                <w:sz w:val="16"/>
                <w:szCs w:val="16"/>
              </w:rPr>
              <w:t xml:space="preserve">  1400-2000 / 0200-0600</w:t>
            </w:r>
          </w:p>
        </w:tc>
      </w:tr>
      <w:tr w:rsidR="00082629" w:rsidRPr="00545B93" w14:paraId="6B3D8BE5" w14:textId="77777777" w:rsidTr="008560C7">
        <w:trPr>
          <w:trHeight w:val="278"/>
        </w:trPr>
        <w:tc>
          <w:tcPr>
            <w:tcW w:w="1876" w:type="pct"/>
            <w:vAlign w:val="center"/>
          </w:tcPr>
          <w:p w14:paraId="67B81656"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1C3DD310"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0AD6BCEC"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6B1A4E5F"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536FB423" w14:textId="77777777" w:rsidTr="008560C7">
        <w:trPr>
          <w:trHeight w:val="278"/>
        </w:trPr>
        <w:tc>
          <w:tcPr>
            <w:tcW w:w="1876" w:type="pct"/>
            <w:vAlign w:val="center"/>
          </w:tcPr>
          <w:p w14:paraId="332CB3EC"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54FF3595" w14:textId="77777777" w:rsidR="00082629" w:rsidRPr="00545B93" w:rsidRDefault="00082629" w:rsidP="008560C7">
            <w:pPr>
              <w:rPr>
                <w:rFonts w:ascii="Arial" w:hAnsi="Arial" w:cs="Arial"/>
                <w:color w:val="000000"/>
                <w:sz w:val="16"/>
                <w:szCs w:val="16"/>
              </w:rPr>
            </w:pPr>
          </w:p>
        </w:tc>
        <w:tc>
          <w:tcPr>
            <w:tcW w:w="2266" w:type="pct"/>
            <w:vAlign w:val="center"/>
          </w:tcPr>
          <w:p w14:paraId="5DB76E98"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611A9269" w14:textId="77777777" w:rsidR="00082629" w:rsidRPr="00545B93" w:rsidRDefault="00082629" w:rsidP="008560C7">
            <w:pPr>
              <w:rPr>
                <w:rFonts w:ascii="Arial" w:hAnsi="Arial" w:cs="Arial"/>
                <w:color w:val="000000"/>
                <w:sz w:val="16"/>
                <w:szCs w:val="16"/>
              </w:rPr>
            </w:pPr>
          </w:p>
        </w:tc>
      </w:tr>
      <w:tr w:rsidR="00082629" w:rsidRPr="00545B93" w14:paraId="3E7942EA" w14:textId="77777777" w:rsidTr="008560C7">
        <w:trPr>
          <w:trHeight w:val="278"/>
        </w:trPr>
        <w:tc>
          <w:tcPr>
            <w:tcW w:w="1876" w:type="pct"/>
            <w:vAlign w:val="center"/>
          </w:tcPr>
          <w:p w14:paraId="7F5E956D"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6A977A52" w14:textId="77777777" w:rsidR="00082629" w:rsidRPr="00545B93" w:rsidRDefault="00082629" w:rsidP="008560C7">
            <w:pPr>
              <w:rPr>
                <w:rFonts w:ascii="Arial" w:hAnsi="Arial" w:cs="Arial"/>
                <w:color w:val="000000"/>
                <w:sz w:val="16"/>
                <w:szCs w:val="16"/>
              </w:rPr>
            </w:pPr>
          </w:p>
        </w:tc>
        <w:tc>
          <w:tcPr>
            <w:tcW w:w="2266" w:type="pct"/>
            <w:vAlign w:val="center"/>
          </w:tcPr>
          <w:p w14:paraId="503C8237"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3C5C5D6F" w14:textId="77777777" w:rsidR="00082629" w:rsidRPr="00545B93" w:rsidRDefault="00082629" w:rsidP="008560C7">
            <w:pPr>
              <w:rPr>
                <w:rFonts w:ascii="Arial" w:hAnsi="Arial" w:cs="Arial"/>
                <w:color w:val="000000"/>
                <w:sz w:val="16"/>
                <w:szCs w:val="16"/>
              </w:rPr>
            </w:pPr>
          </w:p>
        </w:tc>
      </w:tr>
      <w:tr w:rsidR="00082629" w:rsidRPr="00545B93" w14:paraId="7301BD6F" w14:textId="77777777" w:rsidTr="008560C7">
        <w:trPr>
          <w:trHeight w:val="277"/>
        </w:trPr>
        <w:tc>
          <w:tcPr>
            <w:tcW w:w="1876" w:type="pct"/>
            <w:vAlign w:val="center"/>
          </w:tcPr>
          <w:p w14:paraId="4D08F1CF"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6B317421" w14:textId="77777777" w:rsidR="00082629" w:rsidRPr="00545B93" w:rsidRDefault="00082629" w:rsidP="008560C7">
            <w:pPr>
              <w:rPr>
                <w:rFonts w:ascii="Arial" w:hAnsi="Arial" w:cs="Arial"/>
                <w:color w:val="000000"/>
                <w:sz w:val="16"/>
                <w:szCs w:val="16"/>
              </w:rPr>
            </w:pPr>
          </w:p>
        </w:tc>
        <w:tc>
          <w:tcPr>
            <w:tcW w:w="2266" w:type="pct"/>
            <w:vAlign w:val="center"/>
          </w:tcPr>
          <w:p w14:paraId="6340FF5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4F906F11" w14:textId="77777777" w:rsidR="00082629" w:rsidRPr="00545B93" w:rsidRDefault="00082629" w:rsidP="008560C7">
            <w:pPr>
              <w:rPr>
                <w:rFonts w:ascii="Arial" w:hAnsi="Arial" w:cs="Arial"/>
                <w:color w:val="000000"/>
                <w:sz w:val="16"/>
                <w:szCs w:val="16"/>
              </w:rPr>
            </w:pPr>
          </w:p>
        </w:tc>
      </w:tr>
      <w:tr w:rsidR="00082629" w:rsidRPr="00545B93" w14:paraId="1168E965" w14:textId="77777777" w:rsidTr="008560C7">
        <w:trPr>
          <w:trHeight w:val="278"/>
        </w:trPr>
        <w:tc>
          <w:tcPr>
            <w:tcW w:w="1876" w:type="pct"/>
            <w:vAlign w:val="center"/>
          </w:tcPr>
          <w:p w14:paraId="24CD387F"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6FFD2CA3" w14:textId="77777777" w:rsidR="00082629" w:rsidRPr="00545B93" w:rsidRDefault="00082629" w:rsidP="008560C7">
            <w:pPr>
              <w:rPr>
                <w:rFonts w:ascii="Arial" w:hAnsi="Arial" w:cs="Arial"/>
                <w:color w:val="000000"/>
                <w:sz w:val="16"/>
                <w:szCs w:val="16"/>
              </w:rPr>
            </w:pPr>
          </w:p>
        </w:tc>
        <w:tc>
          <w:tcPr>
            <w:tcW w:w="2266" w:type="pct"/>
            <w:vAlign w:val="center"/>
          </w:tcPr>
          <w:p w14:paraId="5EA65483"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2E0503A0" w14:textId="77777777" w:rsidR="00082629" w:rsidRPr="00545B93" w:rsidRDefault="00082629" w:rsidP="008560C7">
            <w:pPr>
              <w:rPr>
                <w:rFonts w:ascii="Arial" w:hAnsi="Arial" w:cs="Arial"/>
                <w:color w:val="000000"/>
                <w:sz w:val="16"/>
                <w:szCs w:val="16"/>
              </w:rPr>
            </w:pPr>
          </w:p>
        </w:tc>
      </w:tr>
      <w:tr w:rsidR="00082629" w:rsidRPr="00545B93" w14:paraId="04429ECA" w14:textId="77777777" w:rsidTr="008560C7">
        <w:trPr>
          <w:trHeight w:val="277"/>
        </w:trPr>
        <w:tc>
          <w:tcPr>
            <w:tcW w:w="1876" w:type="pct"/>
            <w:vAlign w:val="center"/>
          </w:tcPr>
          <w:p w14:paraId="00CE7A1F"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0C2FB41B" w14:textId="77777777" w:rsidR="00082629" w:rsidRPr="00545B93" w:rsidRDefault="00082629" w:rsidP="008560C7">
            <w:pPr>
              <w:rPr>
                <w:rFonts w:ascii="Arial" w:hAnsi="Arial" w:cs="Arial"/>
                <w:color w:val="000000"/>
                <w:sz w:val="16"/>
                <w:szCs w:val="16"/>
              </w:rPr>
            </w:pPr>
          </w:p>
        </w:tc>
        <w:tc>
          <w:tcPr>
            <w:tcW w:w="2266" w:type="pct"/>
            <w:vAlign w:val="center"/>
          </w:tcPr>
          <w:p w14:paraId="1D1D362B"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04B3E41B" w14:textId="77777777" w:rsidR="00082629" w:rsidRPr="00545B93" w:rsidRDefault="00082629" w:rsidP="008560C7">
            <w:pPr>
              <w:rPr>
                <w:rFonts w:ascii="Arial" w:hAnsi="Arial" w:cs="Arial"/>
                <w:color w:val="000000"/>
                <w:sz w:val="16"/>
                <w:szCs w:val="16"/>
              </w:rPr>
            </w:pPr>
          </w:p>
        </w:tc>
      </w:tr>
      <w:tr w:rsidR="00082629" w:rsidRPr="00545B93" w14:paraId="411599CA" w14:textId="77777777" w:rsidTr="008560C7">
        <w:trPr>
          <w:trHeight w:val="278"/>
        </w:trPr>
        <w:tc>
          <w:tcPr>
            <w:tcW w:w="1876" w:type="pct"/>
            <w:vAlign w:val="center"/>
          </w:tcPr>
          <w:p w14:paraId="0AD26558"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44869468" w14:textId="77777777" w:rsidR="00082629" w:rsidRPr="00545B93" w:rsidRDefault="00082629" w:rsidP="008560C7">
            <w:pPr>
              <w:rPr>
                <w:rFonts w:ascii="Arial" w:hAnsi="Arial" w:cs="Arial"/>
                <w:color w:val="000000"/>
                <w:sz w:val="16"/>
                <w:szCs w:val="16"/>
              </w:rPr>
            </w:pPr>
          </w:p>
        </w:tc>
        <w:tc>
          <w:tcPr>
            <w:tcW w:w="2266" w:type="pct"/>
            <w:vAlign w:val="center"/>
          </w:tcPr>
          <w:p w14:paraId="79F83B2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43020F66" w14:textId="77777777" w:rsidR="00082629" w:rsidRPr="00545B93" w:rsidRDefault="00082629" w:rsidP="008560C7">
            <w:pPr>
              <w:rPr>
                <w:rFonts w:ascii="Arial" w:hAnsi="Arial" w:cs="Arial"/>
                <w:color w:val="000000"/>
                <w:sz w:val="16"/>
                <w:szCs w:val="16"/>
              </w:rPr>
            </w:pPr>
          </w:p>
        </w:tc>
      </w:tr>
      <w:tr w:rsidR="00082629" w:rsidRPr="00545B93" w14:paraId="221DE709" w14:textId="77777777" w:rsidTr="008560C7">
        <w:trPr>
          <w:trHeight w:val="277"/>
        </w:trPr>
        <w:tc>
          <w:tcPr>
            <w:tcW w:w="1876" w:type="pct"/>
            <w:vAlign w:val="center"/>
          </w:tcPr>
          <w:p w14:paraId="74B9BD23"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1499D0FE" w14:textId="77777777" w:rsidR="00082629" w:rsidRPr="00545B93" w:rsidRDefault="00082629" w:rsidP="008560C7">
            <w:pPr>
              <w:rPr>
                <w:rFonts w:ascii="Arial" w:hAnsi="Arial" w:cs="Arial"/>
                <w:color w:val="000000"/>
                <w:sz w:val="16"/>
                <w:szCs w:val="16"/>
              </w:rPr>
            </w:pPr>
          </w:p>
        </w:tc>
        <w:tc>
          <w:tcPr>
            <w:tcW w:w="2266" w:type="pct"/>
            <w:vAlign w:val="center"/>
          </w:tcPr>
          <w:p w14:paraId="6BF35BB0"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721170B6" w14:textId="77777777" w:rsidR="00082629" w:rsidRPr="00545B93" w:rsidRDefault="00082629" w:rsidP="008560C7">
            <w:pPr>
              <w:rPr>
                <w:rFonts w:ascii="Arial" w:hAnsi="Arial" w:cs="Arial"/>
                <w:color w:val="000000"/>
                <w:sz w:val="16"/>
                <w:szCs w:val="16"/>
              </w:rPr>
            </w:pPr>
          </w:p>
        </w:tc>
      </w:tr>
    </w:tbl>
    <w:p w14:paraId="703513EA" w14:textId="77777777" w:rsidR="00082629" w:rsidRDefault="00082629" w:rsidP="0008262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143F9BE2" w14:textId="77777777" w:rsidTr="008560C7">
        <w:trPr>
          <w:trHeight w:val="278"/>
        </w:trPr>
        <w:tc>
          <w:tcPr>
            <w:tcW w:w="5000" w:type="pct"/>
            <w:gridSpan w:val="4"/>
            <w:vAlign w:val="center"/>
          </w:tcPr>
          <w:p w14:paraId="3F49FB6F" w14:textId="77777777" w:rsidR="00082629" w:rsidRPr="00545B93" w:rsidRDefault="00082629"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CONVOY PRIMER TURNO</w:t>
            </w:r>
          </w:p>
        </w:tc>
      </w:tr>
      <w:tr w:rsidR="00082629" w:rsidRPr="00545B93" w14:paraId="2D0EF1FA" w14:textId="77777777" w:rsidTr="008560C7">
        <w:trPr>
          <w:trHeight w:val="278"/>
        </w:trPr>
        <w:tc>
          <w:tcPr>
            <w:tcW w:w="1876" w:type="pct"/>
            <w:vAlign w:val="center"/>
          </w:tcPr>
          <w:p w14:paraId="674BD64F"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63699127"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63F27A0E"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684152B6"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043E6FD0" w14:textId="77777777" w:rsidTr="008560C7">
        <w:trPr>
          <w:trHeight w:val="278"/>
        </w:trPr>
        <w:tc>
          <w:tcPr>
            <w:tcW w:w="1876" w:type="pct"/>
            <w:vAlign w:val="center"/>
          </w:tcPr>
          <w:p w14:paraId="3165BFD7"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277D618A" w14:textId="77777777" w:rsidR="00082629" w:rsidRPr="00545B93" w:rsidRDefault="00082629" w:rsidP="008560C7">
            <w:pPr>
              <w:rPr>
                <w:rFonts w:ascii="Arial" w:hAnsi="Arial" w:cs="Arial"/>
                <w:color w:val="000000"/>
                <w:sz w:val="16"/>
                <w:szCs w:val="16"/>
              </w:rPr>
            </w:pPr>
          </w:p>
        </w:tc>
        <w:tc>
          <w:tcPr>
            <w:tcW w:w="2266" w:type="pct"/>
            <w:vAlign w:val="center"/>
          </w:tcPr>
          <w:p w14:paraId="1013BB1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5FFCE733" w14:textId="77777777" w:rsidR="00082629" w:rsidRPr="00545B93" w:rsidRDefault="00082629" w:rsidP="008560C7">
            <w:pPr>
              <w:rPr>
                <w:rFonts w:ascii="Arial" w:hAnsi="Arial" w:cs="Arial"/>
                <w:color w:val="000000"/>
                <w:sz w:val="16"/>
                <w:szCs w:val="16"/>
              </w:rPr>
            </w:pPr>
          </w:p>
        </w:tc>
      </w:tr>
      <w:tr w:rsidR="00082629" w:rsidRPr="00545B93" w14:paraId="6EC302FB" w14:textId="77777777" w:rsidTr="008560C7">
        <w:trPr>
          <w:trHeight w:val="278"/>
        </w:trPr>
        <w:tc>
          <w:tcPr>
            <w:tcW w:w="1876" w:type="pct"/>
            <w:vAlign w:val="center"/>
          </w:tcPr>
          <w:p w14:paraId="6A5441B2"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3D694047" w14:textId="77777777" w:rsidR="00082629" w:rsidRPr="00545B93" w:rsidRDefault="00082629" w:rsidP="008560C7">
            <w:pPr>
              <w:rPr>
                <w:rFonts w:ascii="Arial" w:hAnsi="Arial" w:cs="Arial"/>
                <w:color w:val="000000"/>
                <w:sz w:val="16"/>
                <w:szCs w:val="16"/>
              </w:rPr>
            </w:pPr>
          </w:p>
        </w:tc>
        <w:tc>
          <w:tcPr>
            <w:tcW w:w="2266" w:type="pct"/>
            <w:vAlign w:val="center"/>
          </w:tcPr>
          <w:p w14:paraId="09D3ABE1"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1875802D" w14:textId="77777777" w:rsidR="00082629" w:rsidRPr="00545B93" w:rsidRDefault="00082629" w:rsidP="008560C7">
            <w:pPr>
              <w:rPr>
                <w:rFonts w:ascii="Arial" w:hAnsi="Arial" w:cs="Arial"/>
                <w:color w:val="000000"/>
                <w:sz w:val="16"/>
                <w:szCs w:val="16"/>
              </w:rPr>
            </w:pPr>
          </w:p>
        </w:tc>
      </w:tr>
      <w:tr w:rsidR="00082629" w:rsidRPr="00545B93" w14:paraId="489CF332" w14:textId="77777777" w:rsidTr="008560C7">
        <w:trPr>
          <w:trHeight w:val="277"/>
        </w:trPr>
        <w:tc>
          <w:tcPr>
            <w:tcW w:w="1876" w:type="pct"/>
            <w:vAlign w:val="center"/>
          </w:tcPr>
          <w:p w14:paraId="4A563FB5"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69D6EB94" w14:textId="77777777" w:rsidR="00082629" w:rsidRPr="00545B93" w:rsidRDefault="00082629" w:rsidP="008560C7">
            <w:pPr>
              <w:rPr>
                <w:rFonts w:ascii="Arial" w:hAnsi="Arial" w:cs="Arial"/>
                <w:color w:val="000000"/>
                <w:sz w:val="16"/>
                <w:szCs w:val="16"/>
              </w:rPr>
            </w:pPr>
          </w:p>
        </w:tc>
        <w:tc>
          <w:tcPr>
            <w:tcW w:w="2266" w:type="pct"/>
            <w:vAlign w:val="center"/>
          </w:tcPr>
          <w:p w14:paraId="75186B0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44CEB25A" w14:textId="77777777" w:rsidR="00082629" w:rsidRPr="00545B93" w:rsidRDefault="00082629" w:rsidP="008560C7">
            <w:pPr>
              <w:rPr>
                <w:rFonts w:ascii="Arial" w:hAnsi="Arial" w:cs="Arial"/>
                <w:color w:val="000000"/>
                <w:sz w:val="16"/>
                <w:szCs w:val="16"/>
              </w:rPr>
            </w:pPr>
          </w:p>
        </w:tc>
      </w:tr>
      <w:tr w:rsidR="00082629" w:rsidRPr="00545B93" w14:paraId="321D8A91" w14:textId="77777777" w:rsidTr="008560C7">
        <w:trPr>
          <w:trHeight w:val="278"/>
        </w:trPr>
        <w:tc>
          <w:tcPr>
            <w:tcW w:w="1876" w:type="pct"/>
            <w:vAlign w:val="center"/>
          </w:tcPr>
          <w:p w14:paraId="482AB076"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28C07CE7" w14:textId="77777777" w:rsidR="00082629" w:rsidRPr="00545B93" w:rsidRDefault="00082629" w:rsidP="008560C7">
            <w:pPr>
              <w:rPr>
                <w:rFonts w:ascii="Arial" w:hAnsi="Arial" w:cs="Arial"/>
                <w:color w:val="000000"/>
                <w:sz w:val="16"/>
                <w:szCs w:val="16"/>
              </w:rPr>
            </w:pPr>
          </w:p>
        </w:tc>
        <w:tc>
          <w:tcPr>
            <w:tcW w:w="2266" w:type="pct"/>
            <w:vAlign w:val="center"/>
          </w:tcPr>
          <w:p w14:paraId="7B84822E"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25831DDE" w14:textId="77777777" w:rsidR="00082629" w:rsidRPr="00545B93" w:rsidRDefault="00082629" w:rsidP="008560C7">
            <w:pPr>
              <w:rPr>
                <w:rFonts w:ascii="Arial" w:hAnsi="Arial" w:cs="Arial"/>
                <w:color w:val="000000"/>
                <w:sz w:val="16"/>
                <w:szCs w:val="16"/>
              </w:rPr>
            </w:pPr>
          </w:p>
        </w:tc>
      </w:tr>
      <w:tr w:rsidR="00082629" w:rsidRPr="00545B93" w14:paraId="7394EDD7" w14:textId="77777777" w:rsidTr="008560C7">
        <w:trPr>
          <w:trHeight w:val="277"/>
        </w:trPr>
        <w:tc>
          <w:tcPr>
            <w:tcW w:w="1876" w:type="pct"/>
            <w:vAlign w:val="center"/>
          </w:tcPr>
          <w:p w14:paraId="3259AA01"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34DBAD39" w14:textId="77777777" w:rsidR="00082629" w:rsidRPr="00545B93" w:rsidRDefault="00082629" w:rsidP="008560C7">
            <w:pPr>
              <w:rPr>
                <w:rFonts w:ascii="Arial" w:hAnsi="Arial" w:cs="Arial"/>
                <w:color w:val="000000"/>
                <w:sz w:val="16"/>
                <w:szCs w:val="16"/>
              </w:rPr>
            </w:pPr>
          </w:p>
        </w:tc>
        <w:tc>
          <w:tcPr>
            <w:tcW w:w="2266" w:type="pct"/>
            <w:vAlign w:val="center"/>
          </w:tcPr>
          <w:p w14:paraId="6A913AC5"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60889A51" w14:textId="77777777" w:rsidR="00082629" w:rsidRPr="00545B93" w:rsidRDefault="00082629" w:rsidP="008560C7">
            <w:pPr>
              <w:rPr>
                <w:rFonts w:ascii="Arial" w:hAnsi="Arial" w:cs="Arial"/>
                <w:color w:val="000000"/>
                <w:sz w:val="16"/>
                <w:szCs w:val="16"/>
              </w:rPr>
            </w:pPr>
          </w:p>
        </w:tc>
      </w:tr>
      <w:tr w:rsidR="00082629" w:rsidRPr="00545B93" w14:paraId="45E0BFF0" w14:textId="77777777" w:rsidTr="008560C7">
        <w:trPr>
          <w:trHeight w:val="278"/>
        </w:trPr>
        <w:tc>
          <w:tcPr>
            <w:tcW w:w="1876" w:type="pct"/>
            <w:vAlign w:val="center"/>
          </w:tcPr>
          <w:p w14:paraId="337537D5"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32EBC16B" w14:textId="77777777" w:rsidR="00082629" w:rsidRPr="00545B93" w:rsidRDefault="00082629" w:rsidP="008560C7">
            <w:pPr>
              <w:rPr>
                <w:rFonts w:ascii="Arial" w:hAnsi="Arial" w:cs="Arial"/>
                <w:color w:val="000000"/>
                <w:sz w:val="16"/>
                <w:szCs w:val="16"/>
              </w:rPr>
            </w:pPr>
          </w:p>
        </w:tc>
        <w:tc>
          <w:tcPr>
            <w:tcW w:w="2266" w:type="pct"/>
            <w:vAlign w:val="center"/>
          </w:tcPr>
          <w:p w14:paraId="1967F3F3"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44066F18" w14:textId="77777777" w:rsidR="00082629" w:rsidRPr="00545B93" w:rsidRDefault="00082629" w:rsidP="008560C7">
            <w:pPr>
              <w:rPr>
                <w:rFonts w:ascii="Arial" w:hAnsi="Arial" w:cs="Arial"/>
                <w:color w:val="000000"/>
                <w:sz w:val="16"/>
                <w:szCs w:val="16"/>
              </w:rPr>
            </w:pPr>
          </w:p>
        </w:tc>
      </w:tr>
      <w:tr w:rsidR="00082629" w:rsidRPr="00545B93" w14:paraId="7FC44468" w14:textId="77777777" w:rsidTr="008560C7">
        <w:trPr>
          <w:trHeight w:val="277"/>
        </w:trPr>
        <w:tc>
          <w:tcPr>
            <w:tcW w:w="1876" w:type="pct"/>
            <w:vAlign w:val="center"/>
          </w:tcPr>
          <w:p w14:paraId="5A303A52"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073A375B" w14:textId="77777777" w:rsidR="00082629" w:rsidRPr="00545B93" w:rsidRDefault="00082629" w:rsidP="008560C7">
            <w:pPr>
              <w:rPr>
                <w:rFonts w:ascii="Arial" w:hAnsi="Arial" w:cs="Arial"/>
                <w:color w:val="000000"/>
                <w:sz w:val="16"/>
                <w:szCs w:val="16"/>
              </w:rPr>
            </w:pPr>
          </w:p>
        </w:tc>
        <w:tc>
          <w:tcPr>
            <w:tcW w:w="2266" w:type="pct"/>
            <w:vAlign w:val="center"/>
          </w:tcPr>
          <w:p w14:paraId="5F6A502F"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0C9308C6" w14:textId="77777777" w:rsidR="00082629" w:rsidRPr="00545B93" w:rsidRDefault="00082629" w:rsidP="008560C7">
            <w:pPr>
              <w:rPr>
                <w:rFonts w:ascii="Arial" w:hAnsi="Arial" w:cs="Arial"/>
                <w:color w:val="000000"/>
                <w:sz w:val="16"/>
                <w:szCs w:val="16"/>
              </w:rPr>
            </w:pPr>
          </w:p>
        </w:tc>
      </w:tr>
    </w:tbl>
    <w:p w14:paraId="278137A1" w14:textId="77777777" w:rsidR="00082629" w:rsidRDefault="00082629" w:rsidP="0008262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639D1843" w14:textId="77777777" w:rsidTr="008560C7">
        <w:trPr>
          <w:trHeight w:val="278"/>
        </w:trPr>
        <w:tc>
          <w:tcPr>
            <w:tcW w:w="5000" w:type="pct"/>
            <w:gridSpan w:val="4"/>
            <w:vAlign w:val="center"/>
          </w:tcPr>
          <w:p w14:paraId="233FDA0E" w14:textId="77777777" w:rsidR="00082629" w:rsidRPr="00545B93" w:rsidRDefault="00082629"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CONVOY SEGUNDO TURNO</w:t>
            </w:r>
          </w:p>
        </w:tc>
      </w:tr>
      <w:tr w:rsidR="00082629" w:rsidRPr="00545B93" w14:paraId="778BE52B" w14:textId="77777777" w:rsidTr="008560C7">
        <w:trPr>
          <w:trHeight w:val="278"/>
        </w:trPr>
        <w:tc>
          <w:tcPr>
            <w:tcW w:w="1876" w:type="pct"/>
            <w:vAlign w:val="center"/>
          </w:tcPr>
          <w:p w14:paraId="1CB89FA1"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71D09C6E"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6B0E29F6"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196CA1E7"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230A4879" w14:textId="77777777" w:rsidTr="008560C7">
        <w:trPr>
          <w:trHeight w:val="278"/>
        </w:trPr>
        <w:tc>
          <w:tcPr>
            <w:tcW w:w="1876" w:type="pct"/>
            <w:vAlign w:val="center"/>
          </w:tcPr>
          <w:p w14:paraId="4CE3A30C"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53F2EA16" w14:textId="77777777" w:rsidR="00082629" w:rsidRPr="00545B93" w:rsidRDefault="00082629" w:rsidP="008560C7">
            <w:pPr>
              <w:rPr>
                <w:rFonts w:ascii="Arial" w:hAnsi="Arial" w:cs="Arial"/>
                <w:color w:val="000000"/>
                <w:sz w:val="16"/>
                <w:szCs w:val="16"/>
              </w:rPr>
            </w:pPr>
          </w:p>
        </w:tc>
        <w:tc>
          <w:tcPr>
            <w:tcW w:w="2266" w:type="pct"/>
            <w:vAlign w:val="center"/>
          </w:tcPr>
          <w:p w14:paraId="290B28F5"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2C2F061D" w14:textId="77777777" w:rsidR="00082629" w:rsidRPr="00545B93" w:rsidRDefault="00082629" w:rsidP="008560C7">
            <w:pPr>
              <w:rPr>
                <w:rFonts w:ascii="Arial" w:hAnsi="Arial" w:cs="Arial"/>
                <w:color w:val="000000"/>
                <w:sz w:val="16"/>
                <w:szCs w:val="16"/>
              </w:rPr>
            </w:pPr>
          </w:p>
        </w:tc>
      </w:tr>
      <w:tr w:rsidR="00082629" w:rsidRPr="00545B93" w14:paraId="16904EBA" w14:textId="77777777" w:rsidTr="008560C7">
        <w:trPr>
          <w:trHeight w:val="278"/>
        </w:trPr>
        <w:tc>
          <w:tcPr>
            <w:tcW w:w="1876" w:type="pct"/>
            <w:vAlign w:val="center"/>
          </w:tcPr>
          <w:p w14:paraId="5C8B1DCD"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60032520" w14:textId="77777777" w:rsidR="00082629" w:rsidRPr="00545B93" w:rsidRDefault="00082629" w:rsidP="008560C7">
            <w:pPr>
              <w:rPr>
                <w:rFonts w:ascii="Arial" w:hAnsi="Arial" w:cs="Arial"/>
                <w:color w:val="000000"/>
                <w:sz w:val="16"/>
                <w:szCs w:val="16"/>
              </w:rPr>
            </w:pPr>
          </w:p>
        </w:tc>
        <w:tc>
          <w:tcPr>
            <w:tcW w:w="2266" w:type="pct"/>
            <w:vAlign w:val="center"/>
          </w:tcPr>
          <w:p w14:paraId="73B42CC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62273E5D" w14:textId="77777777" w:rsidR="00082629" w:rsidRPr="00545B93" w:rsidRDefault="00082629" w:rsidP="008560C7">
            <w:pPr>
              <w:rPr>
                <w:rFonts w:ascii="Arial" w:hAnsi="Arial" w:cs="Arial"/>
                <w:color w:val="000000"/>
                <w:sz w:val="16"/>
                <w:szCs w:val="16"/>
              </w:rPr>
            </w:pPr>
          </w:p>
        </w:tc>
      </w:tr>
      <w:tr w:rsidR="00082629" w:rsidRPr="00545B93" w14:paraId="15640955" w14:textId="77777777" w:rsidTr="008560C7">
        <w:trPr>
          <w:trHeight w:val="277"/>
        </w:trPr>
        <w:tc>
          <w:tcPr>
            <w:tcW w:w="1876" w:type="pct"/>
            <w:vAlign w:val="center"/>
          </w:tcPr>
          <w:p w14:paraId="39290059"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74FF3ACF" w14:textId="77777777" w:rsidR="00082629" w:rsidRPr="00545B93" w:rsidRDefault="00082629" w:rsidP="008560C7">
            <w:pPr>
              <w:rPr>
                <w:rFonts w:ascii="Arial" w:hAnsi="Arial" w:cs="Arial"/>
                <w:color w:val="000000"/>
                <w:sz w:val="16"/>
                <w:szCs w:val="16"/>
              </w:rPr>
            </w:pPr>
          </w:p>
        </w:tc>
        <w:tc>
          <w:tcPr>
            <w:tcW w:w="2266" w:type="pct"/>
            <w:vAlign w:val="center"/>
          </w:tcPr>
          <w:p w14:paraId="7E80074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10A497E6" w14:textId="77777777" w:rsidR="00082629" w:rsidRPr="00545B93" w:rsidRDefault="00082629" w:rsidP="008560C7">
            <w:pPr>
              <w:rPr>
                <w:rFonts w:ascii="Arial" w:hAnsi="Arial" w:cs="Arial"/>
                <w:color w:val="000000"/>
                <w:sz w:val="16"/>
                <w:szCs w:val="16"/>
              </w:rPr>
            </w:pPr>
          </w:p>
        </w:tc>
      </w:tr>
      <w:tr w:rsidR="00082629" w:rsidRPr="00545B93" w14:paraId="3266EA4C" w14:textId="77777777" w:rsidTr="008560C7">
        <w:trPr>
          <w:trHeight w:val="278"/>
        </w:trPr>
        <w:tc>
          <w:tcPr>
            <w:tcW w:w="1876" w:type="pct"/>
            <w:vAlign w:val="center"/>
          </w:tcPr>
          <w:p w14:paraId="39C6ACE3"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15E36459" w14:textId="77777777" w:rsidR="00082629" w:rsidRPr="00545B93" w:rsidRDefault="00082629" w:rsidP="008560C7">
            <w:pPr>
              <w:rPr>
                <w:rFonts w:ascii="Arial" w:hAnsi="Arial" w:cs="Arial"/>
                <w:color w:val="000000"/>
                <w:sz w:val="16"/>
                <w:szCs w:val="16"/>
              </w:rPr>
            </w:pPr>
          </w:p>
        </w:tc>
        <w:tc>
          <w:tcPr>
            <w:tcW w:w="2266" w:type="pct"/>
            <w:vAlign w:val="center"/>
          </w:tcPr>
          <w:p w14:paraId="4F8D62AD"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7E0F7776" w14:textId="77777777" w:rsidR="00082629" w:rsidRPr="00545B93" w:rsidRDefault="00082629" w:rsidP="008560C7">
            <w:pPr>
              <w:rPr>
                <w:rFonts w:ascii="Arial" w:hAnsi="Arial" w:cs="Arial"/>
                <w:color w:val="000000"/>
                <w:sz w:val="16"/>
                <w:szCs w:val="16"/>
              </w:rPr>
            </w:pPr>
          </w:p>
        </w:tc>
      </w:tr>
      <w:tr w:rsidR="00082629" w:rsidRPr="00545B93" w14:paraId="2B385721" w14:textId="77777777" w:rsidTr="008560C7">
        <w:trPr>
          <w:trHeight w:val="277"/>
        </w:trPr>
        <w:tc>
          <w:tcPr>
            <w:tcW w:w="1876" w:type="pct"/>
            <w:vAlign w:val="center"/>
          </w:tcPr>
          <w:p w14:paraId="313725F9"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2BB89C6C" w14:textId="77777777" w:rsidR="00082629" w:rsidRPr="00545B93" w:rsidRDefault="00082629" w:rsidP="008560C7">
            <w:pPr>
              <w:rPr>
                <w:rFonts w:ascii="Arial" w:hAnsi="Arial" w:cs="Arial"/>
                <w:color w:val="000000"/>
                <w:sz w:val="16"/>
                <w:szCs w:val="16"/>
              </w:rPr>
            </w:pPr>
          </w:p>
        </w:tc>
        <w:tc>
          <w:tcPr>
            <w:tcW w:w="2266" w:type="pct"/>
            <w:vAlign w:val="center"/>
          </w:tcPr>
          <w:p w14:paraId="6455A257"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4441CBE8" w14:textId="77777777" w:rsidR="00082629" w:rsidRPr="00545B93" w:rsidRDefault="00082629" w:rsidP="008560C7">
            <w:pPr>
              <w:rPr>
                <w:rFonts w:ascii="Arial" w:hAnsi="Arial" w:cs="Arial"/>
                <w:color w:val="000000"/>
                <w:sz w:val="16"/>
                <w:szCs w:val="16"/>
              </w:rPr>
            </w:pPr>
          </w:p>
        </w:tc>
      </w:tr>
      <w:tr w:rsidR="00082629" w:rsidRPr="00545B93" w14:paraId="4F0A11A7" w14:textId="77777777" w:rsidTr="008560C7">
        <w:trPr>
          <w:trHeight w:val="278"/>
        </w:trPr>
        <w:tc>
          <w:tcPr>
            <w:tcW w:w="1876" w:type="pct"/>
            <w:vAlign w:val="center"/>
          </w:tcPr>
          <w:p w14:paraId="2B734A48"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00F575F7" w14:textId="77777777" w:rsidR="00082629" w:rsidRPr="00545B93" w:rsidRDefault="00082629" w:rsidP="008560C7">
            <w:pPr>
              <w:rPr>
                <w:rFonts w:ascii="Arial" w:hAnsi="Arial" w:cs="Arial"/>
                <w:color w:val="000000"/>
                <w:sz w:val="16"/>
                <w:szCs w:val="16"/>
              </w:rPr>
            </w:pPr>
          </w:p>
        </w:tc>
        <w:tc>
          <w:tcPr>
            <w:tcW w:w="2266" w:type="pct"/>
            <w:vAlign w:val="center"/>
          </w:tcPr>
          <w:p w14:paraId="63BB34FC"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1FEC807D" w14:textId="77777777" w:rsidR="00082629" w:rsidRPr="00545B93" w:rsidRDefault="00082629" w:rsidP="008560C7">
            <w:pPr>
              <w:rPr>
                <w:rFonts w:ascii="Arial" w:hAnsi="Arial" w:cs="Arial"/>
                <w:color w:val="000000"/>
                <w:sz w:val="16"/>
                <w:szCs w:val="16"/>
              </w:rPr>
            </w:pPr>
          </w:p>
        </w:tc>
      </w:tr>
      <w:tr w:rsidR="00082629" w:rsidRPr="00545B93" w14:paraId="0FA015C0" w14:textId="77777777" w:rsidTr="008560C7">
        <w:trPr>
          <w:trHeight w:val="277"/>
        </w:trPr>
        <w:tc>
          <w:tcPr>
            <w:tcW w:w="1876" w:type="pct"/>
            <w:vAlign w:val="center"/>
          </w:tcPr>
          <w:p w14:paraId="50541021"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43FBA15F" w14:textId="77777777" w:rsidR="00082629" w:rsidRPr="00545B93" w:rsidRDefault="00082629" w:rsidP="008560C7">
            <w:pPr>
              <w:rPr>
                <w:rFonts w:ascii="Arial" w:hAnsi="Arial" w:cs="Arial"/>
                <w:color w:val="000000"/>
                <w:sz w:val="16"/>
                <w:szCs w:val="16"/>
              </w:rPr>
            </w:pPr>
          </w:p>
        </w:tc>
        <w:tc>
          <w:tcPr>
            <w:tcW w:w="2266" w:type="pct"/>
            <w:vAlign w:val="center"/>
          </w:tcPr>
          <w:p w14:paraId="276A9C1F"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3FF4063D" w14:textId="77777777" w:rsidR="00082629" w:rsidRPr="00545B93" w:rsidRDefault="00082629" w:rsidP="008560C7">
            <w:pPr>
              <w:rPr>
                <w:rFonts w:ascii="Arial" w:hAnsi="Arial" w:cs="Arial"/>
                <w:color w:val="000000"/>
                <w:sz w:val="16"/>
                <w:szCs w:val="16"/>
              </w:rPr>
            </w:pPr>
          </w:p>
        </w:tc>
      </w:tr>
    </w:tbl>
    <w:p w14:paraId="0B6F1416" w14:textId="77777777" w:rsidR="00082629" w:rsidRDefault="00082629" w:rsidP="00082629">
      <w:pPr>
        <w:jc w:val="both"/>
        <w:rPr>
          <w:rFonts w:ascii="Arial" w:hAnsi="Arial" w:cs="Arial"/>
          <w:bCs/>
          <w:sz w:val="16"/>
          <w:szCs w:val="16"/>
        </w:rPr>
      </w:pPr>
    </w:p>
    <w:tbl>
      <w:tblPr>
        <w:tblStyle w:val="3"/>
        <w:tblW w:w="4851"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3402"/>
        <w:gridCol w:w="709"/>
        <w:gridCol w:w="4109"/>
        <w:gridCol w:w="847"/>
      </w:tblGrid>
      <w:tr w:rsidR="00082629" w:rsidRPr="00545B93" w14:paraId="37250B61" w14:textId="77777777" w:rsidTr="008560C7">
        <w:trPr>
          <w:trHeight w:val="278"/>
        </w:trPr>
        <w:tc>
          <w:tcPr>
            <w:tcW w:w="5000" w:type="pct"/>
            <w:gridSpan w:val="4"/>
            <w:vAlign w:val="center"/>
          </w:tcPr>
          <w:p w14:paraId="3F623F59" w14:textId="77777777" w:rsidR="00082629" w:rsidRPr="00545B93" w:rsidRDefault="00082629" w:rsidP="008560C7">
            <w:pPr>
              <w:spacing w:before="30" w:line="228" w:lineRule="auto"/>
              <w:ind w:left="74"/>
              <w:jc w:val="center"/>
              <w:rPr>
                <w:rFonts w:ascii="Arial" w:hAnsi="Arial" w:cs="Arial"/>
                <w:b/>
                <w:bCs/>
                <w:color w:val="000000"/>
                <w:sz w:val="16"/>
                <w:szCs w:val="16"/>
              </w:rPr>
            </w:pPr>
            <w:r>
              <w:rPr>
                <w:rFonts w:ascii="Arial" w:hAnsi="Arial" w:cs="Arial"/>
                <w:b/>
                <w:bCs/>
                <w:color w:val="000000"/>
                <w:sz w:val="16"/>
                <w:szCs w:val="16"/>
              </w:rPr>
              <w:t>CONVOY TERCER TURNO</w:t>
            </w:r>
          </w:p>
        </w:tc>
      </w:tr>
      <w:tr w:rsidR="00082629" w:rsidRPr="00545B93" w14:paraId="6F1FD677" w14:textId="77777777" w:rsidTr="008560C7">
        <w:trPr>
          <w:trHeight w:val="278"/>
        </w:trPr>
        <w:tc>
          <w:tcPr>
            <w:tcW w:w="1876" w:type="pct"/>
            <w:vAlign w:val="center"/>
          </w:tcPr>
          <w:p w14:paraId="23325E1C" w14:textId="77777777" w:rsidR="00082629" w:rsidRPr="00545B93" w:rsidRDefault="00082629" w:rsidP="008560C7">
            <w:pPr>
              <w:spacing w:before="30" w:line="228" w:lineRule="auto"/>
              <w:ind w:left="10"/>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391" w:type="pct"/>
            <w:vAlign w:val="center"/>
          </w:tcPr>
          <w:p w14:paraId="5E5111CA"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c>
          <w:tcPr>
            <w:tcW w:w="2266" w:type="pct"/>
            <w:vAlign w:val="center"/>
          </w:tcPr>
          <w:p w14:paraId="6724665F"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DETALLE</w:t>
            </w:r>
          </w:p>
        </w:tc>
        <w:tc>
          <w:tcPr>
            <w:tcW w:w="467" w:type="pct"/>
            <w:vAlign w:val="center"/>
          </w:tcPr>
          <w:p w14:paraId="7A782B3E" w14:textId="77777777" w:rsidR="00082629" w:rsidRPr="00545B93" w:rsidRDefault="00082629" w:rsidP="008560C7">
            <w:pPr>
              <w:spacing w:before="30" w:line="228" w:lineRule="auto"/>
              <w:ind w:left="74"/>
              <w:jc w:val="center"/>
              <w:rPr>
                <w:rFonts w:ascii="Arial" w:hAnsi="Arial" w:cs="Arial"/>
                <w:b/>
                <w:bCs/>
                <w:color w:val="000000"/>
                <w:sz w:val="16"/>
                <w:szCs w:val="16"/>
              </w:rPr>
            </w:pPr>
            <w:r w:rsidRPr="00545B93">
              <w:rPr>
                <w:rFonts w:ascii="Arial" w:hAnsi="Arial" w:cs="Arial"/>
                <w:b/>
                <w:bCs/>
                <w:color w:val="000000"/>
                <w:sz w:val="16"/>
                <w:szCs w:val="16"/>
              </w:rPr>
              <w:t>CANT</w:t>
            </w:r>
          </w:p>
        </w:tc>
      </w:tr>
      <w:tr w:rsidR="00082629" w:rsidRPr="00545B93" w14:paraId="25E281EE" w14:textId="77777777" w:rsidTr="008560C7">
        <w:trPr>
          <w:trHeight w:val="278"/>
        </w:trPr>
        <w:tc>
          <w:tcPr>
            <w:tcW w:w="1876" w:type="pct"/>
            <w:vAlign w:val="center"/>
          </w:tcPr>
          <w:p w14:paraId="337397A1"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APREHENDIDAS</w:t>
            </w:r>
          </w:p>
        </w:tc>
        <w:tc>
          <w:tcPr>
            <w:tcW w:w="391" w:type="pct"/>
            <w:vAlign w:val="center"/>
          </w:tcPr>
          <w:p w14:paraId="748CD3D3" w14:textId="77777777" w:rsidR="00082629" w:rsidRPr="00545B93" w:rsidRDefault="00082629" w:rsidP="008560C7">
            <w:pPr>
              <w:rPr>
                <w:rFonts w:ascii="Arial" w:hAnsi="Arial" w:cs="Arial"/>
                <w:color w:val="000000"/>
                <w:sz w:val="16"/>
                <w:szCs w:val="16"/>
              </w:rPr>
            </w:pPr>
          </w:p>
        </w:tc>
        <w:tc>
          <w:tcPr>
            <w:tcW w:w="2266" w:type="pct"/>
            <w:vAlign w:val="center"/>
          </w:tcPr>
          <w:p w14:paraId="59A74BC6"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DE FUEGO APREHENDIDAS</w:t>
            </w:r>
          </w:p>
        </w:tc>
        <w:tc>
          <w:tcPr>
            <w:tcW w:w="467" w:type="pct"/>
          </w:tcPr>
          <w:p w14:paraId="0212CA2B" w14:textId="77777777" w:rsidR="00082629" w:rsidRPr="00545B93" w:rsidRDefault="00082629" w:rsidP="008560C7">
            <w:pPr>
              <w:rPr>
                <w:rFonts w:ascii="Arial" w:hAnsi="Arial" w:cs="Arial"/>
                <w:color w:val="000000"/>
                <w:sz w:val="16"/>
                <w:szCs w:val="16"/>
              </w:rPr>
            </w:pPr>
          </w:p>
        </w:tc>
      </w:tr>
      <w:tr w:rsidR="00082629" w:rsidRPr="00545B93" w14:paraId="5681F2BE" w14:textId="77777777" w:rsidTr="008560C7">
        <w:trPr>
          <w:trHeight w:val="278"/>
        </w:trPr>
        <w:tc>
          <w:tcPr>
            <w:tcW w:w="1876" w:type="pct"/>
            <w:vAlign w:val="center"/>
          </w:tcPr>
          <w:p w14:paraId="7D9F44AD"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PERSONAS REVISADAS</w:t>
            </w:r>
          </w:p>
        </w:tc>
        <w:tc>
          <w:tcPr>
            <w:tcW w:w="391" w:type="pct"/>
            <w:vAlign w:val="center"/>
          </w:tcPr>
          <w:p w14:paraId="621AA10C" w14:textId="77777777" w:rsidR="00082629" w:rsidRPr="00545B93" w:rsidRDefault="00082629" w:rsidP="008560C7">
            <w:pPr>
              <w:rPr>
                <w:rFonts w:ascii="Arial" w:hAnsi="Arial" w:cs="Arial"/>
                <w:color w:val="000000"/>
                <w:sz w:val="16"/>
                <w:szCs w:val="16"/>
              </w:rPr>
            </w:pPr>
          </w:p>
        </w:tc>
        <w:tc>
          <w:tcPr>
            <w:tcW w:w="2266" w:type="pct"/>
            <w:vAlign w:val="center"/>
          </w:tcPr>
          <w:p w14:paraId="32A14178"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MUNICIÓN APREHENDIDA</w:t>
            </w:r>
          </w:p>
        </w:tc>
        <w:tc>
          <w:tcPr>
            <w:tcW w:w="467" w:type="pct"/>
          </w:tcPr>
          <w:p w14:paraId="6F5978F3" w14:textId="77777777" w:rsidR="00082629" w:rsidRPr="00545B93" w:rsidRDefault="00082629" w:rsidP="008560C7">
            <w:pPr>
              <w:rPr>
                <w:rFonts w:ascii="Arial" w:hAnsi="Arial" w:cs="Arial"/>
                <w:color w:val="000000"/>
                <w:sz w:val="16"/>
                <w:szCs w:val="16"/>
              </w:rPr>
            </w:pPr>
          </w:p>
        </w:tc>
      </w:tr>
      <w:tr w:rsidR="00082629" w:rsidRPr="00545B93" w14:paraId="7AE289E4" w14:textId="77777777" w:rsidTr="008560C7">
        <w:trPr>
          <w:trHeight w:val="277"/>
        </w:trPr>
        <w:tc>
          <w:tcPr>
            <w:tcW w:w="1876" w:type="pct"/>
            <w:vAlign w:val="center"/>
          </w:tcPr>
          <w:p w14:paraId="524A5597"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RETENIDOS</w:t>
            </w:r>
          </w:p>
        </w:tc>
        <w:tc>
          <w:tcPr>
            <w:tcW w:w="391" w:type="pct"/>
            <w:vAlign w:val="center"/>
          </w:tcPr>
          <w:p w14:paraId="08C25148" w14:textId="77777777" w:rsidR="00082629" w:rsidRPr="00545B93" w:rsidRDefault="00082629" w:rsidP="008560C7">
            <w:pPr>
              <w:rPr>
                <w:rFonts w:ascii="Arial" w:hAnsi="Arial" w:cs="Arial"/>
                <w:color w:val="000000"/>
                <w:sz w:val="16"/>
                <w:szCs w:val="16"/>
              </w:rPr>
            </w:pPr>
          </w:p>
        </w:tc>
        <w:tc>
          <w:tcPr>
            <w:tcW w:w="2266" w:type="pct"/>
            <w:vAlign w:val="center"/>
          </w:tcPr>
          <w:p w14:paraId="21B4FF50"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ARMAS BLANCAS APREHENDIDAS</w:t>
            </w:r>
          </w:p>
        </w:tc>
        <w:tc>
          <w:tcPr>
            <w:tcW w:w="467" w:type="pct"/>
          </w:tcPr>
          <w:p w14:paraId="37B376D5" w14:textId="77777777" w:rsidR="00082629" w:rsidRPr="00545B93" w:rsidRDefault="00082629" w:rsidP="008560C7">
            <w:pPr>
              <w:rPr>
                <w:rFonts w:ascii="Arial" w:hAnsi="Arial" w:cs="Arial"/>
                <w:color w:val="000000"/>
                <w:sz w:val="16"/>
                <w:szCs w:val="16"/>
              </w:rPr>
            </w:pPr>
          </w:p>
        </w:tc>
      </w:tr>
      <w:tr w:rsidR="00082629" w:rsidRPr="00545B93" w14:paraId="2215D979" w14:textId="77777777" w:rsidTr="008560C7">
        <w:trPr>
          <w:trHeight w:val="278"/>
        </w:trPr>
        <w:tc>
          <w:tcPr>
            <w:tcW w:w="1876" w:type="pct"/>
            <w:vAlign w:val="center"/>
          </w:tcPr>
          <w:p w14:paraId="5FD0D8BA" w14:textId="77777777" w:rsidR="00082629" w:rsidRPr="00545B93" w:rsidRDefault="00082629" w:rsidP="008560C7">
            <w:pPr>
              <w:spacing w:before="30" w:line="229" w:lineRule="auto"/>
              <w:ind w:left="66"/>
              <w:rPr>
                <w:rFonts w:ascii="Arial" w:hAnsi="Arial" w:cs="Arial"/>
                <w:b/>
                <w:bCs/>
                <w:color w:val="000000"/>
                <w:sz w:val="16"/>
                <w:szCs w:val="16"/>
              </w:rPr>
            </w:pPr>
            <w:r w:rsidRPr="00545B93">
              <w:rPr>
                <w:rFonts w:ascii="Arial" w:hAnsi="Arial" w:cs="Arial"/>
                <w:b/>
                <w:bCs/>
                <w:color w:val="000000"/>
                <w:sz w:val="16"/>
                <w:szCs w:val="16"/>
              </w:rPr>
              <w:t>VEHÍCULOS REVISADOS</w:t>
            </w:r>
          </w:p>
        </w:tc>
        <w:tc>
          <w:tcPr>
            <w:tcW w:w="391" w:type="pct"/>
            <w:vAlign w:val="center"/>
          </w:tcPr>
          <w:p w14:paraId="6A173CCC" w14:textId="77777777" w:rsidR="00082629" w:rsidRPr="00545B93" w:rsidRDefault="00082629" w:rsidP="008560C7">
            <w:pPr>
              <w:rPr>
                <w:rFonts w:ascii="Arial" w:hAnsi="Arial" w:cs="Arial"/>
                <w:color w:val="000000"/>
                <w:sz w:val="16"/>
                <w:szCs w:val="16"/>
              </w:rPr>
            </w:pPr>
          </w:p>
        </w:tc>
        <w:tc>
          <w:tcPr>
            <w:tcW w:w="2266" w:type="pct"/>
            <w:vAlign w:val="center"/>
          </w:tcPr>
          <w:p w14:paraId="18844729"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SCSF (FUNDAS/SOBRES/PAQUETES)</w:t>
            </w:r>
          </w:p>
        </w:tc>
        <w:tc>
          <w:tcPr>
            <w:tcW w:w="467" w:type="pct"/>
          </w:tcPr>
          <w:p w14:paraId="25AABCB3" w14:textId="77777777" w:rsidR="00082629" w:rsidRPr="00545B93" w:rsidRDefault="00082629" w:rsidP="008560C7">
            <w:pPr>
              <w:rPr>
                <w:rFonts w:ascii="Arial" w:hAnsi="Arial" w:cs="Arial"/>
                <w:color w:val="000000"/>
                <w:sz w:val="16"/>
                <w:szCs w:val="16"/>
              </w:rPr>
            </w:pPr>
          </w:p>
        </w:tc>
      </w:tr>
      <w:tr w:rsidR="00082629" w:rsidRPr="00545B93" w14:paraId="13FAE0BB" w14:textId="77777777" w:rsidTr="008560C7">
        <w:trPr>
          <w:trHeight w:val="277"/>
        </w:trPr>
        <w:tc>
          <w:tcPr>
            <w:tcW w:w="1876" w:type="pct"/>
            <w:vAlign w:val="center"/>
          </w:tcPr>
          <w:p w14:paraId="3B44C482"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VEHÍCULOS RECUPERADOS</w:t>
            </w:r>
          </w:p>
        </w:tc>
        <w:tc>
          <w:tcPr>
            <w:tcW w:w="391" w:type="pct"/>
            <w:vAlign w:val="center"/>
          </w:tcPr>
          <w:p w14:paraId="583388FD" w14:textId="77777777" w:rsidR="00082629" w:rsidRPr="00545B93" w:rsidRDefault="00082629" w:rsidP="008560C7">
            <w:pPr>
              <w:rPr>
                <w:rFonts w:ascii="Arial" w:hAnsi="Arial" w:cs="Arial"/>
                <w:color w:val="000000"/>
                <w:sz w:val="16"/>
                <w:szCs w:val="16"/>
              </w:rPr>
            </w:pPr>
          </w:p>
        </w:tc>
        <w:tc>
          <w:tcPr>
            <w:tcW w:w="2266" w:type="pct"/>
            <w:vAlign w:val="center"/>
          </w:tcPr>
          <w:p w14:paraId="4C1B42FA"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APOYO A PN SEGURIDAD PERIFÉRICA</w:t>
            </w:r>
          </w:p>
        </w:tc>
        <w:tc>
          <w:tcPr>
            <w:tcW w:w="467" w:type="pct"/>
          </w:tcPr>
          <w:p w14:paraId="4CE54E55" w14:textId="77777777" w:rsidR="00082629" w:rsidRPr="00545B93" w:rsidRDefault="00082629" w:rsidP="008560C7">
            <w:pPr>
              <w:rPr>
                <w:rFonts w:ascii="Arial" w:hAnsi="Arial" w:cs="Arial"/>
                <w:color w:val="000000"/>
                <w:sz w:val="16"/>
                <w:szCs w:val="16"/>
              </w:rPr>
            </w:pPr>
          </w:p>
        </w:tc>
      </w:tr>
      <w:tr w:rsidR="00082629" w:rsidRPr="00545B93" w14:paraId="7FA66A64" w14:textId="77777777" w:rsidTr="008560C7">
        <w:trPr>
          <w:trHeight w:val="278"/>
        </w:trPr>
        <w:tc>
          <w:tcPr>
            <w:tcW w:w="1876" w:type="pct"/>
            <w:vAlign w:val="center"/>
          </w:tcPr>
          <w:p w14:paraId="1A8C3536"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REVISADAS</w:t>
            </w:r>
          </w:p>
        </w:tc>
        <w:tc>
          <w:tcPr>
            <w:tcW w:w="391" w:type="pct"/>
            <w:vAlign w:val="center"/>
          </w:tcPr>
          <w:p w14:paraId="0FE212D7" w14:textId="77777777" w:rsidR="00082629" w:rsidRPr="00545B93" w:rsidRDefault="00082629" w:rsidP="008560C7">
            <w:pPr>
              <w:rPr>
                <w:rFonts w:ascii="Arial" w:hAnsi="Arial" w:cs="Arial"/>
                <w:color w:val="000000"/>
                <w:sz w:val="16"/>
                <w:szCs w:val="16"/>
              </w:rPr>
            </w:pPr>
          </w:p>
        </w:tc>
        <w:tc>
          <w:tcPr>
            <w:tcW w:w="2266" w:type="pct"/>
            <w:vAlign w:val="center"/>
          </w:tcPr>
          <w:p w14:paraId="6EF97AC0"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PUERTOS MARÍTIMOS</w:t>
            </w:r>
          </w:p>
        </w:tc>
        <w:tc>
          <w:tcPr>
            <w:tcW w:w="467" w:type="pct"/>
          </w:tcPr>
          <w:p w14:paraId="73E6FDE0" w14:textId="77777777" w:rsidR="00082629" w:rsidRPr="00545B93" w:rsidRDefault="00082629" w:rsidP="008560C7">
            <w:pPr>
              <w:rPr>
                <w:rFonts w:ascii="Arial" w:hAnsi="Arial" w:cs="Arial"/>
                <w:color w:val="000000"/>
                <w:sz w:val="16"/>
                <w:szCs w:val="16"/>
              </w:rPr>
            </w:pPr>
          </w:p>
        </w:tc>
      </w:tr>
      <w:tr w:rsidR="00082629" w:rsidRPr="00545B93" w14:paraId="24BCD3CE" w14:textId="77777777" w:rsidTr="008560C7">
        <w:trPr>
          <w:trHeight w:val="277"/>
        </w:trPr>
        <w:tc>
          <w:tcPr>
            <w:tcW w:w="1876" w:type="pct"/>
            <w:vAlign w:val="center"/>
          </w:tcPr>
          <w:p w14:paraId="2E4C6D73" w14:textId="77777777" w:rsidR="00082629" w:rsidRPr="00545B93" w:rsidRDefault="00082629" w:rsidP="008560C7">
            <w:pPr>
              <w:spacing w:before="30" w:line="228" w:lineRule="auto"/>
              <w:ind w:left="66"/>
              <w:rPr>
                <w:rFonts w:ascii="Arial" w:hAnsi="Arial" w:cs="Arial"/>
                <w:b/>
                <w:bCs/>
                <w:color w:val="000000"/>
                <w:sz w:val="16"/>
                <w:szCs w:val="16"/>
              </w:rPr>
            </w:pPr>
            <w:r w:rsidRPr="00545B93">
              <w:rPr>
                <w:rFonts w:ascii="Arial" w:hAnsi="Arial" w:cs="Arial"/>
                <w:b/>
                <w:bCs/>
                <w:color w:val="000000"/>
                <w:sz w:val="16"/>
                <w:szCs w:val="16"/>
              </w:rPr>
              <w:t>MOTOS RECUPERADAS</w:t>
            </w:r>
          </w:p>
        </w:tc>
        <w:tc>
          <w:tcPr>
            <w:tcW w:w="391" w:type="pct"/>
            <w:vAlign w:val="center"/>
          </w:tcPr>
          <w:p w14:paraId="450F96A4" w14:textId="77777777" w:rsidR="00082629" w:rsidRPr="00545B93" w:rsidRDefault="00082629" w:rsidP="008560C7">
            <w:pPr>
              <w:rPr>
                <w:rFonts w:ascii="Arial" w:hAnsi="Arial" w:cs="Arial"/>
                <w:color w:val="000000"/>
                <w:sz w:val="16"/>
                <w:szCs w:val="16"/>
              </w:rPr>
            </w:pPr>
          </w:p>
        </w:tc>
        <w:tc>
          <w:tcPr>
            <w:tcW w:w="2266" w:type="pct"/>
            <w:vAlign w:val="center"/>
          </w:tcPr>
          <w:p w14:paraId="0212DE75" w14:textId="77777777" w:rsidR="00082629" w:rsidRPr="00545B93" w:rsidRDefault="00082629" w:rsidP="008560C7">
            <w:pPr>
              <w:rPr>
                <w:rFonts w:ascii="Arial" w:hAnsi="Arial" w:cs="Arial"/>
                <w:color w:val="000000"/>
                <w:sz w:val="16"/>
                <w:szCs w:val="16"/>
              </w:rPr>
            </w:pPr>
            <w:r w:rsidRPr="00545B93">
              <w:rPr>
                <w:rFonts w:ascii="Arial" w:hAnsi="Arial" w:cs="Arial"/>
                <w:b/>
                <w:bCs/>
                <w:color w:val="000000"/>
                <w:sz w:val="16"/>
                <w:szCs w:val="16"/>
              </w:rPr>
              <w:t>PATRULLAJES EN SUBESTACIONES ELÉCTRICAS</w:t>
            </w:r>
          </w:p>
        </w:tc>
        <w:tc>
          <w:tcPr>
            <w:tcW w:w="467" w:type="pct"/>
          </w:tcPr>
          <w:p w14:paraId="28ECEFEB" w14:textId="77777777" w:rsidR="00082629" w:rsidRPr="00545B93" w:rsidRDefault="00082629" w:rsidP="008560C7">
            <w:pPr>
              <w:rPr>
                <w:rFonts w:ascii="Arial" w:hAnsi="Arial" w:cs="Arial"/>
                <w:color w:val="000000"/>
                <w:sz w:val="16"/>
                <w:szCs w:val="16"/>
              </w:rPr>
            </w:pPr>
          </w:p>
        </w:tc>
      </w:tr>
    </w:tbl>
    <w:p w14:paraId="7B16509C" w14:textId="77777777" w:rsidR="00082629" w:rsidRDefault="00082629" w:rsidP="00082629">
      <w:pPr>
        <w:jc w:val="both"/>
        <w:rPr>
          <w:rFonts w:ascii="Arial" w:hAnsi="Arial" w:cs="Arial"/>
          <w:bCs/>
          <w:sz w:val="16"/>
          <w:szCs w:val="16"/>
        </w:rPr>
      </w:pPr>
    </w:p>
    <w:p w14:paraId="221F7B84" w14:textId="77777777" w:rsidR="00082629" w:rsidRPr="00644AC9" w:rsidRDefault="00082629" w:rsidP="00082629">
      <w:pPr>
        <w:widowControl w:val="0"/>
        <w:numPr>
          <w:ilvl w:val="0"/>
          <w:numId w:val="34"/>
        </w:numPr>
        <w:spacing w:before="207"/>
        <w:ind w:left="284" w:hanging="284"/>
        <w:rPr>
          <w:rFonts w:ascii="Arial" w:hAnsi="Arial" w:cs="Arial"/>
          <w:b/>
          <w:bCs/>
          <w:color w:val="000000"/>
          <w:sz w:val="16"/>
          <w:szCs w:val="16"/>
        </w:rPr>
      </w:pPr>
      <w:r w:rsidRPr="00644AC9">
        <w:rPr>
          <w:rFonts w:ascii="Arial" w:hAnsi="Arial" w:cs="Arial"/>
          <w:b/>
          <w:bCs/>
          <w:color w:val="000000"/>
          <w:sz w:val="16"/>
          <w:szCs w:val="16"/>
        </w:rPr>
        <w:t>PERSONAL RESPONSABLE DE OTRAS INSTITUCIONES. -</w:t>
      </w:r>
    </w:p>
    <w:p w14:paraId="2CD240C2" w14:textId="77777777" w:rsidR="00082629" w:rsidRPr="00644AC9" w:rsidRDefault="00082629" w:rsidP="00082629">
      <w:pPr>
        <w:spacing w:before="43"/>
        <w:rPr>
          <w:rFonts w:ascii="Arial" w:hAnsi="Arial" w:cs="Arial"/>
          <w:b/>
          <w:bCs/>
          <w:color w:val="000000"/>
          <w:sz w:val="16"/>
          <w:szCs w:val="16"/>
        </w:rPr>
      </w:pPr>
    </w:p>
    <w:tbl>
      <w:tblPr>
        <w:tblStyle w:val="1"/>
        <w:tblW w:w="6811"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4642"/>
        <w:gridCol w:w="2169"/>
      </w:tblGrid>
      <w:tr w:rsidR="00082629" w:rsidRPr="00644AC9" w14:paraId="5EED5C2C" w14:textId="77777777" w:rsidTr="008560C7">
        <w:trPr>
          <w:trHeight w:val="292"/>
        </w:trPr>
        <w:tc>
          <w:tcPr>
            <w:tcW w:w="4642" w:type="dxa"/>
            <w:vAlign w:val="center"/>
          </w:tcPr>
          <w:p w14:paraId="190B2919" w14:textId="77777777" w:rsidR="00082629" w:rsidRPr="00644AC9" w:rsidRDefault="00082629" w:rsidP="008560C7">
            <w:pPr>
              <w:spacing w:before="20" w:line="253" w:lineRule="auto"/>
              <w:jc w:val="center"/>
              <w:rPr>
                <w:rFonts w:ascii="Arial" w:hAnsi="Arial" w:cs="Arial"/>
                <w:b/>
                <w:bCs/>
                <w:color w:val="000000"/>
                <w:sz w:val="16"/>
                <w:szCs w:val="16"/>
              </w:rPr>
            </w:pPr>
            <w:r w:rsidRPr="00644AC9">
              <w:rPr>
                <w:rFonts w:ascii="Arial" w:hAnsi="Arial" w:cs="Arial"/>
                <w:b/>
                <w:bCs/>
                <w:color w:val="000000"/>
                <w:sz w:val="16"/>
                <w:szCs w:val="16"/>
              </w:rPr>
              <w:t>GRADO/NOMBRE</w:t>
            </w:r>
          </w:p>
        </w:tc>
        <w:tc>
          <w:tcPr>
            <w:tcW w:w="2169" w:type="dxa"/>
            <w:vAlign w:val="center"/>
          </w:tcPr>
          <w:p w14:paraId="5C3456A8" w14:textId="77777777" w:rsidR="00082629" w:rsidRPr="00644AC9" w:rsidRDefault="00082629" w:rsidP="008560C7">
            <w:pPr>
              <w:spacing w:before="20" w:line="253" w:lineRule="auto"/>
              <w:ind w:left="28" w:right="1"/>
              <w:jc w:val="center"/>
              <w:rPr>
                <w:rFonts w:ascii="Arial" w:hAnsi="Arial" w:cs="Arial"/>
                <w:color w:val="000000"/>
                <w:sz w:val="16"/>
                <w:szCs w:val="16"/>
              </w:rPr>
            </w:pPr>
            <w:r w:rsidRPr="00644AC9">
              <w:rPr>
                <w:rFonts w:ascii="Arial" w:hAnsi="Arial" w:cs="Arial"/>
                <w:b/>
                <w:bCs/>
                <w:color w:val="000000"/>
                <w:sz w:val="16"/>
                <w:szCs w:val="16"/>
              </w:rPr>
              <w:t>INSTITUCIÓN</w:t>
            </w:r>
          </w:p>
        </w:tc>
      </w:tr>
      <w:tr w:rsidR="00082629" w:rsidRPr="00644AC9" w14:paraId="3EE3E6F6" w14:textId="77777777" w:rsidTr="008560C7">
        <w:trPr>
          <w:trHeight w:val="285"/>
        </w:trPr>
        <w:tc>
          <w:tcPr>
            <w:tcW w:w="6811" w:type="dxa"/>
            <w:gridSpan w:val="2"/>
            <w:vAlign w:val="center"/>
          </w:tcPr>
          <w:p w14:paraId="52F5E876" w14:textId="77777777" w:rsidR="00082629" w:rsidRPr="00392959" w:rsidRDefault="00082629" w:rsidP="008560C7">
            <w:pPr>
              <w:spacing w:before="19" w:line="246" w:lineRule="auto"/>
              <w:ind w:left="28" w:right="8"/>
              <w:jc w:val="center"/>
              <w:rPr>
                <w:rFonts w:ascii="Arial" w:hAnsi="Arial" w:cs="Arial"/>
                <w:b/>
                <w:color w:val="000000"/>
                <w:sz w:val="16"/>
                <w:szCs w:val="16"/>
              </w:rPr>
            </w:pPr>
            <w:r>
              <w:rPr>
                <w:rFonts w:ascii="Arial" w:hAnsi="Arial" w:cs="Arial"/>
                <w:b/>
                <w:color w:val="000000"/>
                <w:sz w:val="16"/>
                <w:szCs w:val="16"/>
              </w:rPr>
              <w:t>RETENES VIALES 1 TURNO</w:t>
            </w:r>
          </w:p>
        </w:tc>
      </w:tr>
      <w:tr w:rsidR="00082629" w:rsidRPr="00644AC9" w14:paraId="6065C35B" w14:textId="77777777" w:rsidTr="008560C7">
        <w:trPr>
          <w:trHeight w:val="285"/>
        </w:trPr>
        <w:tc>
          <w:tcPr>
            <w:tcW w:w="4642" w:type="dxa"/>
            <w:vAlign w:val="center"/>
          </w:tcPr>
          <w:p w14:paraId="48203B04" w14:textId="77777777" w:rsidR="00082629" w:rsidRPr="00644AC9" w:rsidRDefault="00082629" w:rsidP="008560C7">
            <w:pPr>
              <w:rPr>
                <w:rFonts w:ascii="Arial" w:hAnsi="Arial" w:cs="Arial"/>
                <w:color w:val="000000"/>
                <w:sz w:val="16"/>
                <w:szCs w:val="16"/>
              </w:rPr>
            </w:pPr>
          </w:p>
        </w:tc>
        <w:tc>
          <w:tcPr>
            <w:tcW w:w="2169" w:type="dxa"/>
            <w:vAlign w:val="center"/>
          </w:tcPr>
          <w:p w14:paraId="1784E584" w14:textId="77777777" w:rsidR="00082629" w:rsidRPr="00644AC9" w:rsidRDefault="00082629" w:rsidP="008560C7">
            <w:pPr>
              <w:spacing w:before="19" w:line="246" w:lineRule="auto"/>
              <w:ind w:left="28" w:right="8"/>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082629" w:rsidRPr="00644AC9" w14:paraId="5EC167CB" w14:textId="77777777" w:rsidTr="008560C7">
        <w:trPr>
          <w:trHeight w:val="292"/>
        </w:trPr>
        <w:tc>
          <w:tcPr>
            <w:tcW w:w="4642" w:type="dxa"/>
            <w:vAlign w:val="center"/>
          </w:tcPr>
          <w:p w14:paraId="3B04620F" w14:textId="77777777" w:rsidR="00082629" w:rsidRPr="00644AC9" w:rsidRDefault="00082629" w:rsidP="008560C7">
            <w:pPr>
              <w:rPr>
                <w:rFonts w:ascii="Arial" w:hAnsi="Arial" w:cs="Arial"/>
                <w:color w:val="000000"/>
                <w:sz w:val="16"/>
                <w:szCs w:val="16"/>
              </w:rPr>
            </w:pPr>
          </w:p>
        </w:tc>
        <w:tc>
          <w:tcPr>
            <w:tcW w:w="2169" w:type="dxa"/>
            <w:vAlign w:val="center"/>
          </w:tcPr>
          <w:p w14:paraId="3232B7C9" w14:textId="77777777" w:rsidR="00082629" w:rsidRPr="00644AC9" w:rsidRDefault="00082629" w:rsidP="008560C7">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r w:rsidR="00082629" w:rsidRPr="00644AC9" w14:paraId="0DCDEE41" w14:textId="77777777" w:rsidTr="008560C7">
        <w:trPr>
          <w:trHeight w:val="292"/>
        </w:trPr>
        <w:tc>
          <w:tcPr>
            <w:tcW w:w="4642" w:type="dxa"/>
            <w:vAlign w:val="center"/>
          </w:tcPr>
          <w:p w14:paraId="3CB7C56A" w14:textId="77777777" w:rsidR="00082629" w:rsidRPr="00644AC9" w:rsidRDefault="00082629" w:rsidP="008560C7">
            <w:pPr>
              <w:rPr>
                <w:rFonts w:ascii="Arial" w:hAnsi="Arial" w:cs="Arial"/>
                <w:color w:val="000000"/>
                <w:sz w:val="16"/>
                <w:szCs w:val="16"/>
              </w:rPr>
            </w:pPr>
          </w:p>
        </w:tc>
        <w:tc>
          <w:tcPr>
            <w:tcW w:w="2169" w:type="dxa"/>
            <w:vAlign w:val="center"/>
          </w:tcPr>
          <w:p w14:paraId="711D5835"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2</w:t>
            </w:r>
          </w:p>
        </w:tc>
      </w:tr>
      <w:tr w:rsidR="00082629" w:rsidRPr="00644AC9" w14:paraId="225FA9C1" w14:textId="77777777" w:rsidTr="008560C7">
        <w:trPr>
          <w:trHeight w:val="292"/>
        </w:trPr>
        <w:tc>
          <w:tcPr>
            <w:tcW w:w="4642" w:type="dxa"/>
            <w:vAlign w:val="center"/>
          </w:tcPr>
          <w:p w14:paraId="3039F6FA" w14:textId="77777777" w:rsidR="00082629" w:rsidRPr="00644AC9" w:rsidRDefault="00082629" w:rsidP="008560C7">
            <w:pPr>
              <w:rPr>
                <w:rFonts w:ascii="Arial" w:hAnsi="Arial" w:cs="Arial"/>
                <w:color w:val="000000"/>
                <w:sz w:val="16"/>
                <w:szCs w:val="16"/>
              </w:rPr>
            </w:pPr>
          </w:p>
        </w:tc>
        <w:tc>
          <w:tcPr>
            <w:tcW w:w="2169" w:type="dxa"/>
            <w:vAlign w:val="center"/>
          </w:tcPr>
          <w:p w14:paraId="3AC4939C"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2</w:t>
            </w:r>
          </w:p>
        </w:tc>
      </w:tr>
      <w:tr w:rsidR="00082629" w:rsidRPr="00644AC9" w14:paraId="65FD3176" w14:textId="77777777" w:rsidTr="008560C7">
        <w:trPr>
          <w:trHeight w:val="292"/>
        </w:trPr>
        <w:tc>
          <w:tcPr>
            <w:tcW w:w="4642" w:type="dxa"/>
            <w:vAlign w:val="center"/>
          </w:tcPr>
          <w:p w14:paraId="4B002209" w14:textId="77777777" w:rsidR="00082629" w:rsidRPr="00644AC9" w:rsidRDefault="00082629" w:rsidP="008560C7">
            <w:pPr>
              <w:rPr>
                <w:rFonts w:ascii="Arial" w:hAnsi="Arial" w:cs="Arial"/>
                <w:color w:val="000000"/>
                <w:sz w:val="16"/>
                <w:szCs w:val="16"/>
              </w:rPr>
            </w:pPr>
          </w:p>
        </w:tc>
        <w:tc>
          <w:tcPr>
            <w:tcW w:w="2169" w:type="dxa"/>
            <w:vAlign w:val="center"/>
          </w:tcPr>
          <w:p w14:paraId="5F2693B3"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3</w:t>
            </w:r>
          </w:p>
        </w:tc>
      </w:tr>
      <w:tr w:rsidR="00082629" w:rsidRPr="00644AC9" w14:paraId="6A5DCF07" w14:textId="77777777" w:rsidTr="008560C7">
        <w:trPr>
          <w:trHeight w:val="292"/>
        </w:trPr>
        <w:tc>
          <w:tcPr>
            <w:tcW w:w="4642" w:type="dxa"/>
            <w:vAlign w:val="center"/>
          </w:tcPr>
          <w:p w14:paraId="3D5F6A3D" w14:textId="77777777" w:rsidR="00082629" w:rsidRPr="00644AC9" w:rsidRDefault="00082629" w:rsidP="008560C7">
            <w:pPr>
              <w:rPr>
                <w:rFonts w:ascii="Arial" w:hAnsi="Arial" w:cs="Arial"/>
                <w:color w:val="000000"/>
                <w:sz w:val="16"/>
                <w:szCs w:val="16"/>
              </w:rPr>
            </w:pPr>
          </w:p>
        </w:tc>
        <w:tc>
          <w:tcPr>
            <w:tcW w:w="2169" w:type="dxa"/>
            <w:vAlign w:val="center"/>
          </w:tcPr>
          <w:p w14:paraId="107B6EFE"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3</w:t>
            </w:r>
          </w:p>
        </w:tc>
      </w:tr>
      <w:tr w:rsidR="00082629" w:rsidRPr="00644AC9" w14:paraId="37EB9D93" w14:textId="77777777" w:rsidTr="008560C7">
        <w:trPr>
          <w:trHeight w:val="292"/>
        </w:trPr>
        <w:tc>
          <w:tcPr>
            <w:tcW w:w="6811" w:type="dxa"/>
            <w:gridSpan w:val="2"/>
            <w:vAlign w:val="center"/>
          </w:tcPr>
          <w:p w14:paraId="2BDC27B2" w14:textId="77777777" w:rsidR="00082629" w:rsidRPr="00392959" w:rsidRDefault="00082629" w:rsidP="008560C7">
            <w:pPr>
              <w:spacing w:before="19" w:line="253" w:lineRule="auto"/>
              <w:ind w:left="28" w:right="5"/>
              <w:jc w:val="center"/>
              <w:rPr>
                <w:rFonts w:ascii="Arial" w:hAnsi="Arial" w:cs="Arial"/>
                <w:b/>
                <w:color w:val="000000"/>
                <w:sz w:val="16"/>
                <w:szCs w:val="16"/>
              </w:rPr>
            </w:pPr>
            <w:r>
              <w:rPr>
                <w:rFonts w:ascii="Arial" w:hAnsi="Arial" w:cs="Arial"/>
                <w:b/>
                <w:color w:val="000000"/>
                <w:sz w:val="16"/>
                <w:szCs w:val="16"/>
              </w:rPr>
              <w:t xml:space="preserve">RETENES VIALES 2 </w:t>
            </w:r>
            <w:r w:rsidRPr="00392959">
              <w:rPr>
                <w:rFonts w:ascii="Arial" w:hAnsi="Arial" w:cs="Arial"/>
                <w:b/>
                <w:color w:val="000000"/>
                <w:sz w:val="16"/>
                <w:szCs w:val="16"/>
              </w:rPr>
              <w:t xml:space="preserve"> </w:t>
            </w:r>
          </w:p>
        </w:tc>
      </w:tr>
      <w:tr w:rsidR="00082629" w:rsidRPr="00644AC9" w14:paraId="7C7C252E" w14:textId="77777777" w:rsidTr="008560C7">
        <w:trPr>
          <w:trHeight w:val="292"/>
        </w:trPr>
        <w:tc>
          <w:tcPr>
            <w:tcW w:w="4642" w:type="dxa"/>
            <w:vAlign w:val="center"/>
          </w:tcPr>
          <w:p w14:paraId="6508D5EF" w14:textId="77777777" w:rsidR="00082629" w:rsidRPr="00644AC9" w:rsidRDefault="00082629" w:rsidP="008560C7">
            <w:pPr>
              <w:rPr>
                <w:rFonts w:ascii="Arial" w:hAnsi="Arial" w:cs="Arial"/>
                <w:color w:val="000000"/>
                <w:sz w:val="16"/>
                <w:szCs w:val="16"/>
              </w:rPr>
            </w:pPr>
          </w:p>
        </w:tc>
        <w:tc>
          <w:tcPr>
            <w:tcW w:w="2169" w:type="dxa"/>
            <w:vAlign w:val="center"/>
          </w:tcPr>
          <w:p w14:paraId="1F04213F" w14:textId="77777777" w:rsidR="00082629" w:rsidRPr="00644AC9" w:rsidRDefault="00082629" w:rsidP="008560C7">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082629" w:rsidRPr="00644AC9" w14:paraId="428864A1" w14:textId="77777777" w:rsidTr="008560C7">
        <w:trPr>
          <w:trHeight w:val="292"/>
        </w:trPr>
        <w:tc>
          <w:tcPr>
            <w:tcW w:w="4642" w:type="dxa"/>
            <w:vAlign w:val="center"/>
          </w:tcPr>
          <w:p w14:paraId="41AB57DD" w14:textId="77777777" w:rsidR="00082629" w:rsidRPr="00644AC9" w:rsidRDefault="00082629" w:rsidP="008560C7">
            <w:pPr>
              <w:rPr>
                <w:rFonts w:ascii="Arial" w:hAnsi="Arial" w:cs="Arial"/>
                <w:color w:val="000000"/>
                <w:sz w:val="16"/>
                <w:szCs w:val="16"/>
              </w:rPr>
            </w:pPr>
          </w:p>
        </w:tc>
        <w:tc>
          <w:tcPr>
            <w:tcW w:w="2169" w:type="dxa"/>
            <w:vAlign w:val="center"/>
          </w:tcPr>
          <w:p w14:paraId="65568064" w14:textId="77777777" w:rsidR="00082629" w:rsidRPr="00644AC9" w:rsidRDefault="00082629" w:rsidP="008560C7">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r w:rsidR="00082629" w:rsidRPr="00644AC9" w14:paraId="2C21F993" w14:textId="77777777" w:rsidTr="008560C7">
        <w:trPr>
          <w:trHeight w:val="292"/>
        </w:trPr>
        <w:tc>
          <w:tcPr>
            <w:tcW w:w="4642" w:type="dxa"/>
            <w:vAlign w:val="center"/>
          </w:tcPr>
          <w:p w14:paraId="05894856" w14:textId="77777777" w:rsidR="00082629" w:rsidRPr="00644AC9" w:rsidRDefault="00082629" w:rsidP="008560C7">
            <w:pPr>
              <w:rPr>
                <w:rFonts w:ascii="Arial" w:hAnsi="Arial" w:cs="Arial"/>
                <w:color w:val="000000"/>
                <w:sz w:val="16"/>
                <w:szCs w:val="16"/>
              </w:rPr>
            </w:pPr>
          </w:p>
        </w:tc>
        <w:tc>
          <w:tcPr>
            <w:tcW w:w="2169" w:type="dxa"/>
            <w:vAlign w:val="center"/>
          </w:tcPr>
          <w:p w14:paraId="7EA8C888"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2</w:t>
            </w:r>
          </w:p>
        </w:tc>
      </w:tr>
      <w:tr w:rsidR="00082629" w:rsidRPr="00644AC9" w14:paraId="3268AA26" w14:textId="77777777" w:rsidTr="008560C7">
        <w:trPr>
          <w:trHeight w:val="292"/>
        </w:trPr>
        <w:tc>
          <w:tcPr>
            <w:tcW w:w="4642" w:type="dxa"/>
            <w:vAlign w:val="center"/>
          </w:tcPr>
          <w:p w14:paraId="2E705319" w14:textId="77777777" w:rsidR="00082629" w:rsidRPr="00644AC9" w:rsidRDefault="00082629" w:rsidP="008560C7">
            <w:pPr>
              <w:rPr>
                <w:rFonts w:ascii="Arial" w:hAnsi="Arial" w:cs="Arial"/>
                <w:color w:val="000000"/>
                <w:sz w:val="16"/>
                <w:szCs w:val="16"/>
              </w:rPr>
            </w:pPr>
          </w:p>
        </w:tc>
        <w:tc>
          <w:tcPr>
            <w:tcW w:w="2169" w:type="dxa"/>
            <w:vAlign w:val="center"/>
          </w:tcPr>
          <w:p w14:paraId="26309FA1"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2</w:t>
            </w:r>
          </w:p>
        </w:tc>
      </w:tr>
      <w:tr w:rsidR="00082629" w:rsidRPr="00644AC9" w14:paraId="560E5A68" w14:textId="77777777" w:rsidTr="008560C7">
        <w:trPr>
          <w:trHeight w:val="292"/>
        </w:trPr>
        <w:tc>
          <w:tcPr>
            <w:tcW w:w="4642" w:type="dxa"/>
            <w:vAlign w:val="center"/>
          </w:tcPr>
          <w:p w14:paraId="7454324B" w14:textId="77777777" w:rsidR="00082629" w:rsidRPr="00644AC9" w:rsidRDefault="00082629" w:rsidP="008560C7">
            <w:pPr>
              <w:rPr>
                <w:rFonts w:ascii="Arial" w:hAnsi="Arial" w:cs="Arial"/>
                <w:color w:val="000000"/>
                <w:sz w:val="16"/>
                <w:szCs w:val="16"/>
              </w:rPr>
            </w:pPr>
          </w:p>
        </w:tc>
        <w:tc>
          <w:tcPr>
            <w:tcW w:w="2169" w:type="dxa"/>
            <w:vAlign w:val="center"/>
          </w:tcPr>
          <w:p w14:paraId="5D1A53D1"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PN 3</w:t>
            </w:r>
          </w:p>
        </w:tc>
      </w:tr>
      <w:tr w:rsidR="00082629" w:rsidRPr="00644AC9" w14:paraId="6D11EE2F" w14:textId="77777777" w:rsidTr="008560C7">
        <w:trPr>
          <w:trHeight w:val="292"/>
        </w:trPr>
        <w:tc>
          <w:tcPr>
            <w:tcW w:w="4642" w:type="dxa"/>
            <w:vAlign w:val="center"/>
          </w:tcPr>
          <w:p w14:paraId="7FAF2DAE" w14:textId="77777777" w:rsidR="00082629" w:rsidRPr="00644AC9" w:rsidRDefault="00082629" w:rsidP="008560C7">
            <w:pPr>
              <w:rPr>
                <w:rFonts w:ascii="Arial" w:hAnsi="Arial" w:cs="Arial"/>
                <w:color w:val="000000"/>
                <w:sz w:val="16"/>
                <w:szCs w:val="16"/>
              </w:rPr>
            </w:pPr>
          </w:p>
        </w:tc>
        <w:tc>
          <w:tcPr>
            <w:tcW w:w="2169" w:type="dxa"/>
            <w:vAlign w:val="center"/>
          </w:tcPr>
          <w:p w14:paraId="7E786D9C" w14:textId="77777777" w:rsidR="00082629" w:rsidRPr="00644AC9" w:rsidRDefault="00082629" w:rsidP="008560C7">
            <w:pPr>
              <w:spacing w:before="19" w:line="253" w:lineRule="auto"/>
              <w:ind w:left="28" w:right="5"/>
              <w:jc w:val="center"/>
              <w:rPr>
                <w:rFonts w:ascii="Arial" w:hAnsi="Arial" w:cs="Arial"/>
                <w:color w:val="000000"/>
                <w:sz w:val="16"/>
                <w:szCs w:val="16"/>
              </w:rPr>
            </w:pPr>
            <w:r>
              <w:rPr>
                <w:rFonts w:ascii="Arial" w:hAnsi="Arial" w:cs="Arial"/>
                <w:color w:val="000000"/>
                <w:sz w:val="16"/>
                <w:szCs w:val="16"/>
              </w:rPr>
              <w:t>ATM 3</w:t>
            </w:r>
          </w:p>
        </w:tc>
      </w:tr>
      <w:tr w:rsidR="00082629" w:rsidRPr="00644AC9" w14:paraId="59A676C0" w14:textId="77777777" w:rsidTr="008560C7">
        <w:trPr>
          <w:trHeight w:val="292"/>
        </w:trPr>
        <w:tc>
          <w:tcPr>
            <w:tcW w:w="6811" w:type="dxa"/>
            <w:gridSpan w:val="2"/>
            <w:vAlign w:val="center"/>
          </w:tcPr>
          <w:p w14:paraId="63EB6C4B" w14:textId="77777777" w:rsidR="00082629" w:rsidRPr="00AB2F19" w:rsidRDefault="00082629" w:rsidP="008560C7">
            <w:pPr>
              <w:spacing w:before="19" w:line="253" w:lineRule="auto"/>
              <w:ind w:left="28" w:right="5"/>
              <w:jc w:val="center"/>
              <w:rPr>
                <w:rFonts w:ascii="Arial" w:hAnsi="Arial" w:cs="Arial"/>
                <w:b/>
                <w:bCs/>
                <w:color w:val="000000"/>
                <w:sz w:val="16"/>
                <w:szCs w:val="16"/>
              </w:rPr>
            </w:pPr>
            <w:r w:rsidRPr="00AB2F19">
              <w:rPr>
                <w:rFonts w:ascii="Arial" w:hAnsi="Arial" w:cs="Arial"/>
                <w:b/>
                <w:bCs/>
                <w:color w:val="000000"/>
                <w:sz w:val="16"/>
                <w:szCs w:val="16"/>
              </w:rPr>
              <w:t>CONVOY</w:t>
            </w:r>
          </w:p>
        </w:tc>
      </w:tr>
      <w:tr w:rsidR="00082629" w:rsidRPr="00644AC9" w14:paraId="2C5D2B8C" w14:textId="77777777" w:rsidTr="008560C7">
        <w:trPr>
          <w:trHeight w:val="292"/>
        </w:trPr>
        <w:tc>
          <w:tcPr>
            <w:tcW w:w="4642" w:type="dxa"/>
            <w:vAlign w:val="center"/>
          </w:tcPr>
          <w:p w14:paraId="6226871A" w14:textId="77777777" w:rsidR="00082629" w:rsidRPr="00644AC9" w:rsidRDefault="00082629" w:rsidP="008560C7">
            <w:pPr>
              <w:rPr>
                <w:rFonts w:ascii="Arial" w:hAnsi="Arial" w:cs="Arial"/>
                <w:color w:val="000000"/>
                <w:sz w:val="16"/>
                <w:szCs w:val="16"/>
              </w:rPr>
            </w:pPr>
          </w:p>
        </w:tc>
        <w:tc>
          <w:tcPr>
            <w:tcW w:w="2169" w:type="dxa"/>
            <w:vAlign w:val="center"/>
          </w:tcPr>
          <w:p w14:paraId="7B19EB1A" w14:textId="77777777" w:rsidR="00082629" w:rsidRDefault="00082629" w:rsidP="008560C7">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PN</w:t>
            </w:r>
            <w:r>
              <w:rPr>
                <w:rFonts w:ascii="Arial" w:hAnsi="Arial" w:cs="Arial"/>
                <w:color w:val="000000"/>
                <w:sz w:val="16"/>
                <w:szCs w:val="16"/>
              </w:rPr>
              <w:t xml:space="preserve"> 1</w:t>
            </w:r>
          </w:p>
        </w:tc>
      </w:tr>
      <w:tr w:rsidR="00082629" w:rsidRPr="00644AC9" w14:paraId="1D964EEB" w14:textId="77777777" w:rsidTr="008560C7">
        <w:trPr>
          <w:trHeight w:val="292"/>
        </w:trPr>
        <w:tc>
          <w:tcPr>
            <w:tcW w:w="4642" w:type="dxa"/>
            <w:vAlign w:val="center"/>
          </w:tcPr>
          <w:p w14:paraId="0D5C714E" w14:textId="77777777" w:rsidR="00082629" w:rsidRPr="00644AC9" w:rsidRDefault="00082629" w:rsidP="008560C7">
            <w:pPr>
              <w:rPr>
                <w:rFonts w:ascii="Arial" w:hAnsi="Arial" w:cs="Arial"/>
                <w:color w:val="000000"/>
                <w:sz w:val="16"/>
                <w:szCs w:val="16"/>
              </w:rPr>
            </w:pPr>
          </w:p>
        </w:tc>
        <w:tc>
          <w:tcPr>
            <w:tcW w:w="2169" w:type="dxa"/>
            <w:vAlign w:val="center"/>
          </w:tcPr>
          <w:p w14:paraId="2E736FD7" w14:textId="77777777" w:rsidR="00082629" w:rsidRDefault="00082629" w:rsidP="008560C7">
            <w:pPr>
              <w:spacing w:before="19" w:line="253" w:lineRule="auto"/>
              <w:ind w:left="28" w:right="5"/>
              <w:jc w:val="center"/>
              <w:rPr>
                <w:rFonts w:ascii="Arial" w:hAnsi="Arial" w:cs="Arial"/>
                <w:color w:val="000000"/>
                <w:sz w:val="16"/>
                <w:szCs w:val="16"/>
              </w:rPr>
            </w:pPr>
            <w:r w:rsidRPr="00644AC9">
              <w:rPr>
                <w:rFonts w:ascii="Arial" w:hAnsi="Arial" w:cs="Arial"/>
                <w:color w:val="000000"/>
                <w:sz w:val="16"/>
                <w:szCs w:val="16"/>
              </w:rPr>
              <w:t>ATM</w:t>
            </w:r>
            <w:r>
              <w:rPr>
                <w:rFonts w:ascii="Arial" w:hAnsi="Arial" w:cs="Arial"/>
                <w:color w:val="000000"/>
                <w:sz w:val="16"/>
                <w:szCs w:val="16"/>
              </w:rPr>
              <w:t xml:space="preserve"> 1</w:t>
            </w:r>
          </w:p>
        </w:tc>
      </w:tr>
    </w:tbl>
    <w:p w14:paraId="2A5E4F9C" w14:textId="77777777" w:rsidR="00082629" w:rsidRDefault="00082629" w:rsidP="00082629">
      <w:pPr>
        <w:rPr>
          <w:rFonts w:ascii="Arial" w:hAnsi="Arial" w:cs="Arial"/>
          <w:b/>
          <w:bCs/>
          <w:color w:val="000000"/>
          <w:sz w:val="16"/>
          <w:szCs w:val="16"/>
        </w:rPr>
      </w:pPr>
    </w:p>
    <w:p w14:paraId="7542BFEE" w14:textId="77777777" w:rsidR="00082629" w:rsidRDefault="00082629" w:rsidP="00082629">
      <w:pPr>
        <w:tabs>
          <w:tab w:val="left" w:pos="1134"/>
        </w:tabs>
        <w:jc w:val="both"/>
        <w:rPr>
          <w:rFonts w:ascii="Arial" w:hAnsi="Arial" w:cs="Arial"/>
          <w:sz w:val="16"/>
          <w:szCs w:val="16"/>
          <w:lang w:val="es-ES_tradnl"/>
        </w:rPr>
      </w:pPr>
    </w:p>
    <w:p w14:paraId="1CCA0A4B" w14:textId="77777777"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0800-1400/2000-0200)</w:t>
      </w:r>
      <w:r w:rsidRPr="00480346">
        <w:rPr>
          <w:rFonts w:ascii="Arial" w:hAnsi="Arial" w:cs="Arial"/>
          <w:sz w:val="16"/>
          <w:szCs w:val="16"/>
          <w:lang w:val="es-ES_tradnl"/>
        </w:rPr>
        <w:t xml:space="preserve"> </w:t>
      </w:r>
      <w:r>
        <w:rPr>
          <w:rFonts w:ascii="Arial" w:hAnsi="Arial" w:cs="Arial"/>
          <w:sz w:val="16"/>
          <w:szCs w:val="16"/>
          <w:lang w:val="es-ES_tradnl"/>
        </w:rPr>
        <w:t>………………………………/……………………</w:t>
      </w:r>
      <w:proofErr w:type="gramStart"/>
      <w:r>
        <w:rPr>
          <w:rFonts w:ascii="Arial" w:hAnsi="Arial" w:cs="Arial"/>
          <w:sz w:val="16"/>
          <w:szCs w:val="16"/>
          <w:lang w:val="es-ES_tradnl"/>
        </w:rPr>
        <w:t>…….</w:t>
      </w:r>
      <w:proofErr w:type="gramEnd"/>
      <w:r>
        <w:rPr>
          <w:rFonts w:ascii="Arial" w:hAnsi="Arial" w:cs="Arial"/>
          <w:sz w:val="16"/>
          <w:szCs w:val="16"/>
          <w:lang w:val="es-ES_tradnl"/>
        </w:rPr>
        <w:t>.</w:t>
      </w:r>
    </w:p>
    <w:p w14:paraId="0DF9AA67" w14:textId="77777777" w:rsidR="00082629" w:rsidRDefault="00082629" w:rsidP="00082629">
      <w:pPr>
        <w:tabs>
          <w:tab w:val="left" w:pos="1134"/>
        </w:tabs>
        <w:jc w:val="both"/>
        <w:rPr>
          <w:rFonts w:ascii="Arial" w:hAnsi="Arial" w:cs="Arial"/>
          <w:sz w:val="16"/>
          <w:szCs w:val="16"/>
          <w:lang w:val="es-ES_tradnl"/>
        </w:rPr>
      </w:pPr>
    </w:p>
    <w:p w14:paraId="3E0AEC03" w14:textId="77777777" w:rsidR="00082629" w:rsidRDefault="00082629" w:rsidP="00082629">
      <w:pPr>
        <w:tabs>
          <w:tab w:val="left" w:pos="1134"/>
        </w:tabs>
        <w:jc w:val="both"/>
        <w:rPr>
          <w:rFonts w:ascii="Arial" w:hAnsi="Arial" w:cs="Arial"/>
          <w:sz w:val="16"/>
          <w:szCs w:val="16"/>
          <w:lang w:val="es-ES_tradnl"/>
        </w:rPr>
      </w:pPr>
    </w:p>
    <w:p w14:paraId="440D0A94" w14:textId="77777777" w:rsidR="00082629" w:rsidRDefault="00082629" w:rsidP="00082629">
      <w:pPr>
        <w:tabs>
          <w:tab w:val="left" w:pos="1134"/>
        </w:tabs>
        <w:jc w:val="both"/>
        <w:rPr>
          <w:rFonts w:ascii="Arial" w:hAnsi="Arial" w:cs="Arial"/>
          <w:sz w:val="16"/>
          <w:szCs w:val="16"/>
          <w:lang w:val="es-ES_tradnl"/>
        </w:rPr>
      </w:pPr>
    </w:p>
    <w:p w14:paraId="435BA14A" w14:textId="77777777"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3A0D90">
        <w:rPr>
          <w:rFonts w:ascii="Arial" w:hAnsi="Arial" w:cs="Arial"/>
          <w:b/>
          <w:sz w:val="16"/>
          <w:szCs w:val="16"/>
          <w:lang w:val="es-ES_tradnl"/>
        </w:rPr>
        <w:t>HTMC</w:t>
      </w:r>
      <w:r>
        <w:rPr>
          <w:rFonts w:ascii="Arial" w:hAnsi="Arial" w:cs="Arial"/>
          <w:sz w:val="16"/>
          <w:szCs w:val="16"/>
          <w:lang w:val="es-ES_tradnl"/>
        </w:rPr>
        <w:t xml:space="preserve"> 1400-2000/0200-</w:t>
      </w:r>
      <w:proofErr w:type="gramStart"/>
      <w:r>
        <w:rPr>
          <w:rFonts w:ascii="Arial" w:hAnsi="Arial" w:cs="Arial"/>
          <w:sz w:val="16"/>
          <w:szCs w:val="16"/>
          <w:lang w:val="es-ES_tradnl"/>
        </w:rPr>
        <w:t>0800)…</w:t>
      </w:r>
      <w:proofErr w:type="gramEnd"/>
      <w:r>
        <w:rPr>
          <w:rFonts w:ascii="Arial" w:hAnsi="Arial" w:cs="Arial"/>
          <w:sz w:val="16"/>
          <w:szCs w:val="16"/>
          <w:lang w:val="es-ES_tradnl"/>
        </w:rPr>
        <w:t>……………………………./………………………….</w:t>
      </w:r>
    </w:p>
    <w:p w14:paraId="2D475F56" w14:textId="77777777" w:rsidR="00082629" w:rsidRDefault="00082629" w:rsidP="00082629">
      <w:pPr>
        <w:tabs>
          <w:tab w:val="left" w:pos="1134"/>
        </w:tabs>
        <w:jc w:val="both"/>
        <w:rPr>
          <w:rFonts w:ascii="Arial" w:hAnsi="Arial" w:cs="Arial"/>
          <w:sz w:val="16"/>
          <w:szCs w:val="16"/>
          <w:lang w:val="es-ES_tradnl"/>
        </w:rPr>
      </w:pPr>
    </w:p>
    <w:p w14:paraId="26213CB6" w14:textId="77777777" w:rsidR="00082629" w:rsidRDefault="00082629" w:rsidP="00082629">
      <w:pPr>
        <w:tabs>
          <w:tab w:val="left" w:pos="1134"/>
        </w:tabs>
        <w:jc w:val="both"/>
        <w:rPr>
          <w:rFonts w:ascii="Arial" w:hAnsi="Arial" w:cs="Arial"/>
          <w:sz w:val="16"/>
          <w:szCs w:val="16"/>
          <w:lang w:val="es-ES_tradnl"/>
        </w:rPr>
      </w:pPr>
    </w:p>
    <w:p w14:paraId="6422DD1E" w14:textId="77777777" w:rsidR="00082629" w:rsidRDefault="00082629" w:rsidP="00082629">
      <w:pPr>
        <w:tabs>
          <w:tab w:val="left" w:pos="1134"/>
        </w:tabs>
        <w:jc w:val="both"/>
        <w:rPr>
          <w:rFonts w:ascii="Arial" w:hAnsi="Arial" w:cs="Arial"/>
          <w:sz w:val="16"/>
          <w:szCs w:val="16"/>
          <w:lang w:val="es-ES_tradnl"/>
        </w:rPr>
      </w:pPr>
    </w:p>
    <w:p w14:paraId="2889C149" w14:textId="5643EE09"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2D6EC1">
        <w:rPr>
          <w:rFonts w:ascii="Arial" w:hAnsi="Arial" w:cs="Arial"/>
          <w:b/>
          <w:sz w:val="16"/>
          <w:szCs w:val="16"/>
          <w:lang w:val="es-ES_tradnl"/>
        </w:rPr>
        <w:t>SEG PRESIDENCIAL</w:t>
      </w:r>
      <w:r>
        <w:rPr>
          <w:rFonts w:ascii="Arial" w:hAnsi="Arial" w:cs="Arial"/>
          <w:b/>
          <w:sz w:val="16"/>
          <w:szCs w:val="16"/>
          <w:lang w:val="es-ES_tradnl"/>
        </w:rPr>
        <w:t xml:space="preserve"> </w:t>
      </w:r>
      <w:r w:rsidRPr="00745C44">
        <w:rPr>
          <w:rFonts w:ascii="Arial" w:hAnsi="Arial" w:cs="Arial"/>
          <w:sz w:val="16"/>
          <w:szCs w:val="16"/>
          <w:lang w:val="es-ES_tradnl"/>
        </w:rPr>
        <w:t>080</w:t>
      </w:r>
      <w:r>
        <w:rPr>
          <w:rFonts w:ascii="Arial" w:hAnsi="Arial" w:cs="Arial"/>
          <w:sz w:val="16"/>
          <w:szCs w:val="16"/>
          <w:lang w:val="es-ES_tradnl"/>
        </w:rPr>
        <w:t>0-1400/2200-</w:t>
      </w:r>
      <w:proofErr w:type="gramStart"/>
      <w:r>
        <w:rPr>
          <w:rFonts w:ascii="Arial" w:hAnsi="Arial" w:cs="Arial"/>
          <w:sz w:val="16"/>
          <w:szCs w:val="16"/>
          <w:lang w:val="es-ES_tradnl"/>
        </w:rPr>
        <w:t>0200)…</w:t>
      </w:r>
      <w:proofErr w:type="gramEnd"/>
      <w:r>
        <w:rPr>
          <w:rFonts w:ascii="Arial" w:hAnsi="Arial" w:cs="Arial"/>
          <w:sz w:val="16"/>
          <w:szCs w:val="16"/>
          <w:lang w:val="es-ES_tradnl"/>
        </w:rPr>
        <w:t>…………………………../………………………</w:t>
      </w:r>
    </w:p>
    <w:p w14:paraId="47C8CAE3" w14:textId="77777777" w:rsidR="00082629" w:rsidRDefault="00082629" w:rsidP="00082629">
      <w:pPr>
        <w:tabs>
          <w:tab w:val="left" w:pos="1134"/>
        </w:tabs>
        <w:jc w:val="both"/>
        <w:rPr>
          <w:rFonts w:ascii="Arial" w:hAnsi="Arial" w:cs="Arial"/>
          <w:sz w:val="16"/>
          <w:szCs w:val="16"/>
          <w:lang w:val="es-ES_tradnl"/>
        </w:rPr>
      </w:pPr>
    </w:p>
    <w:p w14:paraId="7D1C373C" w14:textId="77777777" w:rsidR="00082629" w:rsidRDefault="00082629" w:rsidP="00082629">
      <w:pPr>
        <w:tabs>
          <w:tab w:val="left" w:pos="1134"/>
        </w:tabs>
        <w:jc w:val="both"/>
        <w:rPr>
          <w:rFonts w:ascii="Arial" w:hAnsi="Arial" w:cs="Arial"/>
          <w:sz w:val="16"/>
          <w:szCs w:val="16"/>
          <w:lang w:val="es-ES_tradnl"/>
        </w:rPr>
      </w:pPr>
    </w:p>
    <w:p w14:paraId="4D66936C" w14:textId="1FF723F2" w:rsidR="00082629" w:rsidRPr="00B74F32" w:rsidRDefault="00082629" w:rsidP="00B74F32">
      <w:pPr>
        <w:tabs>
          <w:tab w:val="left" w:pos="1365"/>
        </w:tabs>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002D6EC1">
        <w:rPr>
          <w:rFonts w:ascii="Arial" w:hAnsi="Arial" w:cs="Arial"/>
          <w:b/>
          <w:sz w:val="16"/>
          <w:szCs w:val="16"/>
          <w:lang w:val="es-ES_tradnl"/>
        </w:rPr>
        <w:t>SEG PRESIDENCIAL</w:t>
      </w:r>
      <w:r>
        <w:rPr>
          <w:rFonts w:ascii="Arial" w:hAnsi="Arial" w:cs="Arial"/>
          <w:b/>
          <w:sz w:val="16"/>
          <w:szCs w:val="16"/>
          <w:lang w:val="es-ES_tradnl"/>
        </w:rPr>
        <w:t xml:space="preserve"> </w:t>
      </w:r>
      <w:r>
        <w:rPr>
          <w:rFonts w:ascii="Arial" w:hAnsi="Arial" w:cs="Arial"/>
          <w:sz w:val="16"/>
          <w:szCs w:val="16"/>
          <w:lang w:val="es-ES_tradnl"/>
        </w:rPr>
        <w:t>1400-2000/0200-</w:t>
      </w:r>
      <w:proofErr w:type="gramStart"/>
      <w:r>
        <w:rPr>
          <w:rFonts w:ascii="Arial" w:hAnsi="Arial" w:cs="Arial"/>
          <w:sz w:val="16"/>
          <w:szCs w:val="16"/>
          <w:lang w:val="es-ES_tradnl"/>
        </w:rPr>
        <w:t>0800)…</w:t>
      </w:r>
      <w:proofErr w:type="gramEnd"/>
      <w:r>
        <w:rPr>
          <w:rFonts w:ascii="Arial" w:hAnsi="Arial" w:cs="Arial"/>
          <w:sz w:val="16"/>
          <w:szCs w:val="16"/>
          <w:lang w:val="es-ES_tradnl"/>
        </w:rPr>
        <w:t>…………………………/………………………</w:t>
      </w:r>
    </w:p>
    <w:p w14:paraId="73326475" w14:textId="77777777" w:rsidR="00082629" w:rsidRDefault="00082629" w:rsidP="00082629">
      <w:pPr>
        <w:jc w:val="both"/>
        <w:rPr>
          <w:rFonts w:ascii="Arial" w:hAnsi="Arial" w:cs="Arial"/>
          <w:bCs/>
          <w:sz w:val="16"/>
          <w:szCs w:val="16"/>
        </w:rPr>
      </w:pPr>
    </w:p>
    <w:p w14:paraId="6F44CE9E" w14:textId="77777777" w:rsidR="00082629" w:rsidRDefault="00082629" w:rsidP="00082629">
      <w:pPr>
        <w:jc w:val="both"/>
        <w:rPr>
          <w:rFonts w:ascii="Arial" w:hAnsi="Arial" w:cs="Arial"/>
          <w:bCs/>
          <w:sz w:val="16"/>
          <w:szCs w:val="16"/>
        </w:rPr>
      </w:pPr>
    </w:p>
    <w:p w14:paraId="3DB775D0" w14:textId="77777777" w:rsidR="00082629" w:rsidRDefault="00082629" w:rsidP="00082629">
      <w:pPr>
        <w:tabs>
          <w:tab w:val="left" w:pos="1365"/>
        </w:tabs>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AB2F19">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0600-</w:t>
      </w:r>
      <w:proofErr w:type="gramStart"/>
      <w:r>
        <w:rPr>
          <w:rFonts w:ascii="Arial" w:hAnsi="Arial" w:cs="Arial"/>
          <w:sz w:val="16"/>
          <w:szCs w:val="16"/>
          <w:lang w:val="es-ES_tradnl"/>
        </w:rPr>
        <w:t>1400)…</w:t>
      </w:r>
      <w:proofErr w:type="gramEnd"/>
      <w:r>
        <w:rPr>
          <w:rFonts w:ascii="Arial" w:hAnsi="Arial" w:cs="Arial"/>
          <w:sz w:val="16"/>
          <w:szCs w:val="16"/>
          <w:lang w:val="es-ES_tradnl"/>
        </w:rPr>
        <w:t>…………………………</w:t>
      </w:r>
    </w:p>
    <w:p w14:paraId="366056C7" w14:textId="77777777" w:rsidR="00082629" w:rsidRDefault="00082629" w:rsidP="00082629">
      <w:pPr>
        <w:jc w:val="both"/>
        <w:rPr>
          <w:rFonts w:ascii="Arial" w:hAnsi="Arial" w:cs="Arial"/>
          <w:bCs/>
          <w:sz w:val="16"/>
          <w:szCs w:val="16"/>
        </w:rPr>
      </w:pPr>
    </w:p>
    <w:p w14:paraId="28EDE231" w14:textId="77777777"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825BD4">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1400-2200)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6B5CE4E7" w14:textId="77777777" w:rsidR="00B74F32" w:rsidRDefault="00B74F32" w:rsidP="00082629">
      <w:pPr>
        <w:tabs>
          <w:tab w:val="left" w:pos="1134"/>
        </w:tabs>
        <w:jc w:val="both"/>
        <w:rPr>
          <w:rFonts w:ascii="Arial" w:hAnsi="Arial" w:cs="Arial"/>
          <w:sz w:val="16"/>
          <w:szCs w:val="16"/>
          <w:lang w:val="es-ES_tradnl"/>
        </w:rPr>
      </w:pPr>
    </w:p>
    <w:p w14:paraId="362A28C6" w14:textId="672AADDD" w:rsidR="00082629" w:rsidRDefault="00082629" w:rsidP="00082629">
      <w:pPr>
        <w:tabs>
          <w:tab w:val="left" w:pos="1134"/>
        </w:tabs>
        <w:jc w:val="both"/>
        <w:rPr>
          <w:rFonts w:ascii="Arial" w:hAnsi="Arial" w:cs="Arial"/>
          <w:sz w:val="16"/>
          <w:szCs w:val="16"/>
          <w:lang w:val="es-ES_tradnl"/>
        </w:rPr>
      </w:pPr>
      <w:r w:rsidRPr="00480346">
        <w:rPr>
          <w:rFonts w:ascii="Arial" w:hAnsi="Arial" w:cs="Arial"/>
          <w:sz w:val="16"/>
          <w:szCs w:val="16"/>
          <w:lang w:val="es-ES_tradnl"/>
        </w:rPr>
        <w:t>JEFE ET</w:t>
      </w:r>
      <w:r>
        <w:rPr>
          <w:rFonts w:ascii="Arial" w:hAnsi="Arial" w:cs="Arial"/>
          <w:sz w:val="16"/>
          <w:szCs w:val="16"/>
          <w:lang w:val="es-ES_tradnl"/>
        </w:rPr>
        <w:t xml:space="preserve"> (</w:t>
      </w:r>
      <w:r w:rsidRPr="00825BD4">
        <w:rPr>
          <w:rFonts w:ascii="Arial" w:hAnsi="Arial" w:cs="Arial"/>
          <w:b/>
          <w:bCs/>
          <w:sz w:val="16"/>
          <w:szCs w:val="16"/>
          <w:lang w:val="es-ES_tradnl"/>
        </w:rPr>
        <w:t>CONVOY</w:t>
      </w:r>
      <w:r>
        <w:rPr>
          <w:rFonts w:ascii="Arial" w:hAnsi="Arial" w:cs="Arial"/>
          <w:b/>
          <w:bCs/>
          <w:sz w:val="16"/>
          <w:szCs w:val="16"/>
          <w:lang w:val="es-ES_tradnl"/>
        </w:rPr>
        <w:t xml:space="preserve"> 1</w:t>
      </w:r>
      <w:r>
        <w:rPr>
          <w:rFonts w:ascii="Arial" w:hAnsi="Arial" w:cs="Arial"/>
          <w:sz w:val="16"/>
          <w:szCs w:val="16"/>
          <w:lang w:val="es-ES_tradnl"/>
        </w:rPr>
        <w:t xml:space="preserve"> 2200-0600)</w:t>
      </w:r>
      <w:r w:rsidRPr="00480346">
        <w:rPr>
          <w:rFonts w:ascii="Arial" w:hAnsi="Arial" w:cs="Arial"/>
          <w:sz w:val="16"/>
          <w:szCs w:val="16"/>
          <w:lang w:val="es-ES_tradnl"/>
        </w:rPr>
        <w:t xml:space="preserve"> </w:t>
      </w:r>
      <w:proofErr w:type="gramStart"/>
      <w:r w:rsidRPr="00480346">
        <w:rPr>
          <w:rFonts w:ascii="Arial" w:hAnsi="Arial" w:cs="Arial"/>
          <w:sz w:val="16"/>
          <w:szCs w:val="16"/>
          <w:lang w:val="es-ES_tradnl"/>
        </w:rPr>
        <w:t>:.…</w:t>
      </w:r>
      <w:proofErr w:type="gramEnd"/>
      <w:r w:rsidRPr="00480346">
        <w:rPr>
          <w:rFonts w:ascii="Arial" w:hAnsi="Arial" w:cs="Arial"/>
          <w:sz w:val="16"/>
          <w:szCs w:val="16"/>
          <w:lang w:val="es-ES_tradnl"/>
        </w:rPr>
        <w:t>……………………………</w:t>
      </w:r>
    </w:p>
    <w:p w14:paraId="3893F6AD" w14:textId="77777777" w:rsidR="003E504F" w:rsidRPr="00D76FB6" w:rsidRDefault="003E504F" w:rsidP="00D76FB6">
      <w:pPr>
        <w:jc w:val="both"/>
        <w:rPr>
          <w:rFonts w:ascii="Arial" w:hAnsi="Arial" w:cs="Arial"/>
          <w:bCs/>
          <w:sz w:val="16"/>
          <w:szCs w:val="16"/>
        </w:rPr>
      </w:pPr>
    </w:p>
    <w:sectPr w:rsidR="003E504F" w:rsidRPr="00D76FB6" w:rsidSect="00EF08F5">
      <w:headerReference w:type="first" r:id="rId10"/>
      <w:footerReference w:type="first" r:id="rId11"/>
      <w:pgSz w:w="11906" w:h="16838"/>
      <w:pgMar w:top="1225" w:right="849" w:bottom="284" w:left="1701" w:header="241" w:footer="374"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72B72" w14:textId="77777777" w:rsidR="00A93214" w:rsidRDefault="00A93214">
      <w:r>
        <w:separator/>
      </w:r>
    </w:p>
  </w:endnote>
  <w:endnote w:type="continuationSeparator" w:id="0">
    <w:p w14:paraId="0F658E02" w14:textId="77777777" w:rsidR="00A93214" w:rsidRDefault="00A93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206760891"/>
      <w:docPartObj>
        <w:docPartGallery w:val="Page Numbers (Bottom of Page)"/>
        <w:docPartUnique/>
      </w:docPartObj>
    </w:sdtPr>
    <w:sdtEndPr/>
    <w:sdtContent>
      <w:p w14:paraId="1781E4A3" w14:textId="77777777" w:rsidR="00082629" w:rsidRPr="003A0749" w:rsidRDefault="00082629" w:rsidP="00E766EA">
        <w:pPr>
          <w:pStyle w:val="Piedepgina"/>
          <w:jc w:val="center"/>
          <w:rPr>
            <w:rFonts w:ascii="Arial" w:hAnsi="Arial" w:cs="Arial"/>
            <w:sz w:val="16"/>
            <w:szCs w:val="16"/>
          </w:rPr>
        </w:pPr>
        <w:r w:rsidRPr="003A0749">
          <w:rPr>
            <w:rFonts w:ascii="Arial" w:hAnsi="Arial" w:cs="Arial"/>
            <w:sz w:val="16"/>
            <w:szCs w:val="16"/>
          </w:rPr>
          <w:t xml:space="preserve">A-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1</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6D2D0339" w14:textId="77777777" w:rsidR="00082629" w:rsidRPr="003A0749" w:rsidRDefault="00082629" w:rsidP="00ED3FCA">
    <w:pPr>
      <w:pStyle w:val="Piedepgina"/>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p w14:paraId="72E1A2E1" w14:textId="77777777" w:rsidR="00082629" w:rsidRDefault="00082629" w:rsidP="00ED3FCA">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182279592"/>
      <w:docPartObj>
        <w:docPartGallery w:val="Page Numbers (Bottom of Page)"/>
        <w:docPartUnique/>
      </w:docPartObj>
    </w:sdtPr>
    <w:sdtEndPr/>
    <w:sdtContent>
      <w:p w14:paraId="05A3B689" w14:textId="6D344F5D" w:rsidR="00745C44" w:rsidRPr="003A0749" w:rsidRDefault="00745C44" w:rsidP="00E766EA">
        <w:pPr>
          <w:pStyle w:val="Piedepgina"/>
          <w:jc w:val="center"/>
          <w:rPr>
            <w:rFonts w:ascii="Arial" w:hAnsi="Arial" w:cs="Arial"/>
            <w:sz w:val="16"/>
            <w:szCs w:val="16"/>
          </w:rPr>
        </w:pPr>
        <w:r w:rsidRPr="003A0749">
          <w:rPr>
            <w:rFonts w:ascii="Arial" w:hAnsi="Arial" w:cs="Arial"/>
            <w:sz w:val="16"/>
            <w:szCs w:val="16"/>
          </w:rPr>
          <w:t xml:space="preserve">- </w:t>
        </w:r>
        <w:r w:rsidRPr="003A0749">
          <w:rPr>
            <w:rFonts w:ascii="Arial" w:hAnsi="Arial" w:cs="Arial"/>
            <w:sz w:val="16"/>
            <w:szCs w:val="16"/>
          </w:rPr>
          <w:fldChar w:fldCharType="begin"/>
        </w:r>
        <w:r w:rsidRPr="003A0749">
          <w:rPr>
            <w:rFonts w:ascii="Arial" w:hAnsi="Arial" w:cs="Arial"/>
            <w:sz w:val="16"/>
            <w:szCs w:val="16"/>
          </w:rPr>
          <w:instrText>PAGE   \* MERGEFORMAT</w:instrText>
        </w:r>
        <w:r w:rsidRPr="003A0749">
          <w:rPr>
            <w:rFonts w:ascii="Arial" w:hAnsi="Arial" w:cs="Arial"/>
            <w:sz w:val="16"/>
            <w:szCs w:val="16"/>
          </w:rPr>
          <w:fldChar w:fldCharType="separate"/>
        </w:r>
        <w:r w:rsidRPr="004E58E1">
          <w:rPr>
            <w:rFonts w:ascii="Arial" w:hAnsi="Arial" w:cs="Arial"/>
            <w:noProof/>
            <w:sz w:val="16"/>
            <w:szCs w:val="16"/>
            <w:lang w:val="es-ES"/>
          </w:rPr>
          <w:t>1</w:t>
        </w:r>
        <w:r w:rsidRPr="003A0749">
          <w:rPr>
            <w:rFonts w:ascii="Arial" w:hAnsi="Arial" w:cs="Arial"/>
            <w:sz w:val="16"/>
            <w:szCs w:val="16"/>
          </w:rPr>
          <w:fldChar w:fldCharType="end"/>
        </w:r>
        <w:r w:rsidRPr="003A0749">
          <w:rPr>
            <w:rFonts w:ascii="Arial" w:hAnsi="Arial" w:cs="Arial"/>
            <w:sz w:val="16"/>
            <w:szCs w:val="16"/>
          </w:rPr>
          <w:t xml:space="preserve"> -</w:t>
        </w:r>
      </w:p>
    </w:sdtContent>
  </w:sdt>
  <w:p w14:paraId="749E6621" w14:textId="77777777" w:rsidR="00745C44" w:rsidRPr="003A0749" w:rsidRDefault="00745C44" w:rsidP="00ED3FCA">
    <w:pPr>
      <w:pStyle w:val="Piedepgina"/>
      <w:jc w:val="center"/>
      <w:rPr>
        <w:rStyle w:val="Nmerodepgina"/>
        <w:rFonts w:ascii="Arial" w:hAnsi="Arial" w:cs="Arial"/>
        <w:b/>
        <w:color w:val="FF0000"/>
        <w:sz w:val="30"/>
        <w:szCs w:val="30"/>
      </w:rPr>
    </w:pPr>
    <w:r w:rsidRPr="003A0749">
      <w:rPr>
        <w:rStyle w:val="Nmerodepgina"/>
        <w:rFonts w:ascii="Arial" w:hAnsi="Arial" w:cs="Arial"/>
        <w:b/>
        <w:color w:val="FF0000"/>
        <w:sz w:val="30"/>
        <w:szCs w:val="30"/>
      </w:rPr>
      <w:t>SECRETO</w:t>
    </w:r>
  </w:p>
  <w:p w14:paraId="7BC10150" w14:textId="77777777" w:rsidR="00745C44" w:rsidRDefault="00745C44" w:rsidP="00ED3FC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D0E8A" w14:textId="77777777" w:rsidR="00A93214" w:rsidRDefault="00A93214">
      <w:r>
        <w:separator/>
      </w:r>
    </w:p>
  </w:footnote>
  <w:footnote w:type="continuationSeparator" w:id="0">
    <w:p w14:paraId="3BC5A8BB" w14:textId="77777777" w:rsidR="00A93214" w:rsidRDefault="00A93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989F8" w14:textId="77777777" w:rsidR="00366F11" w:rsidRPr="005A4ACD" w:rsidRDefault="00366F11" w:rsidP="00366F11">
    <w:pPr>
      <w:pStyle w:val="Encabezado"/>
      <w:jc w:val="center"/>
      <w:rPr>
        <w:rStyle w:val="Nmerodepgina"/>
        <w:rFonts w:ascii="Arial" w:hAnsi="Arial" w:cs="Arial"/>
        <w:b/>
        <w:color w:val="FF0000"/>
        <w:sz w:val="30"/>
        <w:szCs w:val="30"/>
      </w:rPr>
    </w:pPr>
    <w:r w:rsidRPr="005A4ACD">
      <w:rPr>
        <w:rStyle w:val="Nmerodepgina"/>
        <w:rFonts w:ascii="Arial" w:hAnsi="Arial" w:cs="Arial"/>
        <w:b/>
        <w:color w:val="FF0000"/>
        <w:sz w:val="30"/>
        <w:szCs w:val="30"/>
      </w:rPr>
      <w:t>SECRETO</w:t>
    </w:r>
  </w:p>
  <w:p w14:paraId="44DEC842" w14:textId="77777777" w:rsidR="00366F11" w:rsidRDefault="00366F11" w:rsidP="00366F11">
    <w:pPr>
      <w:pStyle w:val="Encabezado"/>
      <w:jc w:val="center"/>
      <w:rPr>
        <w:rFonts w:ascii="Arial" w:hAnsi="Arial"/>
        <w:bCs/>
        <w:sz w:val="22"/>
        <w:szCs w:val="22"/>
      </w:rPr>
    </w:pPr>
  </w:p>
  <w:p w14:paraId="31B56BA9" w14:textId="44360FA7" w:rsidR="00366F11" w:rsidRPr="005A4ACD" w:rsidRDefault="002C6780" w:rsidP="00366F11">
    <w:pPr>
      <w:pStyle w:val="Encabezado"/>
      <w:tabs>
        <w:tab w:val="clear" w:pos="4252"/>
        <w:tab w:val="clear" w:pos="8504"/>
      </w:tabs>
      <w:jc w:val="both"/>
      <w:rPr>
        <w:rFonts w:ascii="Arial" w:hAnsi="Arial"/>
        <w:b/>
        <w:sz w:val="16"/>
        <w:szCs w:val="16"/>
      </w:rPr>
    </w:pPr>
    <w:r>
      <w:rPr>
        <w:rFonts w:ascii="Arial" w:hAnsi="Arial"/>
        <w:b/>
        <w:sz w:val="16"/>
        <w:szCs w:val="16"/>
        <w:u w:val="single"/>
      </w:rPr>
      <w:t>ORDEN</w:t>
    </w:r>
    <w:r w:rsidR="00366F11" w:rsidRPr="005A4ACD">
      <w:rPr>
        <w:rFonts w:ascii="Arial" w:hAnsi="Arial"/>
        <w:b/>
        <w:sz w:val="16"/>
        <w:szCs w:val="16"/>
        <w:u w:val="single"/>
      </w:rPr>
      <w:t xml:space="preserve"> </w:t>
    </w:r>
    <w:r w:rsidR="00366F11">
      <w:rPr>
        <w:rFonts w:ascii="Arial" w:hAnsi="Arial"/>
        <w:b/>
        <w:sz w:val="16"/>
        <w:szCs w:val="16"/>
        <w:u w:val="single"/>
      </w:rPr>
      <w:t>DE PATRULLA</w:t>
    </w:r>
    <w:r w:rsidR="00366F11" w:rsidRPr="005A4ACD">
      <w:rPr>
        <w:rFonts w:ascii="Arial" w:hAnsi="Arial"/>
        <w:b/>
        <w:sz w:val="16"/>
        <w:szCs w:val="16"/>
        <w:u w:val="single"/>
      </w:rPr>
      <w:t xml:space="preserve"> </w:t>
    </w:r>
  </w:p>
  <w:p w14:paraId="17F00A83" w14:textId="6D71D10C" w:rsidR="00366F11" w:rsidRPr="00745C44" w:rsidRDefault="00A93377" w:rsidP="00366F11">
    <w:pPr>
      <w:pStyle w:val="Encabezado"/>
      <w:tabs>
        <w:tab w:val="clear" w:pos="4252"/>
        <w:tab w:val="clear" w:pos="8504"/>
      </w:tabs>
      <w:jc w:val="both"/>
      <w:rPr>
        <w:rFonts w:ascii="Arial" w:hAnsi="Arial"/>
        <w:bCs/>
        <w:sz w:val="22"/>
        <w:szCs w:val="22"/>
        <w:lang w:val="en-US"/>
      </w:rPr>
    </w:pPr>
    <w:r w:rsidRPr="00A16F58">
      <w:rPr>
        <w:rFonts w:ascii="Arial" w:hAnsi="Arial"/>
        <w:b/>
        <w:sz w:val="16"/>
        <w:szCs w:val="16"/>
      </w:rPr>
      <w:t>ARE-ORDPAT-UT100.51.4</w:t>
    </w:r>
    <w:r w:rsidR="00366F11" w:rsidRPr="000E5680">
      <w:rPr>
        <w:rFonts w:ascii="Arial" w:hAnsi="Arial"/>
        <w:b/>
        <w:sz w:val="16"/>
        <w:szCs w:val="16"/>
      </w:rPr>
      <w:t>-</w:t>
    </w:r>
    <w:r w:rsidR="00D90995">
      <w:rPr>
        <w:rFonts w:ascii="Arial" w:hAnsi="Arial"/>
        <w:b/>
        <w:sz w:val="16"/>
        <w:szCs w:val="16"/>
      </w:rPr>
      <w:t>20</w:t>
    </w:r>
    <w:r w:rsidR="00366F11">
      <w:rPr>
        <w:rFonts w:ascii="Arial" w:hAnsi="Arial"/>
        <w:b/>
        <w:sz w:val="16"/>
        <w:szCs w:val="16"/>
      </w:rPr>
      <w:t>08</w:t>
    </w:r>
    <w:r w:rsidR="00366F11" w:rsidRPr="000D32EF">
      <w:rPr>
        <w:rFonts w:ascii="Arial" w:hAnsi="Arial"/>
        <w:b/>
        <w:sz w:val="16"/>
        <w:szCs w:val="16"/>
      </w:rPr>
      <w:t>00R-</w:t>
    </w:r>
    <w:r w:rsidR="00366F11">
      <w:rPr>
        <w:rFonts w:ascii="Arial" w:hAnsi="Arial"/>
        <w:b/>
        <w:sz w:val="16"/>
        <w:szCs w:val="16"/>
      </w:rPr>
      <w:t>MAY-2026-</w:t>
    </w:r>
    <w:r w:rsidR="00366F11" w:rsidRPr="000D32EF">
      <w:rPr>
        <w:rFonts w:ascii="Arial" w:hAnsi="Arial"/>
        <w:b/>
        <w:sz w:val="16"/>
        <w:szCs w:val="16"/>
      </w:rPr>
      <w:t>5</w:t>
    </w:r>
    <w:r w:rsidR="00366F11">
      <w:rPr>
        <w:rFonts w:ascii="Arial" w:hAnsi="Arial"/>
        <w:b/>
        <w:sz w:val="16"/>
        <w:szCs w:val="16"/>
      </w:rPr>
      <w:t>1</w:t>
    </w:r>
    <w:r w:rsidR="00FD612E">
      <w:rPr>
        <w:rFonts w:ascii="Arial" w:hAnsi="Arial"/>
        <w:b/>
        <w:sz w:val="16"/>
        <w:szCs w:val="16"/>
      </w:rPr>
      <w:t>1</w:t>
    </w:r>
    <w:r w:rsidR="00D90995">
      <w:rPr>
        <w:rFonts w:ascii="Arial" w:hAnsi="Arial"/>
        <w:b/>
        <w:sz w:val="16"/>
        <w:szCs w:val="16"/>
      </w:rPr>
      <w:t>7</w:t>
    </w:r>
    <w:r w:rsidR="00366F11" w:rsidRPr="000D32EF">
      <w:rPr>
        <w:rFonts w:ascii="Arial" w:hAnsi="Arial"/>
        <w:b/>
        <w:sz w:val="16"/>
        <w:szCs w:val="16"/>
      </w:rPr>
      <w:t>-P</w:t>
    </w:r>
  </w:p>
  <w:p w14:paraId="6ED00E71" w14:textId="77777777" w:rsidR="00366F11" w:rsidRDefault="00366F11" w:rsidP="00366F11"/>
  <w:p w14:paraId="47095FC7" w14:textId="77777777" w:rsidR="00366F11" w:rsidRDefault="00366F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44E17" w14:textId="6DCD5DC8" w:rsidR="00745C44" w:rsidRPr="005A4ACD" w:rsidRDefault="00745C44" w:rsidP="00512691">
    <w:pPr>
      <w:pStyle w:val="Encabezado"/>
      <w:jc w:val="center"/>
      <w:rPr>
        <w:rStyle w:val="Nmerodepgina"/>
        <w:rFonts w:ascii="Arial" w:hAnsi="Arial" w:cs="Arial"/>
        <w:b/>
        <w:color w:val="FF0000"/>
        <w:sz w:val="30"/>
        <w:szCs w:val="30"/>
      </w:rPr>
    </w:pPr>
    <w:r w:rsidRPr="005A4ACD">
      <w:rPr>
        <w:rStyle w:val="Nmerodepgina"/>
        <w:rFonts w:ascii="Arial" w:hAnsi="Arial" w:cs="Arial"/>
        <w:b/>
        <w:color w:val="FF0000"/>
        <w:sz w:val="30"/>
        <w:szCs w:val="30"/>
      </w:rPr>
      <w:t>SECRETO</w:t>
    </w:r>
  </w:p>
  <w:p w14:paraId="40A48C17" w14:textId="77777777" w:rsidR="00745C44" w:rsidRDefault="00745C44" w:rsidP="00123328">
    <w:pPr>
      <w:pStyle w:val="Encabezado"/>
      <w:jc w:val="center"/>
      <w:rPr>
        <w:rFonts w:ascii="Arial" w:hAnsi="Arial"/>
        <w:bCs/>
        <w:sz w:val="22"/>
        <w:szCs w:val="22"/>
      </w:rPr>
    </w:pPr>
  </w:p>
  <w:p w14:paraId="039F2FFE" w14:textId="0C7948CC" w:rsidR="00745C44" w:rsidRPr="005A4ACD" w:rsidRDefault="00745C44" w:rsidP="005A4ACD">
    <w:pPr>
      <w:pStyle w:val="Encabezado"/>
      <w:tabs>
        <w:tab w:val="clear" w:pos="4252"/>
        <w:tab w:val="clear" w:pos="8504"/>
      </w:tabs>
      <w:jc w:val="both"/>
      <w:rPr>
        <w:rFonts w:ascii="Arial" w:hAnsi="Arial"/>
        <w:b/>
        <w:sz w:val="16"/>
        <w:szCs w:val="16"/>
      </w:rPr>
    </w:pPr>
    <w:r>
      <w:rPr>
        <w:rFonts w:ascii="Arial" w:hAnsi="Arial"/>
        <w:b/>
        <w:sz w:val="16"/>
        <w:szCs w:val="16"/>
        <w:u w:val="single"/>
      </w:rPr>
      <w:t>CUMPLIMIENTO</w:t>
    </w:r>
    <w:r w:rsidRPr="005A4ACD">
      <w:rPr>
        <w:rFonts w:ascii="Arial" w:hAnsi="Arial"/>
        <w:b/>
        <w:sz w:val="16"/>
        <w:szCs w:val="16"/>
        <w:u w:val="single"/>
      </w:rPr>
      <w:t xml:space="preserve"> </w:t>
    </w:r>
    <w:r>
      <w:rPr>
        <w:rFonts w:ascii="Arial" w:hAnsi="Arial"/>
        <w:b/>
        <w:sz w:val="16"/>
        <w:szCs w:val="16"/>
        <w:u w:val="single"/>
      </w:rPr>
      <w:t>DE PATRULLA</w:t>
    </w:r>
    <w:r w:rsidRPr="005A4ACD">
      <w:rPr>
        <w:rFonts w:ascii="Arial" w:hAnsi="Arial"/>
        <w:b/>
        <w:sz w:val="16"/>
        <w:szCs w:val="16"/>
        <w:u w:val="single"/>
      </w:rPr>
      <w:t xml:space="preserve"> </w:t>
    </w:r>
  </w:p>
  <w:p w14:paraId="0B17C55F" w14:textId="771E3980" w:rsidR="00745C44" w:rsidRPr="00D01F73" w:rsidRDefault="00745C44" w:rsidP="00F97337">
    <w:pPr>
      <w:pStyle w:val="Encabezado"/>
      <w:tabs>
        <w:tab w:val="clear" w:pos="4252"/>
        <w:tab w:val="clear" w:pos="8504"/>
      </w:tabs>
      <w:jc w:val="both"/>
      <w:rPr>
        <w:rFonts w:ascii="Arial" w:hAnsi="Arial"/>
        <w:b/>
        <w:sz w:val="16"/>
        <w:szCs w:val="16"/>
      </w:rPr>
    </w:pPr>
    <w:r w:rsidRPr="00D01F73">
      <w:rPr>
        <w:rFonts w:ascii="Arial" w:hAnsi="Arial"/>
        <w:b/>
        <w:sz w:val="16"/>
        <w:szCs w:val="16"/>
      </w:rPr>
      <w:t>ARE-ORDPAT-UT100.51.4-</w:t>
    </w:r>
    <w:r>
      <w:rPr>
        <w:rFonts w:ascii="Arial" w:hAnsi="Arial"/>
        <w:b/>
        <w:sz w:val="16"/>
        <w:szCs w:val="16"/>
      </w:rPr>
      <w:t>3010</w:t>
    </w:r>
    <w:r w:rsidRPr="00D01F73">
      <w:rPr>
        <w:rFonts w:ascii="Arial" w:hAnsi="Arial"/>
        <w:b/>
        <w:sz w:val="16"/>
        <w:szCs w:val="16"/>
      </w:rPr>
      <w:t>00R-4</w:t>
    </w:r>
    <w:r>
      <w:rPr>
        <w:rFonts w:ascii="Arial" w:hAnsi="Arial"/>
        <w:b/>
        <w:sz w:val="16"/>
        <w:szCs w:val="16"/>
      </w:rPr>
      <w:t>855</w:t>
    </w:r>
    <w:r w:rsidRPr="00D01F73">
      <w:rPr>
        <w:rFonts w:ascii="Arial" w:hAnsi="Arial"/>
        <w:b/>
        <w:sz w:val="16"/>
        <w:szCs w:val="16"/>
      </w:rPr>
      <w:t>-2026-P</w:t>
    </w:r>
    <w:r w:rsidRPr="00D01F73">
      <w:rPr>
        <w:rFonts w:ascii="Arial" w:hAnsi="Arial"/>
        <w:bCs/>
        <w:sz w:val="22"/>
        <w:szCs w:val="22"/>
      </w:rPr>
      <w:tab/>
    </w:r>
  </w:p>
  <w:p w14:paraId="72610AC2" w14:textId="3FDFE317" w:rsidR="00745C44" w:rsidRPr="0013532A" w:rsidRDefault="00745C44" w:rsidP="00F97337">
    <w:pPr>
      <w:pStyle w:val="Encabezado"/>
      <w:tabs>
        <w:tab w:val="clear" w:pos="4252"/>
        <w:tab w:val="clear" w:pos="8504"/>
      </w:tabs>
      <w:jc w:val="both"/>
      <w:rPr>
        <w:rFonts w:ascii="Arial" w:hAnsi="Arial"/>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78FA9CFE"/>
    <w:lvl w:ilvl="0">
      <w:start w:val="1"/>
      <w:numFmt w:val="bullet"/>
      <w:pStyle w:val="Listaconvietas2"/>
      <w:lvlText w:val=""/>
      <w:lvlJc w:val="left"/>
      <w:pPr>
        <w:tabs>
          <w:tab w:val="num" w:pos="983"/>
        </w:tabs>
        <w:ind w:left="983" w:hanging="360"/>
      </w:pPr>
      <w:rPr>
        <w:rFonts w:ascii="Symbol" w:hAnsi="Symbol" w:hint="default"/>
      </w:rPr>
    </w:lvl>
  </w:abstractNum>
  <w:abstractNum w:abstractNumId="1" w15:restartNumberingAfterBreak="0">
    <w:nsid w:val="02B91BD0"/>
    <w:multiLevelType w:val="hybridMultilevel"/>
    <w:tmpl w:val="5614B248"/>
    <w:lvl w:ilvl="0" w:tplc="0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973D11"/>
    <w:multiLevelType w:val="hybridMultilevel"/>
    <w:tmpl w:val="F3FCA8A2"/>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322CBA"/>
    <w:multiLevelType w:val="hybridMultilevel"/>
    <w:tmpl w:val="202CAE24"/>
    <w:lvl w:ilvl="0" w:tplc="040A0015">
      <w:start w:val="1"/>
      <w:numFmt w:val="upperLetter"/>
      <w:lvlText w:val="%1."/>
      <w:lvlJc w:val="left"/>
      <w:pPr>
        <w:ind w:left="1429" w:hanging="360"/>
      </w:pPr>
      <w:rPr>
        <w:rFonts w:hint="default"/>
      </w:rPr>
    </w:lvl>
    <w:lvl w:ilvl="1" w:tplc="FFFFFFFF" w:tentative="1">
      <w:start w:val="1"/>
      <w:numFmt w:val="bullet"/>
      <w:lvlText w:val="o"/>
      <w:lvlJc w:val="left"/>
      <w:pPr>
        <w:ind w:left="5333" w:hanging="360"/>
      </w:pPr>
      <w:rPr>
        <w:rFonts w:ascii="Courier New" w:hAnsi="Courier New" w:cs="Courier New" w:hint="default"/>
      </w:rPr>
    </w:lvl>
    <w:lvl w:ilvl="2" w:tplc="FFFFFFFF" w:tentative="1">
      <w:start w:val="1"/>
      <w:numFmt w:val="bullet"/>
      <w:lvlText w:val=""/>
      <w:lvlJc w:val="left"/>
      <w:pPr>
        <w:ind w:left="6053" w:hanging="360"/>
      </w:pPr>
      <w:rPr>
        <w:rFonts w:ascii="Wingdings" w:hAnsi="Wingdings" w:hint="default"/>
      </w:rPr>
    </w:lvl>
    <w:lvl w:ilvl="3" w:tplc="FFFFFFFF" w:tentative="1">
      <w:start w:val="1"/>
      <w:numFmt w:val="bullet"/>
      <w:lvlText w:val=""/>
      <w:lvlJc w:val="left"/>
      <w:pPr>
        <w:ind w:left="6773" w:hanging="360"/>
      </w:pPr>
      <w:rPr>
        <w:rFonts w:ascii="Symbol" w:hAnsi="Symbol" w:hint="default"/>
      </w:rPr>
    </w:lvl>
    <w:lvl w:ilvl="4" w:tplc="FFFFFFFF" w:tentative="1">
      <w:start w:val="1"/>
      <w:numFmt w:val="bullet"/>
      <w:lvlText w:val="o"/>
      <w:lvlJc w:val="left"/>
      <w:pPr>
        <w:ind w:left="7493" w:hanging="360"/>
      </w:pPr>
      <w:rPr>
        <w:rFonts w:ascii="Courier New" w:hAnsi="Courier New" w:cs="Courier New" w:hint="default"/>
      </w:rPr>
    </w:lvl>
    <w:lvl w:ilvl="5" w:tplc="FFFFFFFF" w:tentative="1">
      <w:start w:val="1"/>
      <w:numFmt w:val="bullet"/>
      <w:lvlText w:val=""/>
      <w:lvlJc w:val="left"/>
      <w:pPr>
        <w:ind w:left="8213" w:hanging="360"/>
      </w:pPr>
      <w:rPr>
        <w:rFonts w:ascii="Wingdings" w:hAnsi="Wingdings" w:hint="default"/>
      </w:rPr>
    </w:lvl>
    <w:lvl w:ilvl="6" w:tplc="FFFFFFFF" w:tentative="1">
      <w:start w:val="1"/>
      <w:numFmt w:val="bullet"/>
      <w:lvlText w:val=""/>
      <w:lvlJc w:val="left"/>
      <w:pPr>
        <w:ind w:left="8933" w:hanging="360"/>
      </w:pPr>
      <w:rPr>
        <w:rFonts w:ascii="Symbol" w:hAnsi="Symbol" w:hint="default"/>
      </w:rPr>
    </w:lvl>
    <w:lvl w:ilvl="7" w:tplc="FFFFFFFF" w:tentative="1">
      <w:start w:val="1"/>
      <w:numFmt w:val="bullet"/>
      <w:lvlText w:val="o"/>
      <w:lvlJc w:val="left"/>
      <w:pPr>
        <w:ind w:left="9653" w:hanging="360"/>
      </w:pPr>
      <w:rPr>
        <w:rFonts w:ascii="Courier New" w:hAnsi="Courier New" w:cs="Courier New" w:hint="default"/>
      </w:rPr>
    </w:lvl>
    <w:lvl w:ilvl="8" w:tplc="FFFFFFFF" w:tentative="1">
      <w:start w:val="1"/>
      <w:numFmt w:val="bullet"/>
      <w:lvlText w:val=""/>
      <w:lvlJc w:val="left"/>
      <w:pPr>
        <w:ind w:left="10373" w:hanging="360"/>
      </w:pPr>
      <w:rPr>
        <w:rFonts w:ascii="Wingdings" w:hAnsi="Wingdings" w:hint="default"/>
      </w:rPr>
    </w:lvl>
  </w:abstractNum>
  <w:abstractNum w:abstractNumId="4" w15:restartNumberingAfterBreak="0">
    <w:nsid w:val="0B9637B9"/>
    <w:multiLevelType w:val="singleLevel"/>
    <w:tmpl w:val="0CDC9C28"/>
    <w:lvl w:ilvl="0">
      <w:start w:val="1"/>
      <w:numFmt w:val="lowerLetter"/>
      <w:lvlText w:val="%1."/>
      <w:lvlJc w:val="left"/>
      <w:pPr>
        <w:tabs>
          <w:tab w:val="num" w:pos="4613"/>
        </w:tabs>
        <w:ind w:left="4613" w:hanging="360"/>
      </w:pPr>
      <w:rPr>
        <w:rFonts w:hint="default"/>
        <w:b w:val="0"/>
        <w:color w:val="auto"/>
      </w:rPr>
    </w:lvl>
  </w:abstractNum>
  <w:abstractNum w:abstractNumId="5" w15:restartNumberingAfterBreak="0">
    <w:nsid w:val="0FEA3A76"/>
    <w:multiLevelType w:val="hybridMultilevel"/>
    <w:tmpl w:val="1C3219A6"/>
    <w:lvl w:ilvl="0" w:tplc="300A0011">
      <w:start w:val="1"/>
      <w:numFmt w:val="decimal"/>
      <w:lvlText w:val="%1)"/>
      <w:lvlJc w:val="left"/>
      <w:pPr>
        <w:ind w:left="1215" w:hanging="360"/>
      </w:pPr>
      <w:rPr>
        <w:rFonts w:hint="default"/>
        <w:b w:val="0"/>
        <w:bCs/>
        <w:i w:val="0"/>
        <w:caps w:val="0"/>
        <w:strike w:val="0"/>
        <w:dstrike w:val="0"/>
        <w:outline w:val="0"/>
        <w:shadow w:val="0"/>
        <w:emboss w:val="0"/>
        <w:imprint w:val="0"/>
        <w:vanish w:val="0"/>
        <w:sz w:val="22"/>
        <w:u w:val="none"/>
        <w:vertAlign w:val="baseline"/>
      </w:rPr>
    </w:lvl>
    <w:lvl w:ilvl="1" w:tplc="FFFFFFFF">
      <w:start w:val="1"/>
      <w:numFmt w:val="lowerLetter"/>
      <w:lvlText w:val="%2."/>
      <w:lvlJc w:val="left"/>
      <w:pPr>
        <w:ind w:left="2011" w:hanging="360"/>
      </w:pPr>
    </w:lvl>
    <w:lvl w:ilvl="2" w:tplc="FFFFFFFF" w:tentative="1">
      <w:start w:val="1"/>
      <w:numFmt w:val="lowerRoman"/>
      <w:lvlText w:val="%3."/>
      <w:lvlJc w:val="right"/>
      <w:pPr>
        <w:ind w:left="2731" w:hanging="180"/>
      </w:pPr>
    </w:lvl>
    <w:lvl w:ilvl="3" w:tplc="FFFFFFFF" w:tentative="1">
      <w:start w:val="1"/>
      <w:numFmt w:val="decimal"/>
      <w:lvlText w:val="%4."/>
      <w:lvlJc w:val="left"/>
      <w:pPr>
        <w:ind w:left="3451" w:hanging="360"/>
      </w:pPr>
    </w:lvl>
    <w:lvl w:ilvl="4" w:tplc="FFFFFFFF" w:tentative="1">
      <w:start w:val="1"/>
      <w:numFmt w:val="lowerLetter"/>
      <w:lvlText w:val="%5."/>
      <w:lvlJc w:val="left"/>
      <w:pPr>
        <w:ind w:left="4171" w:hanging="360"/>
      </w:pPr>
    </w:lvl>
    <w:lvl w:ilvl="5" w:tplc="FFFFFFFF" w:tentative="1">
      <w:start w:val="1"/>
      <w:numFmt w:val="lowerRoman"/>
      <w:lvlText w:val="%6."/>
      <w:lvlJc w:val="right"/>
      <w:pPr>
        <w:ind w:left="4891" w:hanging="180"/>
      </w:pPr>
    </w:lvl>
    <w:lvl w:ilvl="6" w:tplc="FFFFFFFF" w:tentative="1">
      <w:start w:val="1"/>
      <w:numFmt w:val="decimal"/>
      <w:lvlText w:val="%7."/>
      <w:lvlJc w:val="left"/>
      <w:pPr>
        <w:ind w:left="5611" w:hanging="360"/>
      </w:pPr>
    </w:lvl>
    <w:lvl w:ilvl="7" w:tplc="FFFFFFFF" w:tentative="1">
      <w:start w:val="1"/>
      <w:numFmt w:val="lowerLetter"/>
      <w:lvlText w:val="%8."/>
      <w:lvlJc w:val="left"/>
      <w:pPr>
        <w:ind w:left="6331" w:hanging="360"/>
      </w:pPr>
    </w:lvl>
    <w:lvl w:ilvl="8" w:tplc="FFFFFFFF" w:tentative="1">
      <w:start w:val="1"/>
      <w:numFmt w:val="lowerRoman"/>
      <w:lvlText w:val="%9."/>
      <w:lvlJc w:val="right"/>
      <w:pPr>
        <w:ind w:left="7051" w:hanging="180"/>
      </w:pPr>
    </w:lvl>
  </w:abstractNum>
  <w:abstractNum w:abstractNumId="6" w15:restartNumberingAfterBreak="0">
    <w:nsid w:val="14F10AEE"/>
    <w:multiLevelType w:val="hybridMultilevel"/>
    <w:tmpl w:val="5058A0F6"/>
    <w:lvl w:ilvl="0" w:tplc="080A0001">
      <w:start w:val="1"/>
      <w:numFmt w:val="bullet"/>
      <w:lvlText w:val=""/>
      <w:lvlJc w:val="left"/>
      <w:pPr>
        <w:ind w:left="1215" w:hanging="360"/>
      </w:pPr>
      <w:rPr>
        <w:rFonts w:ascii="Symbol" w:hAnsi="Symbol" w:hint="default"/>
        <w:b w:val="0"/>
        <w:bCs/>
        <w:i w:val="0"/>
        <w:caps w:val="0"/>
        <w:strike w:val="0"/>
        <w:dstrike w:val="0"/>
        <w:outline w:val="0"/>
        <w:shadow w:val="0"/>
        <w:emboss w:val="0"/>
        <w:imprint w:val="0"/>
        <w:vanish w:val="0"/>
        <w:sz w:val="22"/>
        <w:u w:val="none"/>
        <w:vertAlign w:val="baseline"/>
      </w:rPr>
    </w:lvl>
    <w:lvl w:ilvl="1" w:tplc="FFFFFFFF">
      <w:start w:val="1"/>
      <w:numFmt w:val="lowerLetter"/>
      <w:lvlText w:val="%2."/>
      <w:lvlJc w:val="left"/>
      <w:pPr>
        <w:ind w:left="2011" w:hanging="360"/>
      </w:pPr>
    </w:lvl>
    <w:lvl w:ilvl="2" w:tplc="FFFFFFFF" w:tentative="1">
      <w:start w:val="1"/>
      <w:numFmt w:val="lowerRoman"/>
      <w:lvlText w:val="%3."/>
      <w:lvlJc w:val="right"/>
      <w:pPr>
        <w:ind w:left="2731" w:hanging="180"/>
      </w:pPr>
    </w:lvl>
    <w:lvl w:ilvl="3" w:tplc="FFFFFFFF" w:tentative="1">
      <w:start w:val="1"/>
      <w:numFmt w:val="decimal"/>
      <w:lvlText w:val="%4."/>
      <w:lvlJc w:val="left"/>
      <w:pPr>
        <w:ind w:left="3451" w:hanging="360"/>
      </w:pPr>
    </w:lvl>
    <w:lvl w:ilvl="4" w:tplc="FFFFFFFF" w:tentative="1">
      <w:start w:val="1"/>
      <w:numFmt w:val="lowerLetter"/>
      <w:lvlText w:val="%5."/>
      <w:lvlJc w:val="left"/>
      <w:pPr>
        <w:ind w:left="4171" w:hanging="360"/>
      </w:pPr>
    </w:lvl>
    <w:lvl w:ilvl="5" w:tplc="FFFFFFFF" w:tentative="1">
      <w:start w:val="1"/>
      <w:numFmt w:val="lowerRoman"/>
      <w:lvlText w:val="%6."/>
      <w:lvlJc w:val="right"/>
      <w:pPr>
        <w:ind w:left="4891" w:hanging="180"/>
      </w:pPr>
    </w:lvl>
    <w:lvl w:ilvl="6" w:tplc="FFFFFFFF" w:tentative="1">
      <w:start w:val="1"/>
      <w:numFmt w:val="decimal"/>
      <w:lvlText w:val="%7."/>
      <w:lvlJc w:val="left"/>
      <w:pPr>
        <w:ind w:left="5611" w:hanging="360"/>
      </w:pPr>
    </w:lvl>
    <w:lvl w:ilvl="7" w:tplc="FFFFFFFF" w:tentative="1">
      <w:start w:val="1"/>
      <w:numFmt w:val="lowerLetter"/>
      <w:lvlText w:val="%8."/>
      <w:lvlJc w:val="left"/>
      <w:pPr>
        <w:ind w:left="6331" w:hanging="360"/>
      </w:pPr>
    </w:lvl>
    <w:lvl w:ilvl="8" w:tplc="FFFFFFFF" w:tentative="1">
      <w:start w:val="1"/>
      <w:numFmt w:val="lowerRoman"/>
      <w:lvlText w:val="%9."/>
      <w:lvlJc w:val="right"/>
      <w:pPr>
        <w:ind w:left="7051" w:hanging="180"/>
      </w:pPr>
    </w:lvl>
  </w:abstractNum>
  <w:abstractNum w:abstractNumId="7" w15:restartNumberingAfterBreak="0">
    <w:nsid w:val="187733B3"/>
    <w:multiLevelType w:val="hybridMultilevel"/>
    <w:tmpl w:val="C7CC6C00"/>
    <w:lvl w:ilvl="0" w:tplc="2F9CFF9C">
      <w:start w:val="1"/>
      <w:numFmt w:val="decimal"/>
      <w:lvlText w:val="%1)"/>
      <w:lvlJc w:val="left"/>
      <w:pPr>
        <w:ind w:left="1069" w:hanging="360"/>
      </w:pPr>
      <w:rPr>
        <w:rFonts w:hint="default"/>
      </w:rPr>
    </w:lvl>
    <w:lvl w:ilvl="1" w:tplc="300A0019" w:tentative="1">
      <w:start w:val="1"/>
      <w:numFmt w:val="lowerLetter"/>
      <w:lvlText w:val="%2."/>
      <w:lvlJc w:val="left"/>
      <w:pPr>
        <w:ind w:left="1789" w:hanging="360"/>
      </w:pPr>
    </w:lvl>
    <w:lvl w:ilvl="2" w:tplc="300A001B" w:tentative="1">
      <w:start w:val="1"/>
      <w:numFmt w:val="lowerRoman"/>
      <w:lvlText w:val="%3."/>
      <w:lvlJc w:val="right"/>
      <w:pPr>
        <w:ind w:left="2509" w:hanging="180"/>
      </w:pPr>
    </w:lvl>
    <w:lvl w:ilvl="3" w:tplc="300A000F" w:tentative="1">
      <w:start w:val="1"/>
      <w:numFmt w:val="decimal"/>
      <w:lvlText w:val="%4."/>
      <w:lvlJc w:val="left"/>
      <w:pPr>
        <w:ind w:left="3229" w:hanging="360"/>
      </w:pPr>
    </w:lvl>
    <w:lvl w:ilvl="4" w:tplc="300A0019" w:tentative="1">
      <w:start w:val="1"/>
      <w:numFmt w:val="lowerLetter"/>
      <w:lvlText w:val="%5."/>
      <w:lvlJc w:val="left"/>
      <w:pPr>
        <w:ind w:left="3949" w:hanging="360"/>
      </w:pPr>
    </w:lvl>
    <w:lvl w:ilvl="5" w:tplc="300A001B" w:tentative="1">
      <w:start w:val="1"/>
      <w:numFmt w:val="lowerRoman"/>
      <w:lvlText w:val="%6."/>
      <w:lvlJc w:val="right"/>
      <w:pPr>
        <w:ind w:left="4669" w:hanging="180"/>
      </w:pPr>
    </w:lvl>
    <w:lvl w:ilvl="6" w:tplc="300A000F" w:tentative="1">
      <w:start w:val="1"/>
      <w:numFmt w:val="decimal"/>
      <w:lvlText w:val="%7."/>
      <w:lvlJc w:val="left"/>
      <w:pPr>
        <w:ind w:left="5389" w:hanging="360"/>
      </w:pPr>
    </w:lvl>
    <w:lvl w:ilvl="7" w:tplc="300A0019" w:tentative="1">
      <w:start w:val="1"/>
      <w:numFmt w:val="lowerLetter"/>
      <w:lvlText w:val="%8."/>
      <w:lvlJc w:val="left"/>
      <w:pPr>
        <w:ind w:left="6109" w:hanging="360"/>
      </w:pPr>
    </w:lvl>
    <w:lvl w:ilvl="8" w:tplc="300A001B" w:tentative="1">
      <w:start w:val="1"/>
      <w:numFmt w:val="lowerRoman"/>
      <w:lvlText w:val="%9."/>
      <w:lvlJc w:val="right"/>
      <w:pPr>
        <w:ind w:left="6829" w:hanging="180"/>
      </w:pPr>
    </w:lvl>
  </w:abstractNum>
  <w:abstractNum w:abstractNumId="8" w15:restartNumberingAfterBreak="0">
    <w:nsid w:val="1CD24FF5"/>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CF76D4C"/>
    <w:multiLevelType w:val="multilevel"/>
    <w:tmpl w:val="661E687C"/>
    <w:lvl w:ilvl="0">
      <w:start w:val="1"/>
      <w:numFmt w:val="decimal"/>
      <w:lvlText w:val="%1."/>
      <w:lvlJc w:val="left"/>
      <w:pPr>
        <w:ind w:left="729" w:hanging="360"/>
      </w:pPr>
    </w:lvl>
    <w:lvl w:ilvl="1">
      <w:start w:val="1"/>
      <w:numFmt w:val="lowerLetter"/>
      <w:lvlText w:val="%2."/>
      <w:lvlJc w:val="left"/>
      <w:pPr>
        <w:ind w:left="1449" w:hanging="360"/>
      </w:p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abstractNum w:abstractNumId="10" w15:restartNumberingAfterBreak="0">
    <w:nsid w:val="20FF1EE5"/>
    <w:multiLevelType w:val="hybridMultilevel"/>
    <w:tmpl w:val="DE98F720"/>
    <w:lvl w:ilvl="0" w:tplc="2A38F162">
      <w:start w:val="1"/>
      <w:numFmt w:val="decimal"/>
      <w:lvlText w:val="%1."/>
      <w:lvlJc w:val="left"/>
      <w:pPr>
        <w:ind w:left="720" w:hanging="360"/>
      </w:pPr>
      <w:rPr>
        <w:rFonts w:eastAsia="Times New Roman" w:hint="default"/>
        <w:b/>
        <w:bCs w:val="0"/>
        <w:sz w:val="16"/>
        <w:szCs w:val="16"/>
      </w:rPr>
    </w:lvl>
    <w:lvl w:ilvl="1" w:tplc="F4FA9B32">
      <w:start w:val="1"/>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91C5519"/>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E0363F3"/>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ECF77BD"/>
    <w:multiLevelType w:val="hybridMultilevel"/>
    <w:tmpl w:val="405EDBC4"/>
    <w:lvl w:ilvl="0" w:tplc="9F6EE210">
      <w:start w:val="1"/>
      <w:numFmt w:val="upperLetter"/>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3D04B6"/>
    <w:multiLevelType w:val="hybridMultilevel"/>
    <w:tmpl w:val="63B44616"/>
    <w:lvl w:ilvl="0" w:tplc="0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5333" w:hanging="360"/>
      </w:pPr>
      <w:rPr>
        <w:rFonts w:ascii="Courier New" w:hAnsi="Courier New" w:cs="Courier New" w:hint="default"/>
      </w:rPr>
    </w:lvl>
    <w:lvl w:ilvl="2" w:tplc="FFFFFFFF" w:tentative="1">
      <w:start w:val="1"/>
      <w:numFmt w:val="bullet"/>
      <w:lvlText w:val=""/>
      <w:lvlJc w:val="left"/>
      <w:pPr>
        <w:ind w:left="6053" w:hanging="360"/>
      </w:pPr>
      <w:rPr>
        <w:rFonts w:ascii="Wingdings" w:hAnsi="Wingdings" w:hint="default"/>
      </w:rPr>
    </w:lvl>
    <w:lvl w:ilvl="3" w:tplc="FFFFFFFF" w:tentative="1">
      <w:start w:val="1"/>
      <w:numFmt w:val="bullet"/>
      <w:lvlText w:val=""/>
      <w:lvlJc w:val="left"/>
      <w:pPr>
        <w:ind w:left="6773" w:hanging="360"/>
      </w:pPr>
      <w:rPr>
        <w:rFonts w:ascii="Symbol" w:hAnsi="Symbol" w:hint="default"/>
      </w:rPr>
    </w:lvl>
    <w:lvl w:ilvl="4" w:tplc="FFFFFFFF" w:tentative="1">
      <w:start w:val="1"/>
      <w:numFmt w:val="bullet"/>
      <w:lvlText w:val="o"/>
      <w:lvlJc w:val="left"/>
      <w:pPr>
        <w:ind w:left="7493" w:hanging="360"/>
      </w:pPr>
      <w:rPr>
        <w:rFonts w:ascii="Courier New" w:hAnsi="Courier New" w:cs="Courier New" w:hint="default"/>
      </w:rPr>
    </w:lvl>
    <w:lvl w:ilvl="5" w:tplc="FFFFFFFF" w:tentative="1">
      <w:start w:val="1"/>
      <w:numFmt w:val="bullet"/>
      <w:lvlText w:val=""/>
      <w:lvlJc w:val="left"/>
      <w:pPr>
        <w:ind w:left="8213" w:hanging="360"/>
      </w:pPr>
      <w:rPr>
        <w:rFonts w:ascii="Wingdings" w:hAnsi="Wingdings" w:hint="default"/>
      </w:rPr>
    </w:lvl>
    <w:lvl w:ilvl="6" w:tplc="FFFFFFFF" w:tentative="1">
      <w:start w:val="1"/>
      <w:numFmt w:val="bullet"/>
      <w:lvlText w:val=""/>
      <w:lvlJc w:val="left"/>
      <w:pPr>
        <w:ind w:left="8933" w:hanging="360"/>
      </w:pPr>
      <w:rPr>
        <w:rFonts w:ascii="Symbol" w:hAnsi="Symbol" w:hint="default"/>
      </w:rPr>
    </w:lvl>
    <w:lvl w:ilvl="7" w:tplc="FFFFFFFF" w:tentative="1">
      <w:start w:val="1"/>
      <w:numFmt w:val="bullet"/>
      <w:lvlText w:val="o"/>
      <w:lvlJc w:val="left"/>
      <w:pPr>
        <w:ind w:left="9653" w:hanging="360"/>
      </w:pPr>
      <w:rPr>
        <w:rFonts w:ascii="Courier New" w:hAnsi="Courier New" w:cs="Courier New" w:hint="default"/>
      </w:rPr>
    </w:lvl>
    <w:lvl w:ilvl="8" w:tplc="FFFFFFFF" w:tentative="1">
      <w:start w:val="1"/>
      <w:numFmt w:val="bullet"/>
      <w:lvlText w:val=""/>
      <w:lvlJc w:val="left"/>
      <w:pPr>
        <w:ind w:left="10373" w:hanging="360"/>
      </w:pPr>
      <w:rPr>
        <w:rFonts w:ascii="Wingdings" w:hAnsi="Wingdings" w:hint="default"/>
      </w:rPr>
    </w:lvl>
  </w:abstractNum>
  <w:abstractNum w:abstractNumId="15" w15:restartNumberingAfterBreak="0">
    <w:nsid w:val="3AFC265D"/>
    <w:multiLevelType w:val="hybridMultilevel"/>
    <w:tmpl w:val="D8E8D002"/>
    <w:lvl w:ilvl="0" w:tplc="843A037E">
      <w:start w:val="24"/>
      <w:numFmt w:val="lowerLetter"/>
      <w:lvlText w:val="%1."/>
      <w:lvlJc w:val="left"/>
      <w:pPr>
        <w:ind w:left="144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F9B552D"/>
    <w:multiLevelType w:val="hybridMultilevel"/>
    <w:tmpl w:val="CBFC20E8"/>
    <w:lvl w:ilvl="0" w:tplc="04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FF064D"/>
    <w:multiLevelType w:val="hybridMultilevel"/>
    <w:tmpl w:val="14CC4FF0"/>
    <w:lvl w:ilvl="0" w:tplc="300A000F">
      <w:start w:val="1"/>
      <w:numFmt w:val="decimal"/>
      <w:lvlText w:val="%1."/>
      <w:lvlJc w:val="left"/>
      <w:pPr>
        <w:ind w:left="1800" w:hanging="360"/>
      </w:pPr>
      <w:rPr>
        <w:rFonts w:hint="default"/>
      </w:rPr>
    </w:lvl>
    <w:lvl w:ilvl="1" w:tplc="300A0019">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6200683"/>
    <w:multiLevelType w:val="hybridMultilevel"/>
    <w:tmpl w:val="1AB4B8BA"/>
    <w:lvl w:ilvl="0" w:tplc="040A0005">
      <w:start w:val="1"/>
      <w:numFmt w:val="bullet"/>
      <w:lvlText w:val=""/>
      <w:lvlJc w:val="left"/>
      <w:pPr>
        <w:ind w:left="1004" w:hanging="360"/>
      </w:pPr>
      <w:rPr>
        <w:rFonts w:ascii="Wingdings" w:hAnsi="Wingdings"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9" w15:restartNumberingAfterBreak="0">
    <w:nsid w:val="4B28058B"/>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0" w15:restartNumberingAfterBreak="0">
    <w:nsid w:val="4EFB2D65"/>
    <w:multiLevelType w:val="hybridMultilevel"/>
    <w:tmpl w:val="614AEFEA"/>
    <w:lvl w:ilvl="0" w:tplc="FFFFFFFF">
      <w:start w:val="1"/>
      <w:numFmt w:val="decimal"/>
      <w:lvlText w:val="%1)"/>
      <w:lvlJc w:val="left"/>
      <w:pPr>
        <w:ind w:left="1800" w:hanging="360"/>
      </w:pPr>
      <w:rPr>
        <w:rFonts w:hint="default"/>
      </w:rPr>
    </w:lvl>
    <w:lvl w:ilvl="1" w:tplc="300A0019">
      <w:start w:val="1"/>
      <w:numFmt w:val="lowerLetter"/>
      <w:lvlText w:val="%2."/>
      <w:lvlJc w:val="left"/>
      <w:pPr>
        <w:ind w:left="2520" w:hanging="360"/>
      </w:pPr>
    </w:lvl>
    <w:lvl w:ilvl="2" w:tplc="A0AC803C">
      <w:start w:val="2"/>
      <w:numFmt w:val="decimalZero"/>
      <w:lvlText w:val="%3"/>
      <w:lvlJc w:val="left"/>
      <w:pPr>
        <w:ind w:left="3420" w:hanging="360"/>
      </w:pPr>
      <w:rPr>
        <w:rFonts w:hint="default"/>
        <w:b w:val="0"/>
        <w:u w:val="none"/>
        <w:lang w:val="es-ES_tradnl"/>
      </w:rPr>
    </w:lvl>
    <w:lvl w:ilvl="3" w:tplc="8A4CF768">
      <w:numFmt w:val="bullet"/>
      <w:lvlText w:val="•"/>
      <w:lvlJc w:val="left"/>
      <w:pPr>
        <w:ind w:left="4320" w:hanging="720"/>
      </w:pPr>
      <w:rPr>
        <w:rFonts w:ascii="Arial" w:eastAsia="Times New Roman" w:hAnsi="Arial" w:cs="Arial" w:hint="default"/>
      </w:r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52F71D81"/>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2" w15:restartNumberingAfterBreak="0">
    <w:nsid w:val="5A775313"/>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3" w15:restartNumberingAfterBreak="0">
    <w:nsid w:val="5F6E466E"/>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24" w15:restartNumberingAfterBreak="0">
    <w:nsid w:val="624A0782"/>
    <w:multiLevelType w:val="hybridMultilevel"/>
    <w:tmpl w:val="D662EDA8"/>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63061D7D"/>
    <w:multiLevelType w:val="hybridMultilevel"/>
    <w:tmpl w:val="DC9624EE"/>
    <w:lvl w:ilvl="0" w:tplc="0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661E687C"/>
    <w:multiLevelType w:val="multilevel"/>
    <w:tmpl w:val="661E687C"/>
    <w:lvl w:ilvl="0">
      <w:start w:val="1"/>
      <w:numFmt w:val="decimal"/>
      <w:lvlText w:val="%1."/>
      <w:lvlJc w:val="left"/>
      <w:pPr>
        <w:ind w:left="729" w:hanging="360"/>
      </w:pPr>
    </w:lvl>
    <w:lvl w:ilvl="1">
      <w:start w:val="1"/>
      <w:numFmt w:val="lowerLetter"/>
      <w:lvlText w:val="%2."/>
      <w:lvlJc w:val="left"/>
      <w:pPr>
        <w:ind w:left="1449" w:hanging="360"/>
      </w:p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abstractNum w:abstractNumId="27" w15:restartNumberingAfterBreak="0">
    <w:nsid w:val="66C67FE9"/>
    <w:multiLevelType w:val="hybridMultilevel"/>
    <w:tmpl w:val="7CE24AD8"/>
    <w:lvl w:ilvl="0" w:tplc="FFFFFFFF">
      <w:start w:val="1"/>
      <w:numFmt w:val="decimal"/>
      <w:lvlText w:val="%1)"/>
      <w:lvlJc w:val="left"/>
      <w:pPr>
        <w:ind w:left="1854" w:hanging="360"/>
      </w:p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8" w15:restartNumberingAfterBreak="0">
    <w:nsid w:val="68677385"/>
    <w:multiLevelType w:val="hybridMultilevel"/>
    <w:tmpl w:val="1C8454C8"/>
    <w:lvl w:ilvl="0" w:tplc="3F4A51C2">
      <w:start w:val="1"/>
      <w:numFmt w:val="lowerLetter"/>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8A13580"/>
    <w:multiLevelType w:val="hybridMultilevel"/>
    <w:tmpl w:val="AE52FD3C"/>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start w:val="1"/>
      <w:numFmt w:val="lowerLetter"/>
      <w:lvlText w:val="%5."/>
      <w:lvlJc w:val="left"/>
      <w:pPr>
        <w:ind w:left="4026" w:hanging="360"/>
      </w:pPr>
    </w:lvl>
    <w:lvl w:ilvl="5" w:tplc="FFFFFFFF">
      <w:start w:val="1"/>
      <w:numFmt w:val="lowerRoman"/>
      <w:lvlText w:val="%6."/>
      <w:lvlJc w:val="right"/>
      <w:pPr>
        <w:ind w:left="4746" w:hanging="180"/>
      </w:pPr>
    </w:lvl>
    <w:lvl w:ilvl="6" w:tplc="FFFFFFFF">
      <w:start w:val="1"/>
      <w:numFmt w:val="decimal"/>
      <w:lvlText w:val="%7."/>
      <w:lvlJc w:val="left"/>
      <w:pPr>
        <w:ind w:left="5466" w:hanging="360"/>
      </w:pPr>
    </w:lvl>
    <w:lvl w:ilvl="7" w:tplc="FFFFFFFF">
      <w:start w:val="1"/>
      <w:numFmt w:val="lowerLetter"/>
      <w:lvlText w:val="%8."/>
      <w:lvlJc w:val="left"/>
      <w:pPr>
        <w:ind w:left="6186" w:hanging="360"/>
      </w:pPr>
    </w:lvl>
    <w:lvl w:ilvl="8" w:tplc="FFFFFFFF">
      <w:start w:val="1"/>
      <w:numFmt w:val="lowerRoman"/>
      <w:lvlText w:val="%9."/>
      <w:lvlJc w:val="right"/>
      <w:pPr>
        <w:ind w:left="6906" w:hanging="180"/>
      </w:pPr>
    </w:lvl>
  </w:abstractNum>
  <w:abstractNum w:abstractNumId="30" w15:restartNumberingAfterBreak="0">
    <w:nsid w:val="69BE5F8C"/>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69CC7E4A"/>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6AA51CB8"/>
    <w:multiLevelType w:val="hybridMultilevel"/>
    <w:tmpl w:val="50B81100"/>
    <w:lvl w:ilvl="0" w:tplc="703657FA">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51864C7"/>
    <w:multiLevelType w:val="hybridMultilevel"/>
    <w:tmpl w:val="137E140E"/>
    <w:lvl w:ilvl="0" w:tplc="2AE4DEAE">
      <w:start w:val="3"/>
      <w:numFmt w:val="upperLetter"/>
      <w:lvlText w:val="%1."/>
      <w:lvlJc w:val="left"/>
      <w:pPr>
        <w:ind w:left="720" w:hanging="360"/>
      </w:pPr>
      <w:rPr>
        <w:rFonts w:hint="default"/>
        <w:b w:val="0"/>
        <w:bCs/>
        <w:i w:val="0"/>
        <w:caps w:val="0"/>
        <w:strike w:val="0"/>
        <w:dstrike w:val="0"/>
        <w:outline w:val="0"/>
        <w:shadow w:val="0"/>
        <w:emboss w:val="0"/>
        <w:imprint w:val="0"/>
        <w:vanish w:val="0"/>
        <w:sz w:val="16"/>
        <w:szCs w:val="16"/>
        <w:u w:val="none"/>
        <w:vertAlign w:val="baseline"/>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7678275B"/>
    <w:multiLevelType w:val="hybridMultilevel"/>
    <w:tmpl w:val="7CE24AD8"/>
    <w:lvl w:ilvl="0" w:tplc="040A0011">
      <w:start w:val="1"/>
      <w:numFmt w:val="decimal"/>
      <w:lvlText w:val="%1)"/>
      <w:lvlJc w:val="left"/>
      <w:pPr>
        <w:ind w:left="1854" w:hanging="360"/>
      </w:p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5" w15:restartNumberingAfterBreak="0">
    <w:nsid w:val="792A1E59"/>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7935411E"/>
    <w:multiLevelType w:val="multilevel"/>
    <w:tmpl w:val="1CD24FF5"/>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7B372F61"/>
    <w:multiLevelType w:val="hybridMultilevel"/>
    <w:tmpl w:val="E3D0422C"/>
    <w:lvl w:ilvl="0" w:tplc="BAE222BC">
      <w:start w:val="1"/>
      <w:numFmt w:val="lowerLetter"/>
      <w:lvlText w:val="%1."/>
      <w:lvlJc w:val="left"/>
      <w:pPr>
        <w:tabs>
          <w:tab w:val="num" w:pos="1215"/>
        </w:tabs>
        <w:ind w:left="1195" w:hanging="340"/>
      </w:pPr>
      <w:rPr>
        <w:rFonts w:ascii="Arial" w:hAnsi="Arial" w:hint="default"/>
        <w:b w:val="0"/>
        <w:bCs/>
        <w:i w:val="0"/>
        <w:caps w:val="0"/>
        <w:strike w:val="0"/>
        <w:dstrike w:val="0"/>
        <w:outline w:val="0"/>
        <w:shadow w:val="0"/>
        <w:emboss w:val="0"/>
        <w:imprint w:val="0"/>
        <w:vanish w:val="0"/>
        <w:sz w:val="22"/>
        <w:u w:val="none"/>
        <w:vertAlign w:val="baseline"/>
      </w:rPr>
    </w:lvl>
    <w:lvl w:ilvl="1" w:tplc="0C0A0019">
      <w:start w:val="1"/>
      <w:numFmt w:val="lowerLetter"/>
      <w:lvlText w:val="%2."/>
      <w:lvlJc w:val="left"/>
      <w:pPr>
        <w:ind w:left="2011" w:hanging="360"/>
      </w:pPr>
    </w:lvl>
    <w:lvl w:ilvl="2" w:tplc="0C0A001B" w:tentative="1">
      <w:start w:val="1"/>
      <w:numFmt w:val="lowerRoman"/>
      <w:lvlText w:val="%3."/>
      <w:lvlJc w:val="right"/>
      <w:pPr>
        <w:ind w:left="2731" w:hanging="180"/>
      </w:pPr>
    </w:lvl>
    <w:lvl w:ilvl="3" w:tplc="0C0A000F" w:tentative="1">
      <w:start w:val="1"/>
      <w:numFmt w:val="decimal"/>
      <w:lvlText w:val="%4."/>
      <w:lvlJc w:val="left"/>
      <w:pPr>
        <w:ind w:left="3451" w:hanging="360"/>
      </w:pPr>
    </w:lvl>
    <w:lvl w:ilvl="4" w:tplc="0C0A0019" w:tentative="1">
      <w:start w:val="1"/>
      <w:numFmt w:val="lowerLetter"/>
      <w:lvlText w:val="%5."/>
      <w:lvlJc w:val="left"/>
      <w:pPr>
        <w:ind w:left="4171" w:hanging="360"/>
      </w:pPr>
    </w:lvl>
    <w:lvl w:ilvl="5" w:tplc="0C0A001B" w:tentative="1">
      <w:start w:val="1"/>
      <w:numFmt w:val="lowerRoman"/>
      <w:lvlText w:val="%6."/>
      <w:lvlJc w:val="right"/>
      <w:pPr>
        <w:ind w:left="4891" w:hanging="180"/>
      </w:pPr>
    </w:lvl>
    <w:lvl w:ilvl="6" w:tplc="0C0A000F" w:tentative="1">
      <w:start w:val="1"/>
      <w:numFmt w:val="decimal"/>
      <w:lvlText w:val="%7."/>
      <w:lvlJc w:val="left"/>
      <w:pPr>
        <w:ind w:left="5611" w:hanging="360"/>
      </w:pPr>
    </w:lvl>
    <w:lvl w:ilvl="7" w:tplc="0C0A0019" w:tentative="1">
      <w:start w:val="1"/>
      <w:numFmt w:val="lowerLetter"/>
      <w:lvlText w:val="%8."/>
      <w:lvlJc w:val="left"/>
      <w:pPr>
        <w:ind w:left="6331" w:hanging="360"/>
      </w:pPr>
    </w:lvl>
    <w:lvl w:ilvl="8" w:tplc="0C0A001B" w:tentative="1">
      <w:start w:val="1"/>
      <w:numFmt w:val="lowerRoman"/>
      <w:lvlText w:val="%9."/>
      <w:lvlJc w:val="right"/>
      <w:pPr>
        <w:ind w:left="7051" w:hanging="180"/>
      </w:pPr>
    </w:lvl>
  </w:abstractNum>
  <w:abstractNum w:abstractNumId="38" w15:restartNumberingAfterBreak="0">
    <w:nsid w:val="7C3E35DA"/>
    <w:multiLevelType w:val="singleLevel"/>
    <w:tmpl w:val="0CDC9C28"/>
    <w:lvl w:ilvl="0">
      <w:start w:val="1"/>
      <w:numFmt w:val="lowerLetter"/>
      <w:lvlText w:val="%1."/>
      <w:lvlJc w:val="left"/>
      <w:pPr>
        <w:tabs>
          <w:tab w:val="num" w:pos="4613"/>
        </w:tabs>
        <w:ind w:left="4613" w:hanging="360"/>
      </w:pPr>
      <w:rPr>
        <w:rFonts w:hint="default"/>
        <w:b w:val="0"/>
        <w:color w:val="auto"/>
      </w:rPr>
    </w:lvl>
  </w:abstractNum>
  <w:abstractNum w:abstractNumId="39" w15:restartNumberingAfterBreak="0">
    <w:nsid w:val="7E8632CC"/>
    <w:multiLevelType w:val="hybridMultilevel"/>
    <w:tmpl w:val="F3326816"/>
    <w:lvl w:ilvl="0" w:tplc="080A0001">
      <w:start w:val="1"/>
      <w:numFmt w:val="bullet"/>
      <w:lvlText w:val=""/>
      <w:lvlJc w:val="left"/>
      <w:pPr>
        <w:ind w:left="4613" w:hanging="360"/>
      </w:pPr>
      <w:rPr>
        <w:rFonts w:ascii="Symbol" w:hAnsi="Symbol" w:hint="default"/>
      </w:rPr>
    </w:lvl>
    <w:lvl w:ilvl="1" w:tplc="080A0003" w:tentative="1">
      <w:start w:val="1"/>
      <w:numFmt w:val="bullet"/>
      <w:lvlText w:val="o"/>
      <w:lvlJc w:val="left"/>
      <w:pPr>
        <w:ind w:left="5333" w:hanging="360"/>
      </w:pPr>
      <w:rPr>
        <w:rFonts w:ascii="Courier New" w:hAnsi="Courier New" w:cs="Courier New" w:hint="default"/>
      </w:rPr>
    </w:lvl>
    <w:lvl w:ilvl="2" w:tplc="080A0005" w:tentative="1">
      <w:start w:val="1"/>
      <w:numFmt w:val="bullet"/>
      <w:lvlText w:val=""/>
      <w:lvlJc w:val="left"/>
      <w:pPr>
        <w:ind w:left="6053" w:hanging="360"/>
      </w:pPr>
      <w:rPr>
        <w:rFonts w:ascii="Wingdings" w:hAnsi="Wingdings" w:hint="default"/>
      </w:rPr>
    </w:lvl>
    <w:lvl w:ilvl="3" w:tplc="080A0001" w:tentative="1">
      <w:start w:val="1"/>
      <w:numFmt w:val="bullet"/>
      <w:lvlText w:val=""/>
      <w:lvlJc w:val="left"/>
      <w:pPr>
        <w:ind w:left="6773" w:hanging="360"/>
      </w:pPr>
      <w:rPr>
        <w:rFonts w:ascii="Symbol" w:hAnsi="Symbol" w:hint="default"/>
      </w:rPr>
    </w:lvl>
    <w:lvl w:ilvl="4" w:tplc="080A0003" w:tentative="1">
      <w:start w:val="1"/>
      <w:numFmt w:val="bullet"/>
      <w:lvlText w:val="o"/>
      <w:lvlJc w:val="left"/>
      <w:pPr>
        <w:ind w:left="7493" w:hanging="360"/>
      </w:pPr>
      <w:rPr>
        <w:rFonts w:ascii="Courier New" w:hAnsi="Courier New" w:cs="Courier New" w:hint="default"/>
      </w:rPr>
    </w:lvl>
    <w:lvl w:ilvl="5" w:tplc="080A0005" w:tentative="1">
      <w:start w:val="1"/>
      <w:numFmt w:val="bullet"/>
      <w:lvlText w:val=""/>
      <w:lvlJc w:val="left"/>
      <w:pPr>
        <w:ind w:left="8213" w:hanging="360"/>
      </w:pPr>
      <w:rPr>
        <w:rFonts w:ascii="Wingdings" w:hAnsi="Wingdings" w:hint="default"/>
      </w:rPr>
    </w:lvl>
    <w:lvl w:ilvl="6" w:tplc="080A0001" w:tentative="1">
      <w:start w:val="1"/>
      <w:numFmt w:val="bullet"/>
      <w:lvlText w:val=""/>
      <w:lvlJc w:val="left"/>
      <w:pPr>
        <w:ind w:left="8933" w:hanging="360"/>
      </w:pPr>
      <w:rPr>
        <w:rFonts w:ascii="Symbol" w:hAnsi="Symbol" w:hint="default"/>
      </w:rPr>
    </w:lvl>
    <w:lvl w:ilvl="7" w:tplc="080A0003" w:tentative="1">
      <w:start w:val="1"/>
      <w:numFmt w:val="bullet"/>
      <w:lvlText w:val="o"/>
      <w:lvlJc w:val="left"/>
      <w:pPr>
        <w:ind w:left="9653" w:hanging="360"/>
      </w:pPr>
      <w:rPr>
        <w:rFonts w:ascii="Courier New" w:hAnsi="Courier New" w:cs="Courier New" w:hint="default"/>
      </w:rPr>
    </w:lvl>
    <w:lvl w:ilvl="8" w:tplc="080A0005" w:tentative="1">
      <w:start w:val="1"/>
      <w:numFmt w:val="bullet"/>
      <w:lvlText w:val=""/>
      <w:lvlJc w:val="left"/>
      <w:pPr>
        <w:ind w:left="10373" w:hanging="360"/>
      </w:pPr>
      <w:rPr>
        <w:rFonts w:ascii="Wingdings" w:hAnsi="Wingdings" w:hint="default"/>
      </w:rPr>
    </w:lvl>
  </w:abstractNum>
  <w:abstractNum w:abstractNumId="40" w15:restartNumberingAfterBreak="0">
    <w:nsid w:val="7ECA5D6B"/>
    <w:multiLevelType w:val="hybridMultilevel"/>
    <w:tmpl w:val="1C8454C8"/>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24"/>
  </w:num>
  <w:num w:numId="3">
    <w:abstractNumId w:val="10"/>
  </w:num>
  <w:num w:numId="4">
    <w:abstractNumId w:val="15"/>
  </w:num>
  <w:num w:numId="5">
    <w:abstractNumId w:val="2"/>
  </w:num>
  <w:num w:numId="6">
    <w:abstractNumId w:val="37"/>
  </w:num>
  <w:num w:numId="7">
    <w:abstractNumId w:val="20"/>
  </w:num>
  <w:num w:numId="8">
    <w:abstractNumId w:val="6"/>
  </w:num>
  <w:num w:numId="9">
    <w:abstractNumId w:val="33"/>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num>
  <w:num w:numId="12">
    <w:abstractNumId w:val="28"/>
  </w:num>
  <w:num w:numId="13">
    <w:abstractNumId w:val="21"/>
  </w:num>
  <w:num w:numId="14">
    <w:abstractNumId w:val="34"/>
  </w:num>
  <w:num w:numId="15">
    <w:abstractNumId w:val="5"/>
  </w:num>
  <w:num w:numId="16">
    <w:abstractNumId w:val="17"/>
  </w:num>
  <w:num w:numId="17">
    <w:abstractNumId w:val="7"/>
  </w:num>
  <w:num w:numId="18">
    <w:abstractNumId w:val="1"/>
  </w:num>
  <w:num w:numId="19">
    <w:abstractNumId w:val="23"/>
  </w:num>
  <w:num w:numId="20">
    <w:abstractNumId w:val="29"/>
  </w:num>
  <w:num w:numId="21">
    <w:abstractNumId w:val="19"/>
  </w:num>
  <w:num w:numId="22">
    <w:abstractNumId w:val="27"/>
  </w:num>
  <w:num w:numId="23">
    <w:abstractNumId w:val="38"/>
  </w:num>
  <w:num w:numId="24">
    <w:abstractNumId w:val="25"/>
  </w:num>
  <w:num w:numId="25">
    <w:abstractNumId w:val="18"/>
  </w:num>
  <w:num w:numId="26">
    <w:abstractNumId w:val="40"/>
  </w:num>
  <w:num w:numId="27">
    <w:abstractNumId w:val="39"/>
  </w:num>
  <w:num w:numId="28">
    <w:abstractNumId w:val="14"/>
  </w:num>
  <w:num w:numId="29">
    <w:abstractNumId w:val="32"/>
  </w:num>
  <w:num w:numId="30">
    <w:abstractNumId w:val="13"/>
  </w:num>
  <w:num w:numId="31">
    <w:abstractNumId w:val="3"/>
  </w:num>
  <w:num w:numId="32">
    <w:abstractNumId w:val="26"/>
  </w:num>
  <w:num w:numId="33">
    <w:abstractNumId w:val="16"/>
  </w:num>
  <w:num w:numId="34">
    <w:abstractNumId w:val="8"/>
  </w:num>
  <w:num w:numId="35">
    <w:abstractNumId w:val="31"/>
  </w:num>
  <w:num w:numId="36">
    <w:abstractNumId w:val="12"/>
  </w:num>
  <w:num w:numId="37">
    <w:abstractNumId w:val="11"/>
  </w:num>
  <w:num w:numId="38">
    <w:abstractNumId w:val="35"/>
  </w:num>
  <w:num w:numId="39">
    <w:abstractNumId w:val="36"/>
  </w:num>
  <w:num w:numId="40">
    <w:abstractNumId w:val="30"/>
  </w:num>
  <w:num w:numId="4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pt-BR" w:vendorID="64" w:dllVersion="6" w:nlCheck="1" w:checkStyle="0"/>
  <w:activeWritingStyle w:appName="MSWord" w:lang="es-EC" w:vendorID="64" w:dllVersion="6" w:nlCheck="1" w:checkStyle="0"/>
  <w:activeWritingStyle w:appName="MSWord" w:lang="es-CL" w:vendorID="64" w:dllVersion="6" w:nlCheck="1" w:checkStyle="1"/>
  <w:activeWritingStyle w:appName="MSWord" w:lang="es-ES" w:vendorID="64" w:dllVersion="6" w:nlCheck="1" w:checkStyle="0"/>
  <w:activeWritingStyle w:appName="MSWord" w:lang="es-ES_tradnl" w:vendorID="64" w:dllVersion="6" w:nlCheck="1" w:checkStyle="1"/>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activeWritingStyle w:appName="MSWord" w:lang="es-EC"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s-MX" w:vendorID="64" w:dllVersion="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D9"/>
    <w:rsid w:val="00001AC5"/>
    <w:rsid w:val="00002169"/>
    <w:rsid w:val="00002FB7"/>
    <w:rsid w:val="00003D35"/>
    <w:rsid w:val="00006966"/>
    <w:rsid w:val="0000735A"/>
    <w:rsid w:val="000102D1"/>
    <w:rsid w:val="000103A4"/>
    <w:rsid w:val="00010893"/>
    <w:rsid w:val="00010B95"/>
    <w:rsid w:val="0001160C"/>
    <w:rsid w:val="00011667"/>
    <w:rsid w:val="000132A6"/>
    <w:rsid w:val="00014ED8"/>
    <w:rsid w:val="00015330"/>
    <w:rsid w:val="00015B8E"/>
    <w:rsid w:val="00016797"/>
    <w:rsid w:val="00020351"/>
    <w:rsid w:val="00021195"/>
    <w:rsid w:val="00021357"/>
    <w:rsid w:val="00022259"/>
    <w:rsid w:val="000228A2"/>
    <w:rsid w:val="00024961"/>
    <w:rsid w:val="00024EDB"/>
    <w:rsid w:val="00024FA4"/>
    <w:rsid w:val="00026A21"/>
    <w:rsid w:val="00027333"/>
    <w:rsid w:val="000300CF"/>
    <w:rsid w:val="000308A6"/>
    <w:rsid w:val="00030AD3"/>
    <w:rsid w:val="00030BB2"/>
    <w:rsid w:val="00031009"/>
    <w:rsid w:val="00031B2D"/>
    <w:rsid w:val="00031B3A"/>
    <w:rsid w:val="00031C68"/>
    <w:rsid w:val="000332D2"/>
    <w:rsid w:val="00034D23"/>
    <w:rsid w:val="00036B2A"/>
    <w:rsid w:val="0003751D"/>
    <w:rsid w:val="00040169"/>
    <w:rsid w:val="00040569"/>
    <w:rsid w:val="00040DB2"/>
    <w:rsid w:val="000416E5"/>
    <w:rsid w:val="00043352"/>
    <w:rsid w:val="0004494C"/>
    <w:rsid w:val="00045014"/>
    <w:rsid w:val="00045369"/>
    <w:rsid w:val="0004652D"/>
    <w:rsid w:val="00046F50"/>
    <w:rsid w:val="00047096"/>
    <w:rsid w:val="0004712F"/>
    <w:rsid w:val="00047C2B"/>
    <w:rsid w:val="00047F24"/>
    <w:rsid w:val="0005032E"/>
    <w:rsid w:val="00051135"/>
    <w:rsid w:val="00052FEF"/>
    <w:rsid w:val="000532FE"/>
    <w:rsid w:val="0005380A"/>
    <w:rsid w:val="00053B75"/>
    <w:rsid w:val="00053F13"/>
    <w:rsid w:val="000548B4"/>
    <w:rsid w:val="000553AA"/>
    <w:rsid w:val="00055DAB"/>
    <w:rsid w:val="000563D0"/>
    <w:rsid w:val="00056F2E"/>
    <w:rsid w:val="000573DB"/>
    <w:rsid w:val="000617AC"/>
    <w:rsid w:val="00061B7A"/>
    <w:rsid w:val="00063009"/>
    <w:rsid w:val="00064886"/>
    <w:rsid w:val="000648EF"/>
    <w:rsid w:val="00064955"/>
    <w:rsid w:val="00066A47"/>
    <w:rsid w:val="000670A6"/>
    <w:rsid w:val="00067E3D"/>
    <w:rsid w:val="00070CDE"/>
    <w:rsid w:val="00071F0F"/>
    <w:rsid w:val="00072CD8"/>
    <w:rsid w:val="000734AA"/>
    <w:rsid w:val="00075A0E"/>
    <w:rsid w:val="00075AEE"/>
    <w:rsid w:val="00076C70"/>
    <w:rsid w:val="0007756C"/>
    <w:rsid w:val="000807C9"/>
    <w:rsid w:val="00081038"/>
    <w:rsid w:val="00081260"/>
    <w:rsid w:val="0008244F"/>
    <w:rsid w:val="00082629"/>
    <w:rsid w:val="0008365C"/>
    <w:rsid w:val="00083DA8"/>
    <w:rsid w:val="00084658"/>
    <w:rsid w:val="00084C7E"/>
    <w:rsid w:val="00085886"/>
    <w:rsid w:val="00087636"/>
    <w:rsid w:val="00090113"/>
    <w:rsid w:val="00090619"/>
    <w:rsid w:val="000907BB"/>
    <w:rsid w:val="00090A40"/>
    <w:rsid w:val="000910E7"/>
    <w:rsid w:val="00091955"/>
    <w:rsid w:val="00091F85"/>
    <w:rsid w:val="000935F5"/>
    <w:rsid w:val="00094565"/>
    <w:rsid w:val="00094798"/>
    <w:rsid w:val="00094B77"/>
    <w:rsid w:val="00094BF1"/>
    <w:rsid w:val="000959BE"/>
    <w:rsid w:val="00095DBF"/>
    <w:rsid w:val="00096AB4"/>
    <w:rsid w:val="00097B0F"/>
    <w:rsid w:val="000A18B8"/>
    <w:rsid w:val="000A2384"/>
    <w:rsid w:val="000A2B8C"/>
    <w:rsid w:val="000A2DF2"/>
    <w:rsid w:val="000A4946"/>
    <w:rsid w:val="000A5F16"/>
    <w:rsid w:val="000A61C4"/>
    <w:rsid w:val="000A6820"/>
    <w:rsid w:val="000A74C8"/>
    <w:rsid w:val="000A7D96"/>
    <w:rsid w:val="000B00CC"/>
    <w:rsid w:val="000B0330"/>
    <w:rsid w:val="000B0B17"/>
    <w:rsid w:val="000B0D80"/>
    <w:rsid w:val="000B0E71"/>
    <w:rsid w:val="000B141C"/>
    <w:rsid w:val="000B1A6B"/>
    <w:rsid w:val="000B3D68"/>
    <w:rsid w:val="000B528A"/>
    <w:rsid w:val="000B5845"/>
    <w:rsid w:val="000B5EC7"/>
    <w:rsid w:val="000B71E2"/>
    <w:rsid w:val="000B739D"/>
    <w:rsid w:val="000B7812"/>
    <w:rsid w:val="000C0C0A"/>
    <w:rsid w:val="000C15A6"/>
    <w:rsid w:val="000C174F"/>
    <w:rsid w:val="000C2110"/>
    <w:rsid w:val="000C30C0"/>
    <w:rsid w:val="000C339F"/>
    <w:rsid w:val="000C3A2B"/>
    <w:rsid w:val="000C3F38"/>
    <w:rsid w:val="000C4935"/>
    <w:rsid w:val="000C4CC4"/>
    <w:rsid w:val="000C54E8"/>
    <w:rsid w:val="000C70CA"/>
    <w:rsid w:val="000C797C"/>
    <w:rsid w:val="000D0C87"/>
    <w:rsid w:val="000D0D89"/>
    <w:rsid w:val="000D2C36"/>
    <w:rsid w:val="000D4510"/>
    <w:rsid w:val="000D4E7C"/>
    <w:rsid w:val="000D5133"/>
    <w:rsid w:val="000D64D1"/>
    <w:rsid w:val="000D7296"/>
    <w:rsid w:val="000D7502"/>
    <w:rsid w:val="000E05D8"/>
    <w:rsid w:val="000E095A"/>
    <w:rsid w:val="000E1770"/>
    <w:rsid w:val="000E1896"/>
    <w:rsid w:val="000E1F31"/>
    <w:rsid w:val="000E283D"/>
    <w:rsid w:val="000E34F0"/>
    <w:rsid w:val="000E4770"/>
    <w:rsid w:val="000E53F8"/>
    <w:rsid w:val="000E6110"/>
    <w:rsid w:val="000E7804"/>
    <w:rsid w:val="000F0ADD"/>
    <w:rsid w:val="000F0E0A"/>
    <w:rsid w:val="000F15C4"/>
    <w:rsid w:val="000F1A21"/>
    <w:rsid w:val="000F2011"/>
    <w:rsid w:val="000F2E92"/>
    <w:rsid w:val="000F32AD"/>
    <w:rsid w:val="000F32FA"/>
    <w:rsid w:val="000F3328"/>
    <w:rsid w:val="000F4ACB"/>
    <w:rsid w:val="000F69B0"/>
    <w:rsid w:val="00100990"/>
    <w:rsid w:val="00100E1A"/>
    <w:rsid w:val="00102CC7"/>
    <w:rsid w:val="00103EA9"/>
    <w:rsid w:val="001045EB"/>
    <w:rsid w:val="00104E96"/>
    <w:rsid w:val="001057B7"/>
    <w:rsid w:val="001065E3"/>
    <w:rsid w:val="00106E2B"/>
    <w:rsid w:val="00106E32"/>
    <w:rsid w:val="00107046"/>
    <w:rsid w:val="00107290"/>
    <w:rsid w:val="00107813"/>
    <w:rsid w:val="001100ED"/>
    <w:rsid w:val="00110DA8"/>
    <w:rsid w:val="00111F82"/>
    <w:rsid w:val="001143E2"/>
    <w:rsid w:val="00115862"/>
    <w:rsid w:val="00116B60"/>
    <w:rsid w:val="0011710C"/>
    <w:rsid w:val="001176A6"/>
    <w:rsid w:val="00121200"/>
    <w:rsid w:val="00121B69"/>
    <w:rsid w:val="00122E83"/>
    <w:rsid w:val="00123328"/>
    <w:rsid w:val="00123CAC"/>
    <w:rsid w:val="00124B15"/>
    <w:rsid w:val="001254A1"/>
    <w:rsid w:val="00125880"/>
    <w:rsid w:val="00125B01"/>
    <w:rsid w:val="001268C1"/>
    <w:rsid w:val="00126928"/>
    <w:rsid w:val="0012781C"/>
    <w:rsid w:val="001302F7"/>
    <w:rsid w:val="00130424"/>
    <w:rsid w:val="00130841"/>
    <w:rsid w:val="001315EB"/>
    <w:rsid w:val="001319CF"/>
    <w:rsid w:val="00131C96"/>
    <w:rsid w:val="00133930"/>
    <w:rsid w:val="001340E9"/>
    <w:rsid w:val="00134314"/>
    <w:rsid w:val="0013461C"/>
    <w:rsid w:val="0013532A"/>
    <w:rsid w:val="00135F6F"/>
    <w:rsid w:val="0013694F"/>
    <w:rsid w:val="001379CA"/>
    <w:rsid w:val="00140D1C"/>
    <w:rsid w:val="00141739"/>
    <w:rsid w:val="00141789"/>
    <w:rsid w:val="00141950"/>
    <w:rsid w:val="0014264C"/>
    <w:rsid w:val="0014375B"/>
    <w:rsid w:val="00143A0C"/>
    <w:rsid w:val="001441EB"/>
    <w:rsid w:val="00144D02"/>
    <w:rsid w:val="001455A5"/>
    <w:rsid w:val="0014678C"/>
    <w:rsid w:val="00147961"/>
    <w:rsid w:val="00147E11"/>
    <w:rsid w:val="00150E67"/>
    <w:rsid w:val="0015216D"/>
    <w:rsid w:val="00152B23"/>
    <w:rsid w:val="00153214"/>
    <w:rsid w:val="00153C75"/>
    <w:rsid w:val="0015516F"/>
    <w:rsid w:val="001552E2"/>
    <w:rsid w:val="00155398"/>
    <w:rsid w:val="001553BE"/>
    <w:rsid w:val="0015545C"/>
    <w:rsid w:val="00155DD7"/>
    <w:rsid w:val="001564DD"/>
    <w:rsid w:val="00156C6F"/>
    <w:rsid w:val="00157091"/>
    <w:rsid w:val="00157870"/>
    <w:rsid w:val="00157D0F"/>
    <w:rsid w:val="00160D81"/>
    <w:rsid w:val="0016180B"/>
    <w:rsid w:val="00161FF0"/>
    <w:rsid w:val="0016210E"/>
    <w:rsid w:val="00162E46"/>
    <w:rsid w:val="001648C3"/>
    <w:rsid w:val="001652AE"/>
    <w:rsid w:val="00166455"/>
    <w:rsid w:val="00166912"/>
    <w:rsid w:val="001673BD"/>
    <w:rsid w:val="001678DD"/>
    <w:rsid w:val="0016790F"/>
    <w:rsid w:val="0017088C"/>
    <w:rsid w:val="00170D94"/>
    <w:rsid w:val="00171552"/>
    <w:rsid w:val="001716F7"/>
    <w:rsid w:val="00172765"/>
    <w:rsid w:val="0017381F"/>
    <w:rsid w:val="00173A71"/>
    <w:rsid w:val="00174CCD"/>
    <w:rsid w:val="0017502C"/>
    <w:rsid w:val="001768CB"/>
    <w:rsid w:val="00176D79"/>
    <w:rsid w:val="001770F3"/>
    <w:rsid w:val="0017751A"/>
    <w:rsid w:val="001778F7"/>
    <w:rsid w:val="0018202D"/>
    <w:rsid w:val="00182301"/>
    <w:rsid w:val="00182AD0"/>
    <w:rsid w:val="00185172"/>
    <w:rsid w:val="00186564"/>
    <w:rsid w:val="001868C3"/>
    <w:rsid w:val="0019052C"/>
    <w:rsid w:val="00191912"/>
    <w:rsid w:val="00192EE9"/>
    <w:rsid w:val="00194082"/>
    <w:rsid w:val="001943BA"/>
    <w:rsid w:val="0019451C"/>
    <w:rsid w:val="00195F69"/>
    <w:rsid w:val="00196068"/>
    <w:rsid w:val="001A0C9A"/>
    <w:rsid w:val="001A0E60"/>
    <w:rsid w:val="001A269F"/>
    <w:rsid w:val="001A2AFE"/>
    <w:rsid w:val="001A5009"/>
    <w:rsid w:val="001A655B"/>
    <w:rsid w:val="001A6F19"/>
    <w:rsid w:val="001A78AC"/>
    <w:rsid w:val="001A78B7"/>
    <w:rsid w:val="001B00AE"/>
    <w:rsid w:val="001B0152"/>
    <w:rsid w:val="001B109B"/>
    <w:rsid w:val="001B1506"/>
    <w:rsid w:val="001B228B"/>
    <w:rsid w:val="001B3AC6"/>
    <w:rsid w:val="001B3C8C"/>
    <w:rsid w:val="001B5180"/>
    <w:rsid w:val="001B59E5"/>
    <w:rsid w:val="001B6128"/>
    <w:rsid w:val="001C02FE"/>
    <w:rsid w:val="001C1440"/>
    <w:rsid w:val="001C5C02"/>
    <w:rsid w:val="001C61A9"/>
    <w:rsid w:val="001C627B"/>
    <w:rsid w:val="001C74BD"/>
    <w:rsid w:val="001C78E8"/>
    <w:rsid w:val="001D036A"/>
    <w:rsid w:val="001D06F4"/>
    <w:rsid w:val="001D0DB9"/>
    <w:rsid w:val="001D0F65"/>
    <w:rsid w:val="001D10F1"/>
    <w:rsid w:val="001D1465"/>
    <w:rsid w:val="001D1CD7"/>
    <w:rsid w:val="001D25DA"/>
    <w:rsid w:val="001D2FEC"/>
    <w:rsid w:val="001D31F8"/>
    <w:rsid w:val="001D478E"/>
    <w:rsid w:val="001D5465"/>
    <w:rsid w:val="001D54D6"/>
    <w:rsid w:val="001D6424"/>
    <w:rsid w:val="001D6568"/>
    <w:rsid w:val="001D7590"/>
    <w:rsid w:val="001D77B8"/>
    <w:rsid w:val="001D7FA3"/>
    <w:rsid w:val="001E0DF2"/>
    <w:rsid w:val="001E10F9"/>
    <w:rsid w:val="001E12D8"/>
    <w:rsid w:val="001E27DB"/>
    <w:rsid w:val="001E2AC7"/>
    <w:rsid w:val="001E3550"/>
    <w:rsid w:val="001E5411"/>
    <w:rsid w:val="001E583E"/>
    <w:rsid w:val="001E7DC2"/>
    <w:rsid w:val="001F0813"/>
    <w:rsid w:val="001F161D"/>
    <w:rsid w:val="001F1C02"/>
    <w:rsid w:val="001F2C18"/>
    <w:rsid w:val="001F3A35"/>
    <w:rsid w:val="001F4A4D"/>
    <w:rsid w:val="001F4E5A"/>
    <w:rsid w:val="001F5CDF"/>
    <w:rsid w:val="001F640A"/>
    <w:rsid w:val="001F6435"/>
    <w:rsid w:val="001F7722"/>
    <w:rsid w:val="001F77C7"/>
    <w:rsid w:val="002032B6"/>
    <w:rsid w:val="00205B26"/>
    <w:rsid w:val="00206561"/>
    <w:rsid w:val="00207F6B"/>
    <w:rsid w:val="0021036F"/>
    <w:rsid w:val="00212782"/>
    <w:rsid w:val="00212C77"/>
    <w:rsid w:val="00212E85"/>
    <w:rsid w:val="0021336E"/>
    <w:rsid w:val="00213B38"/>
    <w:rsid w:val="00213EE7"/>
    <w:rsid w:val="002154A0"/>
    <w:rsid w:val="00215687"/>
    <w:rsid w:val="002178BC"/>
    <w:rsid w:val="002179AC"/>
    <w:rsid w:val="00217C27"/>
    <w:rsid w:val="00220D2F"/>
    <w:rsid w:val="00221A45"/>
    <w:rsid w:val="00221DD7"/>
    <w:rsid w:val="002226A6"/>
    <w:rsid w:val="00222F9D"/>
    <w:rsid w:val="002240B0"/>
    <w:rsid w:val="002247B1"/>
    <w:rsid w:val="00225250"/>
    <w:rsid w:val="002255C7"/>
    <w:rsid w:val="00225946"/>
    <w:rsid w:val="00225FD6"/>
    <w:rsid w:val="00227752"/>
    <w:rsid w:val="00231204"/>
    <w:rsid w:val="00231825"/>
    <w:rsid w:val="002325E1"/>
    <w:rsid w:val="00232965"/>
    <w:rsid w:val="0023333B"/>
    <w:rsid w:val="0023342A"/>
    <w:rsid w:val="0023371B"/>
    <w:rsid w:val="002350AE"/>
    <w:rsid w:val="002356D6"/>
    <w:rsid w:val="00235D27"/>
    <w:rsid w:val="00236139"/>
    <w:rsid w:val="00236384"/>
    <w:rsid w:val="00236897"/>
    <w:rsid w:val="0024007F"/>
    <w:rsid w:val="00242516"/>
    <w:rsid w:val="00242B7E"/>
    <w:rsid w:val="002437CE"/>
    <w:rsid w:val="002440DE"/>
    <w:rsid w:val="00244256"/>
    <w:rsid w:val="002442CB"/>
    <w:rsid w:val="00246038"/>
    <w:rsid w:val="00246110"/>
    <w:rsid w:val="00246906"/>
    <w:rsid w:val="00247C60"/>
    <w:rsid w:val="002511DB"/>
    <w:rsid w:val="00253250"/>
    <w:rsid w:val="002536DA"/>
    <w:rsid w:val="00255092"/>
    <w:rsid w:val="00256603"/>
    <w:rsid w:val="002569F8"/>
    <w:rsid w:val="00256A4F"/>
    <w:rsid w:val="00257D93"/>
    <w:rsid w:val="00261242"/>
    <w:rsid w:val="00261A38"/>
    <w:rsid w:val="00261D9C"/>
    <w:rsid w:val="002630C8"/>
    <w:rsid w:val="00264CFC"/>
    <w:rsid w:val="00265021"/>
    <w:rsid w:val="00265536"/>
    <w:rsid w:val="00265EA0"/>
    <w:rsid w:val="00265F6C"/>
    <w:rsid w:val="00266801"/>
    <w:rsid w:val="002707C3"/>
    <w:rsid w:val="00271216"/>
    <w:rsid w:val="002713D3"/>
    <w:rsid w:val="00271E73"/>
    <w:rsid w:val="00272AAA"/>
    <w:rsid w:val="002739B2"/>
    <w:rsid w:val="002765D2"/>
    <w:rsid w:val="0027663A"/>
    <w:rsid w:val="00276FCC"/>
    <w:rsid w:val="00277083"/>
    <w:rsid w:val="002771CB"/>
    <w:rsid w:val="002803FD"/>
    <w:rsid w:val="00280950"/>
    <w:rsid w:val="002809DA"/>
    <w:rsid w:val="00281127"/>
    <w:rsid w:val="002816DD"/>
    <w:rsid w:val="00282FE6"/>
    <w:rsid w:val="00283FE7"/>
    <w:rsid w:val="0028414D"/>
    <w:rsid w:val="002848E1"/>
    <w:rsid w:val="00284DAF"/>
    <w:rsid w:val="00285E84"/>
    <w:rsid w:val="00286224"/>
    <w:rsid w:val="00291769"/>
    <w:rsid w:val="00292D29"/>
    <w:rsid w:val="0029447B"/>
    <w:rsid w:val="00295A2E"/>
    <w:rsid w:val="002963D9"/>
    <w:rsid w:val="002964AA"/>
    <w:rsid w:val="002966A6"/>
    <w:rsid w:val="002976B9"/>
    <w:rsid w:val="002979C4"/>
    <w:rsid w:val="002A3B12"/>
    <w:rsid w:val="002A3C5C"/>
    <w:rsid w:val="002A4129"/>
    <w:rsid w:val="002A431E"/>
    <w:rsid w:val="002A436B"/>
    <w:rsid w:val="002A4C1D"/>
    <w:rsid w:val="002A511E"/>
    <w:rsid w:val="002A5E61"/>
    <w:rsid w:val="002A78D0"/>
    <w:rsid w:val="002A7B11"/>
    <w:rsid w:val="002B0CA6"/>
    <w:rsid w:val="002B174E"/>
    <w:rsid w:val="002B2D73"/>
    <w:rsid w:val="002B3147"/>
    <w:rsid w:val="002B365B"/>
    <w:rsid w:val="002B3E2E"/>
    <w:rsid w:val="002B42F6"/>
    <w:rsid w:val="002B56A4"/>
    <w:rsid w:val="002C0499"/>
    <w:rsid w:val="002C0AAA"/>
    <w:rsid w:val="002C0EE9"/>
    <w:rsid w:val="002C1994"/>
    <w:rsid w:val="002C1E90"/>
    <w:rsid w:val="002C300A"/>
    <w:rsid w:val="002C343F"/>
    <w:rsid w:val="002C3AB1"/>
    <w:rsid w:val="002C40B1"/>
    <w:rsid w:val="002C4692"/>
    <w:rsid w:val="002C46ED"/>
    <w:rsid w:val="002C579D"/>
    <w:rsid w:val="002C6422"/>
    <w:rsid w:val="002C6780"/>
    <w:rsid w:val="002C6E31"/>
    <w:rsid w:val="002C6EA6"/>
    <w:rsid w:val="002C7870"/>
    <w:rsid w:val="002C798D"/>
    <w:rsid w:val="002D08AD"/>
    <w:rsid w:val="002D22BD"/>
    <w:rsid w:val="002D29D8"/>
    <w:rsid w:val="002D3272"/>
    <w:rsid w:val="002D362F"/>
    <w:rsid w:val="002D3A88"/>
    <w:rsid w:val="002D3AF2"/>
    <w:rsid w:val="002D40BB"/>
    <w:rsid w:val="002D46AB"/>
    <w:rsid w:val="002D534B"/>
    <w:rsid w:val="002D6CCA"/>
    <w:rsid w:val="002D6EC1"/>
    <w:rsid w:val="002D7FAB"/>
    <w:rsid w:val="002E0DB1"/>
    <w:rsid w:val="002E19CA"/>
    <w:rsid w:val="002E2656"/>
    <w:rsid w:val="002E298E"/>
    <w:rsid w:val="002E2EAE"/>
    <w:rsid w:val="002E4137"/>
    <w:rsid w:val="002E43E2"/>
    <w:rsid w:val="002F162C"/>
    <w:rsid w:val="002F1699"/>
    <w:rsid w:val="002F2BCC"/>
    <w:rsid w:val="002F339F"/>
    <w:rsid w:val="002F3480"/>
    <w:rsid w:val="002F3A49"/>
    <w:rsid w:val="002F3BCC"/>
    <w:rsid w:val="002F3C19"/>
    <w:rsid w:val="002F3DAD"/>
    <w:rsid w:val="002F3FFA"/>
    <w:rsid w:val="002F4987"/>
    <w:rsid w:val="002F49D6"/>
    <w:rsid w:val="002F58A7"/>
    <w:rsid w:val="002F59FE"/>
    <w:rsid w:val="002F65BD"/>
    <w:rsid w:val="002F6713"/>
    <w:rsid w:val="002F79CA"/>
    <w:rsid w:val="00300B16"/>
    <w:rsid w:val="00301086"/>
    <w:rsid w:val="00301679"/>
    <w:rsid w:val="00301D76"/>
    <w:rsid w:val="00302369"/>
    <w:rsid w:val="003029B8"/>
    <w:rsid w:val="003039CB"/>
    <w:rsid w:val="00303A81"/>
    <w:rsid w:val="0030437A"/>
    <w:rsid w:val="00305D1D"/>
    <w:rsid w:val="00306D28"/>
    <w:rsid w:val="0031003C"/>
    <w:rsid w:val="00310EE8"/>
    <w:rsid w:val="003116FF"/>
    <w:rsid w:val="00311F1C"/>
    <w:rsid w:val="00311FDD"/>
    <w:rsid w:val="00312168"/>
    <w:rsid w:val="00313F1F"/>
    <w:rsid w:val="00313F42"/>
    <w:rsid w:val="00316948"/>
    <w:rsid w:val="0032007F"/>
    <w:rsid w:val="00321526"/>
    <w:rsid w:val="0032172D"/>
    <w:rsid w:val="00322107"/>
    <w:rsid w:val="00322319"/>
    <w:rsid w:val="00322646"/>
    <w:rsid w:val="0032268E"/>
    <w:rsid w:val="003226C7"/>
    <w:rsid w:val="00322C80"/>
    <w:rsid w:val="00323F56"/>
    <w:rsid w:val="00324687"/>
    <w:rsid w:val="00325320"/>
    <w:rsid w:val="00325AE1"/>
    <w:rsid w:val="00326647"/>
    <w:rsid w:val="003269C3"/>
    <w:rsid w:val="00326E7A"/>
    <w:rsid w:val="0032728A"/>
    <w:rsid w:val="00330D57"/>
    <w:rsid w:val="00332133"/>
    <w:rsid w:val="00332A7A"/>
    <w:rsid w:val="00332D41"/>
    <w:rsid w:val="00334AA1"/>
    <w:rsid w:val="003350AE"/>
    <w:rsid w:val="00335139"/>
    <w:rsid w:val="003364D1"/>
    <w:rsid w:val="00336A26"/>
    <w:rsid w:val="00341093"/>
    <w:rsid w:val="0034128B"/>
    <w:rsid w:val="003412D9"/>
    <w:rsid w:val="0034147B"/>
    <w:rsid w:val="003422F4"/>
    <w:rsid w:val="00342A8A"/>
    <w:rsid w:val="0034323D"/>
    <w:rsid w:val="003446A0"/>
    <w:rsid w:val="00344BA0"/>
    <w:rsid w:val="003452D5"/>
    <w:rsid w:val="003455A4"/>
    <w:rsid w:val="00345C8B"/>
    <w:rsid w:val="00346A2D"/>
    <w:rsid w:val="00346C35"/>
    <w:rsid w:val="003471A9"/>
    <w:rsid w:val="0035080D"/>
    <w:rsid w:val="00350D40"/>
    <w:rsid w:val="00350F1A"/>
    <w:rsid w:val="00351D8F"/>
    <w:rsid w:val="00352D9A"/>
    <w:rsid w:val="00354AAF"/>
    <w:rsid w:val="00355398"/>
    <w:rsid w:val="00357A60"/>
    <w:rsid w:val="00360392"/>
    <w:rsid w:val="00361B4D"/>
    <w:rsid w:val="00362104"/>
    <w:rsid w:val="00362D85"/>
    <w:rsid w:val="00362F87"/>
    <w:rsid w:val="00363130"/>
    <w:rsid w:val="00363C9E"/>
    <w:rsid w:val="00363D8E"/>
    <w:rsid w:val="00363FAA"/>
    <w:rsid w:val="0036407E"/>
    <w:rsid w:val="003643F9"/>
    <w:rsid w:val="00365488"/>
    <w:rsid w:val="0036581E"/>
    <w:rsid w:val="003661CF"/>
    <w:rsid w:val="00366F11"/>
    <w:rsid w:val="00367684"/>
    <w:rsid w:val="00367DDF"/>
    <w:rsid w:val="00367F94"/>
    <w:rsid w:val="00370428"/>
    <w:rsid w:val="0037062C"/>
    <w:rsid w:val="00370DF9"/>
    <w:rsid w:val="00371CD3"/>
    <w:rsid w:val="003722E6"/>
    <w:rsid w:val="00372359"/>
    <w:rsid w:val="00372879"/>
    <w:rsid w:val="00373B0C"/>
    <w:rsid w:val="003743C3"/>
    <w:rsid w:val="00374A77"/>
    <w:rsid w:val="00375047"/>
    <w:rsid w:val="00375478"/>
    <w:rsid w:val="00376D55"/>
    <w:rsid w:val="00377462"/>
    <w:rsid w:val="00380789"/>
    <w:rsid w:val="003808ED"/>
    <w:rsid w:val="00380ABC"/>
    <w:rsid w:val="0038156F"/>
    <w:rsid w:val="00381983"/>
    <w:rsid w:val="003819DA"/>
    <w:rsid w:val="003824C5"/>
    <w:rsid w:val="00383B08"/>
    <w:rsid w:val="0038445B"/>
    <w:rsid w:val="00384D48"/>
    <w:rsid w:val="00385F7F"/>
    <w:rsid w:val="0038778F"/>
    <w:rsid w:val="00391BB8"/>
    <w:rsid w:val="00391EE0"/>
    <w:rsid w:val="00392959"/>
    <w:rsid w:val="003929C7"/>
    <w:rsid w:val="0039315F"/>
    <w:rsid w:val="00393433"/>
    <w:rsid w:val="003953C3"/>
    <w:rsid w:val="003967BB"/>
    <w:rsid w:val="00396809"/>
    <w:rsid w:val="003978A1"/>
    <w:rsid w:val="003A04C5"/>
    <w:rsid w:val="003A0749"/>
    <w:rsid w:val="003A0D90"/>
    <w:rsid w:val="003A127C"/>
    <w:rsid w:val="003A33A9"/>
    <w:rsid w:val="003A4137"/>
    <w:rsid w:val="003A538A"/>
    <w:rsid w:val="003A5BEC"/>
    <w:rsid w:val="003A6480"/>
    <w:rsid w:val="003A656B"/>
    <w:rsid w:val="003A7F6F"/>
    <w:rsid w:val="003B0438"/>
    <w:rsid w:val="003B0D54"/>
    <w:rsid w:val="003B14A5"/>
    <w:rsid w:val="003B1909"/>
    <w:rsid w:val="003B1D9D"/>
    <w:rsid w:val="003B42A4"/>
    <w:rsid w:val="003B630D"/>
    <w:rsid w:val="003B7D41"/>
    <w:rsid w:val="003C22D5"/>
    <w:rsid w:val="003C253F"/>
    <w:rsid w:val="003C2649"/>
    <w:rsid w:val="003C2CAF"/>
    <w:rsid w:val="003C313C"/>
    <w:rsid w:val="003C3F65"/>
    <w:rsid w:val="003C46BF"/>
    <w:rsid w:val="003C54ED"/>
    <w:rsid w:val="003C5D41"/>
    <w:rsid w:val="003C63E5"/>
    <w:rsid w:val="003C7202"/>
    <w:rsid w:val="003D0AC7"/>
    <w:rsid w:val="003D0DA2"/>
    <w:rsid w:val="003D3B49"/>
    <w:rsid w:val="003D4F0D"/>
    <w:rsid w:val="003D5276"/>
    <w:rsid w:val="003D5BF3"/>
    <w:rsid w:val="003D6156"/>
    <w:rsid w:val="003D654C"/>
    <w:rsid w:val="003D698E"/>
    <w:rsid w:val="003D789C"/>
    <w:rsid w:val="003D78EB"/>
    <w:rsid w:val="003D7A00"/>
    <w:rsid w:val="003E0575"/>
    <w:rsid w:val="003E07B5"/>
    <w:rsid w:val="003E07E1"/>
    <w:rsid w:val="003E120E"/>
    <w:rsid w:val="003E168C"/>
    <w:rsid w:val="003E1B2A"/>
    <w:rsid w:val="003E20B7"/>
    <w:rsid w:val="003E2747"/>
    <w:rsid w:val="003E2A69"/>
    <w:rsid w:val="003E3255"/>
    <w:rsid w:val="003E3E72"/>
    <w:rsid w:val="003E479A"/>
    <w:rsid w:val="003E4FC6"/>
    <w:rsid w:val="003E504F"/>
    <w:rsid w:val="003E59CE"/>
    <w:rsid w:val="003E69E9"/>
    <w:rsid w:val="003F2687"/>
    <w:rsid w:val="003F29FA"/>
    <w:rsid w:val="003F2AE9"/>
    <w:rsid w:val="003F340D"/>
    <w:rsid w:val="003F37D8"/>
    <w:rsid w:val="003F3E3E"/>
    <w:rsid w:val="003F59BA"/>
    <w:rsid w:val="003F641E"/>
    <w:rsid w:val="003F76A9"/>
    <w:rsid w:val="00400A89"/>
    <w:rsid w:val="00400D96"/>
    <w:rsid w:val="004019F8"/>
    <w:rsid w:val="00403276"/>
    <w:rsid w:val="004054E8"/>
    <w:rsid w:val="00405BA1"/>
    <w:rsid w:val="00407026"/>
    <w:rsid w:val="00410037"/>
    <w:rsid w:val="00410687"/>
    <w:rsid w:val="004108DF"/>
    <w:rsid w:val="004108F9"/>
    <w:rsid w:val="00411416"/>
    <w:rsid w:val="0041173E"/>
    <w:rsid w:val="00411AE9"/>
    <w:rsid w:val="00412B79"/>
    <w:rsid w:val="00413468"/>
    <w:rsid w:val="00413820"/>
    <w:rsid w:val="00413FFB"/>
    <w:rsid w:val="004143B0"/>
    <w:rsid w:val="0041448F"/>
    <w:rsid w:val="00414654"/>
    <w:rsid w:val="0041532A"/>
    <w:rsid w:val="0041602A"/>
    <w:rsid w:val="00416087"/>
    <w:rsid w:val="004166E5"/>
    <w:rsid w:val="00416B32"/>
    <w:rsid w:val="00416B62"/>
    <w:rsid w:val="00416C7F"/>
    <w:rsid w:val="00417234"/>
    <w:rsid w:val="00417BF0"/>
    <w:rsid w:val="00420601"/>
    <w:rsid w:val="004220C3"/>
    <w:rsid w:val="004221B2"/>
    <w:rsid w:val="0042220F"/>
    <w:rsid w:val="004237F6"/>
    <w:rsid w:val="004242C6"/>
    <w:rsid w:val="004242FF"/>
    <w:rsid w:val="00424E5A"/>
    <w:rsid w:val="004252B3"/>
    <w:rsid w:val="00425A9A"/>
    <w:rsid w:val="004265E2"/>
    <w:rsid w:val="004272B2"/>
    <w:rsid w:val="00427797"/>
    <w:rsid w:val="00430A2D"/>
    <w:rsid w:val="00431ED7"/>
    <w:rsid w:val="00432169"/>
    <w:rsid w:val="0043504C"/>
    <w:rsid w:val="00435DD4"/>
    <w:rsid w:val="004372E7"/>
    <w:rsid w:val="00437651"/>
    <w:rsid w:val="00437694"/>
    <w:rsid w:val="004403FC"/>
    <w:rsid w:val="004417A5"/>
    <w:rsid w:val="00441E09"/>
    <w:rsid w:val="004433B8"/>
    <w:rsid w:val="00444495"/>
    <w:rsid w:val="00444FD4"/>
    <w:rsid w:val="00445B2B"/>
    <w:rsid w:val="0044650F"/>
    <w:rsid w:val="00447B5E"/>
    <w:rsid w:val="00447F53"/>
    <w:rsid w:val="004503DD"/>
    <w:rsid w:val="0045172E"/>
    <w:rsid w:val="00451C6C"/>
    <w:rsid w:val="00452314"/>
    <w:rsid w:val="004525B1"/>
    <w:rsid w:val="00452B18"/>
    <w:rsid w:val="00452D1F"/>
    <w:rsid w:val="00453026"/>
    <w:rsid w:val="0045305F"/>
    <w:rsid w:val="00453209"/>
    <w:rsid w:val="00453A2C"/>
    <w:rsid w:val="00453C59"/>
    <w:rsid w:val="004572D0"/>
    <w:rsid w:val="00457B31"/>
    <w:rsid w:val="00457C3D"/>
    <w:rsid w:val="004610D7"/>
    <w:rsid w:val="0046139E"/>
    <w:rsid w:val="0046310F"/>
    <w:rsid w:val="00463441"/>
    <w:rsid w:val="00463C82"/>
    <w:rsid w:val="004640AB"/>
    <w:rsid w:val="00464895"/>
    <w:rsid w:val="00465947"/>
    <w:rsid w:val="00466524"/>
    <w:rsid w:val="00467A34"/>
    <w:rsid w:val="00467A70"/>
    <w:rsid w:val="004734C6"/>
    <w:rsid w:val="00473678"/>
    <w:rsid w:val="00474DC8"/>
    <w:rsid w:val="00477DAD"/>
    <w:rsid w:val="00480346"/>
    <w:rsid w:val="00482933"/>
    <w:rsid w:val="00483EA5"/>
    <w:rsid w:val="00491BAC"/>
    <w:rsid w:val="004927EB"/>
    <w:rsid w:val="00493397"/>
    <w:rsid w:val="004956EC"/>
    <w:rsid w:val="00495E57"/>
    <w:rsid w:val="0049600A"/>
    <w:rsid w:val="004965A5"/>
    <w:rsid w:val="00496B72"/>
    <w:rsid w:val="00496C96"/>
    <w:rsid w:val="00497E39"/>
    <w:rsid w:val="004A0CA3"/>
    <w:rsid w:val="004A2AAB"/>
    <w:rsid w:val="004A54DD"/>
    <w:rsid w:val="004A75CF"/>
    <w:rsid w:val="004A7C8D"/>
    <w:rsid w:val="004B0388"/>
    <w:rsid w:val="004B0C13"/>
    <w:rsid w:val="004B1100"/>
    <w:rsid w:val="004B15A5"/>
    <w:rsid w:val="004B4389"/>
    <w:rsid w:val="004B43EB"/>
    <w:rsid w:val="004B5003"/>
    <w:rsid w:val="004B5D64"/>
    <w:rsid w:val="004B6110"/>
    <w:rsid w:val="004B684F"/>
    <w:rsid w:val="004B7419"/>
    <w:rsid w:val="004B7BD2"/>
    <w:rsid w:val="004C042E"/>
    <w:rsid w:val="004C0728"/>
    <w:rsid w:val="004C1145"/>
    <w:rsid w:val="004C1591"/>
    <w:rsid w:val="004C177F"/>
    <w:rsid w:val="004C247C"/>
    <w:rsid w:val="004C3BE1"/>
    <w:rsid w:val="004C4709"/>
    <w:rsid w:val="004C585C"/>
    <w:rsid w:val="004C5BF8"/>
    <w:rsid w:val="004C5F83"/>
    <w:rsid w:val="004C6477"/>
    <w:rsid w:val="004C6917"/>
    <w:rsid w:val="004C6E9D"/>
    <w:rsid w:val="004C7301"/>
    <w:rsid w:val="004C7364"/>
    <w:rsid w:val="004C7FBD"/>
    <w:rsid w:val="004D020B"/>
    <w:rsid w:val="004D039B"/>
    <w:rsid w:val="004D1953"/>
    <w:rsid w:val="004D28C6"/>
    <w:rsid w:val="004D2DD9"/>
    <w:rsid w:val="004D2FF9"/>
    <w:rsid w:val="004D4119"/>
    <w:rsid w:val="004D6928"/>
    <w:rsid w:val="004D69F1"/>
    <w:rsid w:val="004E01AA"/>
    <w:rsid w:val="004E0BE8"/>
    <w:rsid w:val="004E0E44"/>
    <w:rsid w:val="004E2325"/>
    <w:rsid w:val="004E2ECA"/>
    <w:rsid w:val="004E4A78"/>
    <w:rsid w:val="004E533A"/>
    <w:rsid w:val="004E58E1"/>
    <w:rsid w:val="004E69AC"/>
    <w:rsid w:val="004E6CC3"/>
    <w:rsid w:val="004E6F96"/>
    <w:rsid w:val="004E75C7"/>
    <w:rsid w:val="004F16C6"/>
    <w:rsid w:val="004F30CF"/>
    <w:rsid w:val="004F5936"/>
    <w:rsid w:val="004F6573"/>
    <w:rsid w:val="004F696C"/>
    <w:rsid w:val="00501A28"/>
    <w:rsid w:val="00502037"/>
    <w:rsid w:val="0050311B"/>
    <w:rsid w:val="00503258"/>
    <w:rsid w:val="00503468"/>
    <w:rsid w:val="0050411D"/>
    <w:rsid w:val="00504B81"/>
    <w:rsid w:val="0051031A"/>
    <w:rsid w:val="00510A77"/>
    <w:rsid w:val="0051104D"/>
    <w:rsid w:val="00511A63"/>
    <w:rsid w:val="00511C27"/>
    <w:rsid w:val="00512691"/>
    <w:rsid w:val="00513A69"/>
    <w:rsid w:val="0051449D"/>
    <w:rsid w:val="00515368"/>
    <w:rsid w:val="005166E0"/>
    <w:rsid w:val="0051752B"/>
    <w:rsid w:val="00517563"/>
    <w:rsid w:val="00520679"/>
    <w:rsid w:val="0052073D"/>
    <w:rsid w:val="00520F14"/>
    <w:rsid w:val="00522C97"/>
    <w:rsid w:val="005234F3"/>
    <w:rsid w:val="00523538"/>
    <w:rsid w:val="005236C8"/>
    <w:rsid w:val="00525274"/>
    <w:rsid w:val="005255DE"/>
    <w:rsid w:val="00525693"/>
    <w:rsid w:val="00525ACD"/>
    <w:rsid w:val="00525FBF"/>
    <w:rsid w:val="005262BD"/>
    <w:rsid w:val="00530819"/>
    <w:rsid w:val="005334B0"/>
    <w:rsid w:val="00533726"/>
    <w:rsid w:val="005355C3"/>
    <w:rsid w:val="00535F2C"/>
    <w:rsid w:val="00536D00"/>
    <w:rsid w:val="0053724D"/>
    <w:rsid w:val="005415CA"/>
    <w:rsid w:val="0054428B"/>
    <w:rsid w:val="00544DC7"/>
    <w:rsid w:val="005458D6"/>
    <w:rsid w:val="005459F9"/>
    <w:rsid w:val="00545B93"/>
    <w:rsid w:val="00545F28"/>
    <w:rsid w:val="00546F68"/>
    <w:rsid w:val="00550296"/>
    <w:rsid w:val="00550375"/>
    <w:rsid w:val="00550D9C"/>
    <w:rsid w:val="00550F34"/>
    <w:rsid w:val="00551F48"/>
    <w:rsid w:val="00552579"/>
    <w:rsid w:val="00552DE6"/>
    <w:rsid w:val="0055359B"/>
    <w:rsid w:val="005540B1"/>
    <w:rsid w:val="00554CE9"/>
    <w:rsid w:val="00555B13"/>
    <w:rsid w:val="00556306"/>
    <w:rsid w:val="00556345"/>
    <w:rsid w:val="005566C7"/>
    <w:rsid w:val="005568D7"/>
    <w:rsid w:val="005614EA"/>
    <w:rsid w:val="00561F1A"/>
    <w:rsid w:val="00565458"/>
    <w:rsid w:val="005656B1"/>
    <w:rsid w:val="0056739F"/>
    <w:rsid w:val="005702BC"/>
    <w:rsid w:val="00571AFD"/>
    <w:rsid w:val="00572209"/>
    <w:rsid w:val="00572947"/>
    <w:rsid w:val="00572B89"/>
    <w:rsid w:val="00573119"/>
    <w:rsid w:val="00573373"/>
    <w:rsid w:val="00574B46"/>
    <w:rsid w:val="00574D5C"/>
    <w:rsid w:val="00575593"/>
    <w:rsid w:val="00575D79"/>
    <w:rsid w:val="005763BA"/>
    <w:rsid w:val="00576CED"/>
    <w:rsid w:val="00577B31"/>
    <w:rsid w:val="00580056"/>
    <w:rsid w:val="005805FD"/>
    <w:rsid w:val="0058390C"/>
    <w:rsid w:val="00583F43"/>
    <w:rsid w:val="0058428C"/>
    <w:rsid w:val="0058479C"/>
    <w:rsid w:val="00584842"/>
    <w:rsid w:val="00585F30"/>
    <w:rsid w:val="00591066"/>
    <w:rsid w:val="00591472"/>
    <w:rsid w:val="00592C93"/>
    <w:rsid w:val="0059314B"/>
    <w:rsid w:val="00594241"/>
    <w:rsid w:val="005956F7"/>
    <w:rsid w:val="005957B7"/>
    <w:rsid w:val="00595881"/>
    <w:rsid w:val="0059610A"/>
    <w:rsid w:val="005962E6"/>
    <w:rsid w:val="00596B4D"/>
    <w:rsid w:val="005A022B"/>
    <w:rsid w:val="005A16C8"/>
    <w:rsid w:val="005A1C4C"/>
    <w:rsid w:val="005A254F"/>
    <w:rsid w:val="005A3142"/>
    <w:rsid w:val="005A3B7D"/>
    <w:rsid w:val="005A3E68"/>
    <w:rsid w:val="005A428F"/>
    <w:rsid w:val="005A4301"/>
    <w:rsid w:val="005A4ACD"/>
    <w:rsid w:val="005A4F41"/>
    <w:rsid w:val="005A5A20"/>
    <w:rsid w:val="005A6A80"/>
    <w:rsid w:val="005A79CE"/>
    <w:rsid w:val="005A7B9E"/>
    <w:rsid w:val="005A7E90"/>
    <w:rsid w:val="005B02A0"/>
    <w:rsid w:val="005B071D"/>
    <w:rsid w:val="005B0795"/>
    <w:rsid w:val="005B3022"/>
    <w:rsid w:val="005B38CD"/>
    <w:rsid w:val="005B4454"/>
    <w:rsid w:val="005B5481"/>
    <w:rsid w:val="005B54DD"/>
    <w:rsid w:val="005B6D00"/>
    <w:rsid w:val="005B738B"/>
    <w:rsid w:val="005B7F5C"/>
    <w:rsid w:val="005C0BFF"/>
    <w:rsid w:val="005C13E4"/>
    <w:rsid w:val="005C340D"/>
    <w:rsid w:val="005C4D82"/>
    <w:rsid w:val="005D0403"/>
    <w:rsid w:val="005D0A77"/>
    <w:rsid w:val="005D15E8"/>
    <w:rsid w:val="005D1637"/>
    <w:rsid w:val="005D16EE"/>
    <w:rsid w:val="005D2B74"/>
    <w:rsid w:val="005D35DD"/>
    <w:rsid w:val="005D44E3"/>
    <w:rsid w:val="005D5BF0"/>
    <w:rsid w:val="005D60FB"/>
    <w:rsid w:val="005D6AA0"/>
    <w:rsid w:val="005D76F7"/>
    <w:rsid w:val="005D7B72"/>
    <w:rsid w:val="005E28FB"/>
    <w:rsid w:val="005E322A"/>
    <w:rsid w:val="005E4182"/>
    <w:rsid w:val="005E4644"/>
    <w:rsid w:val="005E4CAA"/>
    <w:rsid w:val="005E693B"/>
    <w:rsid w:val="005E7DB0"/>
    <w:rsid w:val="005F0B1C"/>
    <w:rsid w:val="005F2CF8"/>
    <w:rsid w:val="005F3A76"/>
    <w:rsid w:val="005F4602"/>
    <w:rsid w:val="005F4DF1"/>
    <w:rsid w:val="005F6490"/>
    <w:rsid w:val="005F6718"/>
    <w:rsid w:val="005F6E9A"/>
    <w:rsid w:val="005F7039"/>
    <w:rsid w:val="005F76A4"/>
    <w:rsid w:val="005F7B8B"/>
    <w:rsid w:val="00600C47"/>
    <w:rsid w:val="0060154F"/>
    <w:rsid w:val="006016CB"/>
    <w:rsid w:val="00603AA2"/>
    <w:rsid w:val="006041A2"/>
    <w:rsid w:val="006042A1"/>
    <w:rsid w:val="00604B8C"/>
    <w:rsid w:val="00604BB0"/>
    <w:rsid w:val="00604FA2"/>
    <w:rsid w:val="006054FA"/>
    <w:rsid w:val="00607E6D"/>
    <w:rsid w:val="006100BE"/>
    <w:rsid w:val="0061022A"/>
    <w:rsid w:val="00610296"/>
    <w:rsid w:val="00610A94"/>
    <w:rsid w:val="006113C1"/>
    <w:rsid w:val="0061192F"/>
    <w:rsid w:val="00612D05"/>
    <w:rsid w:val="00614776"/>
    <w:rsid w:val="00614F27"/>
    <w:rsid w:val="00615AB9"/>
    <w:rsid w:val="00615D8E"/>
    <w:rsid w:val="0061633F"/>
    <w:rsid w:val="00620904"/>
    <w:rsid w:val="00620DE6"/>
    <w:rsid w:val="00621401"/>
    <w:rsid w:val="00621ED8"/>
    <w:rsid w:val="00622500"/>
    <w:rsid w:val="0062259B"/>
    <w:rsid w:val="00622B3E"/>
    <w:rsid w:val="00622F8E"/>
    <w:rsid w:val="00623FFA"/>
    <w:rsid w:val="00625105"/>
    <w:rsid w:val="00625F30"/>
    <w:rsid w:val="00625FC7"/>
    <w:rsid w:val="00627511"/>
    <w:rsid w:val="00630070"/>
    <w:rsid w:val="006309F8"/>
    <w:rsid w:val="00630A43"/>
    <w:rsid w:val="006311EB"/>
    <w:rsid w:val="006317F9"/>
    <w:rsid w:val="006320AF"/>
    <w:rsid w:val="00632B22"/>
    <w:rsid w:val="006333B2"/>
    <w:rsid w:val="00633424"/>
    <w:rsid w:val="0063343A"/>
    <w:rsid w:val="00634317"/>
    <w:rsid w:val="00634ECC"/>
    <w:rsid w:val="00636B99"/>
    <w:rsid w:val="00636CB1"/>
    <w:rsid w:val="0063711F"/>
    <w:rsid w:val="00640194"/>
    <w:rsid w:val="006408F1"/>
    <w:rsid w:val="00641770"/>
    <w:rsid w:val="006418A4"/>
    <w:rsid w:val="0064229F"/>
    <w:rsid w:val="00642582"/>
    <w:rsid w:val="006426EA"/>
    <w:rsid w:val="00642E9B"/>
    <w:rsid w:val="00644854"/>
    <w:rsid w:val="00644A7E"/>
    <w:rsid w:val="00644AC9"/>
    <w:rsid w:val="00647AD5"/>
    <w:rsid w:val="006502B7"/>
    <w:rsid w:val="006519E3"/>
    <w:rsid w:val="00651C81"/>
    <w:rsid w:val="0065308C"/>
    <w:rsid w:val="006530A1"/>
    <w:rsid w:val="006540A0"/>
    <w:rsid w:val="00654535"/>
    <w:rsid w:val="00654CBC"/>
    <w:rsid w:val="00656494"/>
    <w:rsid w:val="00656B76"/>
    <w:rsid w:val="006579C9"/>
    <w:rsid w:val="006619D9"/>
    <w:rsid w:val="00663B5C"/>
    <w:rsid w:val="00663BB8"/>
    <w:rsid w:val="00663DA5"/>
    <w:rsid w:val="00663EF2"/>
    <w:rsid w:val="006643E0"/>
    <w:rsid w:val="0066515C"/>
    <w:rsid w:val="00665E45"/>
    <w:rsid w:val="006661A3"/>
    <w:rsid w:val="00667773"/>
    <w:rsid w:val="006720E7"/>
    <w:rsid w:val="006721E8"/>
    <w:rsid w:val="006731E3"/>
    <w:rsid w:val="00673A61"/>
    <w:rsid w:val="00674479"/>
    <w:rsid w:val="0067580D"/>
    <w:rsid w:val="00675887"/>
    <w:rsid w:val="00676D56"/>
    <w:rsid w:val="006811A8"/>
    <w:rsid w:val="0068126C"/>
    <w:rsid w:val="0068146A"/>
    <w:rsid w:val="00681F4F"/>
    <w:rsid w:val="00683623"/>
    <w:rsid w:val="0068406A"/>
    <w:rsid w:val="006846CF"/>
    <w:rsid w:val="00684937"/>
    <w:rsid w:val="00684A7D"/>
    <w:rsid w:val="006860A8"/>
    <w:rsid w:val="00687473"/>
    <w:rsid w:val="006877DA"/>
    <w:rsid w:val="00687824"/>
    <w:rsid w:val="006909F3"/>
    <w:rsid w:val="006919B8"/>
    <w:rsid w:val="006921C2"/>
    <w:rsid w:val="00692455"/>
    <w:rsid w:val="006929DD"/>
    <w:rsid w:val="00693F6C"/>
    <w:rsid w:val="0069463D"/>
    <w:rsid w:val="00694BD5"/>
    <w:rsid w:val="00695477"/>
    <w:rsid w:val="00695B92"/>
    <w:rsid w:val="006966C0"/>
    <w:rsid w:val="00696B3E"/>
    <w:rsid w:val="00697BC3"/>
    <w:rsid w:val="006A10AF"/>
    <w:rsid w:val="006A152B"/>
    <w:rsid w:val="006A47B6"/>
    <w:rsid w:val="006A508B"/>
    <w:rsid w:val="006A5387"/>
    <w:rsid w:val="006A53EC"/>
    <w:rsid w:val="006A61C6"/>
    <w:rsid w:val="006A6FBE"/>
    <w:rsid w:val="006B043D"/>
    <w:rsid w:val="006B1BB0"/>
    <w:rsid w:val="006B278C"/>
    <w:rsid w:val="006B28CD"/>
    <w:rsid w:val="006B4551"/>
    <w:rsid w:val="006B4E03"/>
    <w:rsid w:val="006B661E"/>
    <w:rsid w:val="006B666A"/>
    <w:rsid w:val="006B6B6C"/>
    <w:rsid w:val="006B7AAD"/>
    <w:rsid w:val="006C023E"/>
    <w:rsid w:val="006C0468"/>
    <w:rsid w:val="006C0C77"/>
    <w:rsid w:val="006C1729"/>
    <w:rsid w:val="006C19C4"/>
    <w:rsid w:val="006C20D7"/>
    <w:rsid w:val="006C2ACD"/>
    <w:rsid w:val="006C31F2"/>
    <w:rsid w:val="006C3A17"/>
    <w:rsid w:val="006C3A6C"/>
    <w:rsid w:val="006C4069"/>
    <w:rsid w:val="006C57A5"/>
    <w:rsid w:val="006C5AAC"/>
    <w:rsid w:val="006C5E46"/>
    <w:rsid w:val="006C6902"/>
    <w:rsid w:val="006D0020"/>
    <w:rsid w:val="006D08C8"/>
    <w:rsid w:val="006D0DA5"/>
    <w:rsid w:val="006D12B3"/>
    <w:rsid w:val="006D1450"/>
    <w:rsid w:val="006D4125"/>
    <w:rsid w:val="006D4F1B"/>
    <w:rsid w:val="006D5831"/>
    <w:rsid w:val="006D6F63"/>
    <w:rsid w:val="006E075A"/>
    <w:rsid w:val="006E0FBF"/>
    <w:rsid w:val="006E1C62"/>
    <w:rsid w:val="006E2B53"/>
    <w:rsid w:val="006E389F"/>
    <w:rsid w:val="006E4672"/>
    <w:rsid w:val="006E4A9F"/>
    <w:rsid w:val="006E4C74"/>
    <w:rsid w:val="006E4D15"/>
    <w:rsid w:val="006E4F64"/>
    <w:rsid w:val="006E531C"/>
    <w:rsid w:val="006E6A22"/>
    <w:rsid w:val="006E76A2"/>
    <w:rsid w:val="006F193B"/>
    <w:rsid w:val="006F1AC6"/>
    <w:rsid w:val="006F1BCD"/>
    <w:rsid w:val="006F28B3"/>
    <w:rsid w:val="006F347E"/>
    <w:rsid w:val="006F387C"/>
    <w:rsid w:val="006F419C"/>
    <w:rsid w:val="006F52C4"/>
    <w:rsid w:val="006F5E0A"/>
    <w:rsid w:val="006F6071"/>
    <w:rsid w:val="006F623C"/>
    <w:rsid w:val="006F6D11"/>
    <w:rsid w:val="00701ADC"/>
    <w:rsid w:val="00702ACF"/>
    <w:rsid w:val="00702D09"/>
    <w:rsid w:val="0070372C"/>
    <w:rsid w:val="00704FA5"/>
    <w:rsid w:val="00704FEC"/>
    <w:rsid w:val="007051F7"/>
    <w:rsid w:val="00705515"/>
    <w:rsid w:val="00705D41"/>
    <w:rsid w:val="00705E6A"/>
    <w:rsid w:val="00707DAA"/>
    <w:rsid w:val="00710798"/>
    <w:rsid w:val="00710A6F"/>
    <w:rsid w:val="00711F66"/>
    <w:rsid w:val="007138E4"/>
    <w:rsid w:val="00715F4D"/>
    <w:rsid w:val="00720595"/>
    <w:rsid w:val="00721381"/>
    <w:rsid w:val="00721D44"/>
    <w:rsid w:val="0072200C"/>
    <w:rsid w:val="007224A2"/>
    <w:rsid w:val="00722639"/>
    <w:rsid w:val="00722970"/>
    <w:rsid w:val="007229E1"/>
    <w:rsid w:val="00722D27"/>
    <w:rsid w:val="0072303F"/>
    <w:rsid w:val="00724418"/>
    <w:rsid w:val="00724A6B"/>
    <w:rsid w:val="0072577A"/>
    <w:rsid w:val="00725F38"/>
    <w:rsid w:val="007265F6"/>
    <w:rsid w:val="007269D8"/>
    <w:rsid w:val="00727190"/>
    <w:rsid w:val="007273C5"/>
    <w:rsid w:val="00727802"/>
    <w:rsid w:val="00727A37"/>
    <w:rsid w:val="00727B47"/>
    <w:rsid w:val="00730190"/>
    <w:rsid w:val="00731D75"/>
    <w:rsid w:val="00731ECF"/>
    <w:rsid w:val="00733272"/>
    <w:rsid w:val="0073442E"/>
    <w:rsid w:val="00734828"/>
    <w:rsid w:val="007356B9"/>
    <w:rsid w:val="007365F5"/>
    <w:rsid w:val="007367BE"/>
    <w:rsid w:val="00736944"/>
    <w:rsid w:val="00736D5A"/>
    <w:rsid w:val="00737AFA"/>
    <w:rsid w:val="00737CF1"/>
    <w:rsid w:val="007400AA"/>
    <w:rsid w:val="0074133E"/>
    <w:rsid w:val="00741C40"/>
    <w:rsid w:val="00743A00"/>
    <w:rsid w:val="00745C44"/>
    <w:rsid w:val="00746423"/>
    <w:rsid w:val="007469A4"/>
    <w:rsid w:val="00747B3B"/>
    <w:rsid w:val="00750260"/>
    <w:rsid w:val="007503E3"/>
    <w:rsid w:val="0075044D"/>
    <w:rsid w:val="007505C3"/>
    <w:rsid w:val="00750BF0"/>
    <w:rsid w:val="00751FB3"/>
    <w:rsid w:val="00752909"/>
    <w:rsid w:val="0075352C"/>
    <w:rsid w:val="007540C9"/>
    <w:rsid w:val="0075459B"/>
    <w:rsid w:val="00756304"/>
    <w:rsid w:val="00756400"/>
    <w:rsid w:val="00757D08"/>
    <w:rsid w:val="00760874"/>
    <w:rsid w:val="007609D7"/>
    <w:rsid w:val="00760E51"/>
    <w:rsid w:val="00761418"/>
    <w:rsid w:val="007618F6"/>
    <w:rsid w:val="00761DDA"/>
    <w:rsid w:val="00762F5C"/>
    <w:rsid w:val="00763237"/>
    <w:rsid w:val="007644B8"/>
    <w:rsid w:val="007649BC"/>
    <w:rsid w:val="00764A3D"/>
    <w:rsid w:val="00765303"/>
    <w:rsid w:val="00766261"/>
    <w:rsid w:val="00766409"/>
    <w:rsid w:val="007673D2"/>
    <w:rsid w:val="00767A62"/>
    <w:rsid w:val="0077232B"/>
    <w:rsid w:val="00772F00"/>
    <w:rsid w:val="00773232"/>
    <w:rsid w:val="007745A3"/>
    <w:rsid w:val="0077486E"/>
    <w:rsid w:val="0077529E"/>
    <w:rsid w:val="007752B7"/>
    <w:rsid w:val="007753F5"/>
    <w:rsid w:val="007769F8"/>
    <w:rsid w:val="00776CA8"/>
    <w:rsid w:val="00777B47"/>
    <w:rsid w:val="00777F29"/>
    <w:rsid w:val="00780364"/>
    <w:rsid w:val="0078045A"/>
    <w:rsid w:val="00780573"/>
    <w:rsid w:val="00780768"/>
    <w:rsid w:val="007810B5"/>
    <w:rsid w:val="00781D0A"/>
    <w:rsid w:val="00782C47"/>
    <w:rsid w:val="007830DB"/>
    <w:rsid w:val="0078465C"/>
    <w:rsid w:val="00784748"/>
    <w:rsid w:val="00784757"/>
    <w:rsid w:val="00784ECE"/>
    <w:rsid w:val="00786622"/>
    <w:rsid w:val="00786C90"/>
    <w:rsid w:val="00787662"/>
    <w:rsid w:val="00787A81"/>
    <w:rsid w:val="007909C4"/>
    <w:rsid w:val="00793A54"/>
    <w:rsid w:val="0079486F"/>
    <w:rsid w:val="007949AC"/>
    <w:rsid w:val="00794C11"/>
    <w:rsid w:val="00794E07"/>
    <w:rsid w:val="007A106E"/>
    <w:rsid w:val="007A123D"/>
    <w:rsid w:val="007A1290"/>
    <w:rsid w:val="007A137B"/>
    <w:rsid w:val="007A3222"/>
    <w:rsid w:val="007A3FCA"/>
    <w:rsid w:val="007A411C"/>
    <w:rsid w:val="007A4FB0"/>
    <w:rsid w:val="007A65EC"/>
    <w:rsid w:val="007A6BFB"/>
    <w:rsid w:val="007A762B"/>
    <w:rsid w:val="007B0130"/>
    <w:rsid w:val="007B0A20"/>
    <w:rsid w:val="007B4929"/>
    <w:rsid w:val="007B594F"/>
    <w:rsid w:val="007B6D61"/>
    <w:rsid w:val="007B6FAF"/>
    <w:rsid w:val="007B7539"/>
    <w:rsid w:val="007B7714"/>
    <w:rsid w:val="007C100A"/>
    <w:rsid w:val="007C28B3"/>
    <w:rsid w:val="007C4745"/>
    <w:rsid w:val="007C659E"/>
    <w:rsid w:val="007C6AD2"/>
    <w:rsid w:val="007D1576"/>
    <w:rsid w:val="007D1AB8"/>
    <w:rsid w:val="007D216A"/>
    <w:rsid w:val="007D34E7"/>
    <w:rsid w:val="007D3533"/>
    <w:rsid w:val="007D3D3C"/>
    <w:rsid w:val="007D3FB0"/>
    <w:rsid w:val="007D5A5A"/>
    <w:rsid w:val="007D5ECE"/>
    <w:rsid w:val="007D668E"/>
    <w:rsid w:val="007D67E7"/>
    <w:rsid w:val="007D7140"/>
    <w:rsid w:val="007D7156"/>
    <w:rsid w:val="007D7AC5"/>
    <w:rsid w:val="007E0BBE"/>
    <w:rsid w:val="007E178D"/>
    <w:rsid w:val="007E2D8E"/>
    <w:rsid w:val="007E3614"/>
    <w:rsid w:val="007E3A7F"/>
    <w:rsid w:val="007E6852"/>
    <w:rsid w:val="007E7187"/>
    <w:rsid w:val="007F02D0"/>
    <w:rsid w:val="007F06C5"/>
    <w:rsid w:val="007F08F0"/>
    <w:rsid w:val="007F10E0"/>
    <w:rsid w:val="007F1BE1"/>
    <w:rsid w:val="007F1F47"/>
    <w:rsid w:val="007F23B2"/>
    <w:rsid w:val="007F3273"/>
    <w:rsid w:val="007F4A03"/>
    <w:rsid w:val="007F563D"/>
    <w:rsid w:val="007F5F52"/>
    <w:rsid w:val="007F6098"/>
    <w:rsid w:val="007F7093"/>
    <w:rsid w:val="007F7DFF"/>
    <w:rsid w:val="008018C0"/>
    <w:rsid w:val="00802ACE"/>
    <w:rsid w:val="008049FB"/>
    <w:rsid w:val="00804D4A"/>
    <w:rsid w:val="00804F7D"/>
    <w:rsid w:val="00805BE5"/>
    <w:rsid w:val="00805DE6"/>
    <w:rsid w:val="008076A1"/>
    <w:rsid w:val="0081001D"/>
    <w:rsid w:val="008114D2"/>
    <w:rsid w:val="0081241D"/>
    <w:rsid w:val="008148C8"/>
    <w:rsid w:val="008151B2"/>
    <w:rsid w:val="008151C8"/>
    <w:rsid w:val="00815366"/>
    <w:rsid w:val="0081777D"/>
    <w:rsid w:val="008202FC"/>
    <w:rsid w:val="00821116"/>
    <w:rsid w:val="00821F2F"/>
    <w:rsid w:val="0082270A"/>
    <w:rsid w:val="00823973"/>
    <w:rsid w:val="00824449"/>
    <w:rsid w:val="00825246"/>
    <w:rsid w:val="008253A3"/>
    <w:rsid w:val="00825BD4"/>
    <w:rsid w:val="008273B1"/>
    <w:rsid w:val="00827F9C"/>
    <w:rsid w:val="00830727"/>
    <w:rsid w:val="00832914"/>
    <w:rsid w:val="008329E7"/>
    <w:rsid w:val="00833D3A"/>
    <w:rsid w:val="00833F1B"/>
    <w:rsid w:val="00834C0F"/>
    <w:rsid w:val="00835AE1"/>
    <w:rsid w:val="00836097"/>
    <w:rsid w:val="008368E5"/>
    <w:rsid w:val="0083747D"/>
    <w:rsid w:val="00837E5F"/>
    <w:rsid w:val="00840895"/>
    <w:rsid w:val="008435B3"/>
    <w:rsid w:val="00843921"/>
    <w:rsid w:val="008456B0"/>
    <w:rsid w:val="00845AEB"/>
    <w:rsid w:val="00845C18"/>
    <w:rsid w:val="0084770B"/>
    <w:rsid w:val="00847DBA"/>
    <w:rsid w:val="00850097"/>
    <w:rsid w:val="008536D6"/>
    <w:rsid w:val="00854A63"/>
    <w:rsid w:val="00855C02"/>
    <w:rsid w:val="00856BC2"/>
    <w:rsid w:val="00856E76"/>
    <w:rsid w:val="00860B97"/>
    <w:rsid w:val="00860FD2"/>
    <w:rsid w:val="0086177B"/>
    <w:rsid w:val="00861D2E"/>
    <w:rsid w:val="00861D6F"/>
    <w:rsid w:val="008622D0"/>
    <w:rsid w:val="00862D57"/>
    <w:rsid w:val="00863869"/>
    <w:rsid w:val="00864743"/>
    <w:rsid w:val="00864BFE"/>
    <w:rsid w:val="00864CA4"/>
    <w:rsid w:val="0086574B"/>
    <w:rsid w:val="00865807"/>
    <w:rsid w:val="008659DF"/>
    <w:rsid w:val="008667AE"/>
    <w:rsid w:val="00867E52"/>
    <w:rsid w:val="00870B42"/>
    <w:rsid w:val="00871206"/>
    <w:rsid w:val="008714A1"/>
    <w:rsid w:val="00873E10"/>
    <w:rsid w:val="0087423A"/>
    <w:rsid w:val="0087507D"/>
    <w:rsid w:val="00875134"/>
    <w:rsid w:val="00876542"/>
    <w:rsid w:val="0087670F"/>
    <w:rsid w:val="00876AA8"/>
    <w:rsid w:val="00876D87"/>
    <w:rsid w:val="008804E9"/>
    <w:rsid w:val="00880D99"/>
    <w:rsid w:val="00882427"/>
    <w:rsid w:val="00882828"/>
    <w:rsid w:val="0088288E"/>
    <w:rsid w:val="0088363E"/>
    <w:rsid w:val="00883978"/>
    <w:rsid w:val="00884331"/>
    <w:rsid w:val="00884A94"/>
    <w:rsid w:val="00884B39"/>
    <w:rsid w:val="008858C4"/>
    <w:rsid w:val="00885A51"/>
    <w:rsid w:val="00886B5F"/>
    <w:rsid w:val="00887B56"/>
    <w:rsid w:val="0089016A"/>
    <w:rsid w:val="00890308"/>
    <w:rsid w:val="008908E6"/>
    <w:rsid w:val="00890BC7"/>
    <w:rsid w:val="00890FD1"/>
    <w:rsid w:val="008911FC"/>
    <w:rsid w:val="00892C4F"/>
    <w:rsid w:val="00893189"/>
    <w:rsid w:val="00893C09"/>
    <w:rsid w:val="008947C0"/>
    <w:rsid w:val="00894D6E"/>
    <w:rsid w:val="00894D74"/>
    <w:rsid w:val="008953C2"/>
    <w:rsid w:val="00895A48"/>
    <w:rsid w:val="00895DB1"/>
    <w:rsid w:val="00895E9F"/>
    <w:rsid w:val="0089771D"/>
    <w:rsid w:val="008A20CC"/>
    <w:rsid w:val="008A2C41"/>
    <w:rsid w:val="008A3F77"/>
    <w:rsid w:val="008A4106"/>
    <w:rsid w:val="008A4C88"/>
    <w:rsid w:val="008A52D2"/>
    <w:rsid w:val="008A5F95"/>
    <w:rsid w:val="008A662B"/>
    <w:rsid w:val="008A6EFA"/>
    <w:rsid w:val="008A6F7E"/>
    <w:rsid w:val="008A71C7"/>
    <w:rsid w:val="008A754B"/>
    <w:rsid w:val="008B0710"/>
    <w:rsid w:val="008B0E38"/>
    <w:rsid w:val="008B13DB"/>
    <w:rsid w:val="008B1B3A"/>
    <w:rsid w:val="008B1D50"/>
    <w:rsid w:val="008B2028"/>
    <w:rsid w:val="008B271E"/>
    <w:rsid w:val="008B3A5F"/>
    <w:rsid w:val="008B3F10"/>
    <w:rsid w:val="008B422D"/>
    <w:rsid w:val="008B4840"/>
    <w:rsid w:val="008B610B"/>
    <w:rsid w:val="008B7177"/>
    <w:rsid w:val="008B73C6"/>
    <w:rsid w:val="008B78F7"/>
    <w:rsid w:val="008B7A57"/>
    <w:rsid w:val="008B7ADD"/>
    <w:rsid w:val="008B7B5C"/>
    <w:rsid w:val="008B7E1C"/>
    <w:rsid w:val="008C1341"/>
    <w:rsid w:val="008C19DC"/>
    <w:rsid w:val="008C205A"/>
    <w:rsid w:val="008C31C9"/>
    <w:rsid w:val="008C39BB"/>
    <w:rsid w:val="008C39ED"/>
    <w:rsid w:val="008C3E3E"/>
    <w:rsid w:val="008C5936"/>
    <w:rsid w:val="008C649B"/>
    <w:rsid w:val="008C67ED"/>
    <w:rsid w:val="008C6EEE"/>
    <w:rsid w:val="008C7996"/>
    <w:rsid w:val="008D0843"/>
    <w:rsid w:val="008D1C6B"/>
    <w:rsid w:val="008D2D19"/>
    <w:rsid w:val="008D3682"/>
    <w:rsid w:val="008D3F07"/>
    <w:rsid w:val="008D3F41"/>
    <w:rsid w:val="008D48EB"/>
    <w:rsid w:val="008D5864"/>
    <w:rsid w:val="008D6898"/>
    <w:rsid w:val="008E0385"/>
    <w:rsid w:val="008E0CDC"/>
    <w:rsid w:val="008E2D2D"/>
    <w:rsid w:val="008E3BDA"/>
    <w:rsid w:val="008E4EF5"/>
    <w:rsid w:val="008E53CE"/>
    <w:rsid w:val="008E5CB3"/>
    <w:rsid w:val="008E6839"/>
    <w:rsid w:val="008E6DFC"/>
    <w:rsid w:val="008E6E8D"/>
    <w:rsid w:val="008E7132"/>
    <w:rsid w:val="008F10D8"/>
    <w:rsid w:val="008F118D"/>
    <w:rsid w:val="008F1B1C"/>
    <w:rsid w:val="008F26DA"/>
    <w:rsid w:val="008F3A55"/>
    <w:rsid w:val="008F4254"/>
    <w:rsid w:val="008F65D4"/>
    <w:rsid w:val="008F6812"/>
    <w:rsid w:val="008F68B5"/>
    <w:rsid w:val="008F6AB8"/>
    <w:rsid w:val="008F74AE"/>
    <w:rsid w:val="0090069C"/>
    <w:rsid w:val="00901CB7"/>
    <w:rsid w:val="00901CCB"/>
    <w:rsid w:val="00901E38"/>
    <w:rsid w:val="00903AC9"/>
    <w:rsid w:val="00904088"/>
    <w:rsid w:val="00904F2D"/>
    <w:rsid w:val="0090680D"/>
    <w:rsid w:val="009069A2"/>
    <w:rsid w:val="009073FA"/>
    <w:rsid w:val="00907AA5"/>
    <w:rsid w:val="00910177"/>
    <w:rsid w:val="00910A79"/>
    <w:rsid w:val="00912143"/>
    <w:rsid w:val="00912479"/>
    <w:rsid w:val="0091249F"/>
    <w:rsid w:val="00912A71"/>
    <w:rsid w:val="00913071"/>
    <w:rsid w:val="00913ED2"/>
    <w:rsid w:val="0091565B"/>
    <w:rsid w:val="00915A7C"/>
    <w:rsid w:val="00916362"/>
    <w:rsid w:val="009166D7"/>
    <w:rsid w:val="00916DF0"/>
    <w:rsid w:val="00916F1D"/>
    <w:rsid w:val="009206BB"/>
    <w:rsid w:val="00922035"/>
    <w:rsid w:val="00922E8D"/>
    <w:rsid w:val="009241F5"/>
    <w:rsid w:val="00924CBF"/>
    <w:rsid w:val="00924EDC"/>
    <w:rsid w:val="0092576F"/>
    <w:rsid w:val="00926138"/>
    <w:rsid w:val="00926BF7"/>
    <w:rsid w:val="00926DD8"/>
    <w:rsid w:val="00927429"/>
    <w:rsid w:val="009279B9"/>
    <w:rsid w:val="009311E6"/>
    <w:rsid w:val="009313DC"/>
    <w:rsid w:val="0093439E"/>
    <w:rsid w:val="00934B54"/>
    <w:rsid w:val="00934D77"/>
    <w:rsid w:val="009370D3"/>
    <w:rsid w:val="009371F5"/>
    <w:rsid w:val="00937592"/>
    <w:rsid w:val="009375D7"/>
    <w:rsid w:val="00937996"/>
    <w:rsid w:val="00937A27"/>
    <w:rsid w:val="00937D5F"/>
    <w:rsid w:val="0094066E"/>
    <w:rsid w:val="00940A74"/>
    <w:rsid w:val="009410F9"/>
    <w:rsid w:val="009418C1"/>
    <w:rsid w:val="00941AD5"/>
    <w:rsid w:val="00941C99"/>
    <w:rsid w:val="00942283"/>
    <w:rsid w:val="00942347"/>
    <w:rsid w:val="00942E0E"/>
    <w:rsid w:val="00944994"/>
    <w:rsid w:val="009455CB"/>
    <w:rsid w:val="00945E38"/>
    <w:rsid w:val="0094626A"/>
    <w:rsid w:val="00950E31"/>
    <w:rsid w:val="009521AB"/>
    <w:rsid w:val="00952724"/>
    <w:rsid w:val="00952BF7"/>
    <w:rsid w:val="00953583"/>
    <w:rsid w:val="00953898"/>
    <w:rsid w:val="00954635"/>
    <w:rsid w:val="00954B76"/>
    <w:rsid w:val="00955B0B"/>
    <w:rsid w:val="00957225"/>
    <w:rsid w:val="009609E2"/>
    <w:rsid w:val="00961362"/>
    <w:rsid w:val="00962FE7"/>
    <w:rsid w:val="009637DC"/>
    <w:rsid w:val="00964D76"/>
    <w:rsid w:val="00967028"/>
    <w:rsid w:val="009671D6"/>
    <w:rsid w:val="00967388"/>
    <w:rsid w:val="00967AD8"/>
    <w:rsid w:val="00971B59"/>
    <w:rsid w:val="00976441"/>
    <w:rsid w:val="009777D8"/>
    <w:rsid w:val="00977A14"/>
    <w:rsid w:val="009820C2"/>
    <w:rsid w:val="00982659"/>
    <w:rsid w:val="00982698"/>
    <w:rsid w:val="00982882"/>
    <w:rsid w:val="00982D02"/>
    <w:rsid w:val="00983B32"/>
    <w:rsid w:val="009851FB"/>
    <w:rsid w:val="009873C2"/>
    <w:rsid w:val="00990AB8"/>
    <w:rsid w:val="00991317"/>
    <w:rsid w:val="00994F66"/>
    <w:rsid w:val="0099532D"/>
    <w:rsid w:val="00995D67"/>
    <w:rsid w:val="00995E6C"/>
    <w:rsid w:val="009A322B"/>
    <w:rsid w:val="009A413B"/>
    <w:rsid w:val="009A420B"/>
    <w:rsid w:val="009A4217"/>
    <w:rsid w:val="009A426A"/>
    <w:rsid w:val="009A4E1F"/>
    <w:rsid w:val="009A6178"/>
    <w:rsid w:val="009A64FC"/>
    <w:rsid w:val="009A69DA"/>
    <w:rsid w:val="009A7120"/>
    <w:rsid w:val="009A760E"/>
    <w:rsid w:val="009B06DF"/>
    <w:rsid w:val="009B34E3"/>
    <w:rsid w:val="009B46C8"/>
    <w:rsid w:val="009B49F2"/>
    <w:rsid w:val="009B581D"/>
    <w:rsid w:val="009B5EF2"/>
    <w:rsid w:val="009B657C"/>
    <w:rsid w:val="009B6E65"/>
    <w:rsid w:val="009C0072"/>
    <w:rsid w:val="009C42D9"/>
    <w:rsid w:val="009C56B2"/>
    <w:rsid w:val="009C58E2"/>
    <w:rsid w:val="009C59A0"/>
    <w:rsid w:val="009C5BB4"/>
    <w:rsid w:val="009C73AD"/>
    <w:rsid w:val="009C7B42"/>
    <w:rsid w:val="009D0332"/>
    <w:rsid w:val="009D03B9"/>
    <w:rsid w:val="009D066C"/>
    <w:rsid w:val="009D095A"/>
    <w:rsid w:val="009D1FAD"/>
    <w:rsid w:val="009D24FD"/>
    <w:rsid w:val="009D412E"/>
    <w:rsid w:val="009D642F"/>
    <w:rsid w:val="009D64B4"/>
    <w:rsid w:val="009D6946"/>
    <w:rsid w:val="009D7513"/>
    <w:rsid w:val="009D7A5B"/>
    <w:rsid w:val="009E03AF"/>
    <w:rsid w:val="009E0BCA"/>
    <w:rsid w:val="009E1AB5"/>
    <w:rsid w:val="009E2470"/>
    <w:rsid w:val="009E2FAF"/>
    <w:rsid w:val="009E3166"/>
    <w:rsid w:val="009E39DA"/>
    <w:rsid w:val="009E41AC"/>
    <w:rsid w:val="009E424B"/>
    <w:rsid w:val="009E57BD"/>
    <w:rsid w:val="009E653A"/>
    <w:rsid w:val="009E74C2"/>
    <w:rsid w:val="009E7915"/>
    <w:rsid w:val="009F28B2"/>
    <w:rsid w:val="009F2E28"/>
    <w:rsid w:val="009F36AA"/>
    <w:rsid w:val="009F3E6D"/>
    <w:rsid w:val="009F6844"/>
    <w:rsid w:val="009F735F"/>
    <w:rsid w:val="00A01060"/>
    <w:rsid w:val="00A02515"/>
    <w:rsid w:val="00A03280"/>
    <w:rsid w:val="00A034C7"/>
    <w:rsid w:val="00A05B0C"/>
    <w:rsid w:val="00A05FFE"/>
    <w:rsid w:val="00A061D7"/>
    <w:rsid w:val="00A061E5"/>
    <w:rsid w:val="00A0682A"/>
    <w:rsid w:val="00A116A3"/>
    <w:rsid w:val="00A1178B"/>
    <w:rsid w:val="00A127D9"/>
    <w:rsid w:val="00A129CC"/>
    <w:rsid w:val="00A13183"/>
    <w:rsid w:val="00A145EA"/>
    <w:rsid w:val="00A151F8"/>
    <w:rsid w:val="00A15508"/>
    <w:rsid w:val="00A158AC"/>
    <w:rsid w:val="00A162DE"/>
    <w:rsid w:val="00A16495"/>
    <w:rsid w:val="00A1765F"/>
    <w:rsid w:val="00A17B4D"/>
    <w:rsid w:val="00A17FC6"/>
    <w:rsid w:val="00A22583"/>
    <w:rsid w:val="00A22C3B"/>
    <w:rsid w:val="00A22D7C"/>
    <w:rsid w:val="00A23B53"/>
    <w:rsid w:val="00A23C60"/>
    <w:rsid w:val="00A23E24"/>
    <w:rsid w:val="00A24325"/>
    <w:rsid w:val="00A24719"/>
    <w:rsid w:val="00A2614B"/>
    <w:rsid w:val="00A26AA5"/>
    <w:rsid w:val="00A273CB"/>
    <w:rsid w:val="00A31281"/>
    <w:rsid w:val="00A31330"/>
    <w:rsid w:val="00A32209"/>
    <w:rsid w:val="00A33193"/>
    <w:rsid w:val="00A338A6"/>
    <w:rsid w:val="00A33FC2"/>
    <w:rsid w:val="00A3446D"/>
    <w:rsid w:val="00A34A82"/>
    <w:rsid w:val="00A350DA"/>
    <w:rsid w:val="00A35668"/>
    <w:rsid w:val="00A37F27"/>
    <w:rsid w:val="00A40825"/>
    <w:rsid w:val="00A40913"/>
    <w:rsid w:val="00A418A1"/>
    <w:rsid w:val="00A43009"/>
    <w:rsid w:val="00A44A8A"/>
    <w:rsid w:val="00A45349"/>
    <w:rsid w:val="00A4575A"/>
    <w:rsid w:val="00A45A4D"/>
    <w:rsid w:val="00A462F6"/>
    <w:rsid w:val="00A46948"/>
    <w:rsid w:val="00A46A15"/>
    <w:rsid w:val="00A46A81"/>
    <w:rsid w:val="00A4721B"/>
    <w:rsid w:val="00A5039B"/>
    <w:rsid w:val="00A51047"/>
    <w:rsid w:val="00A51374"/>
    <w:rsid w:val="00A51EEA"/>
    <w:rsid w:val="00A521BF"/>
    <w:rsid w:val="00A52483"/>
    <w:rsid w:val="00A535B1"/>
    <w:rsid w:val="00A5588F"/>
    <w:rsid w:val="00A5601C"/>
    <w:rsid w:val="00A5694F"/>
    <w:rsid w:val="00A602D0"/>
    <w:rsid w:val="00A602EB"/>
    <w:rsid w:val="00A60F9E"/>
    <w:rsid w:val="00A61643"/>
    <w:rsid w:val="00A620EB"/>
    <w:rsid w:val="00A626E5"/>
    <w:rsid w:val="00A62AF4"/>
    <w:rsid w:val="00A63BEC"/>
    <w:rsid w:val="00A6435F"/>
    <w:rsid w:val="00A64380"/>
    <w:rsid w:val="00A64CCD"/>
    <w:rsid w:val="00A70268"/>
    <w:rsid w:val="00A712E9"/>
    <w:rsid w:val="00A7213F"/>
    <w:rsid w:val="00A73F7D"/>
    <w:rsid w:val="00A74717"/>
    <w:rsid w:val="00A75142"/>
    <w:rsid w:val="00A75ADD"/>
    <w:rsid w:val="00A76393"/>
    <w:rsid w:val="00A76DC1"/>
    <w:rsid w:val="00A778D2"/>
    <w:rsid w:val="00A77A2F"/>
    <w:rsid w:val="00A77D6B"/>
    <w:rsid w:val="00A80255"/>
    <w:rsid w:val="00A8118F"/>
    <w:rsid w:val="00A81ECF"/>
    <w:rsid w:val="00A81F8D"/>
    <w:rsid w:val="00A82BE3"/>
    <w:rsid w:val="00A83C81"/>
    <w:rsid w:val="00A8497D"/>
    <w:rsid w:val="00A900C4"/>
    <w:rsid w:val="00A903C6"/>
    <w:rsid w:val="00A905A1"/>
    <w:rsid w:val="00A90AAD"/>
    <w:rsid w:val="00A91AFA"/>
    <w:rsid w:val="00A91B05"/>
    <w:rsid w:val="00A91C93"/>
    <w:rsid w:val="00A92315"/>
    <w:rsid w:val="00A93214"/>
    <w:rsid w:val="00A93377"/>
    <w:rsid w:val="00A9464F"/>
    <w:rsid w:val="00A95D8F"/>
    <w:rsid w:val="00A96AC0"/>
    <w:rsid w:val="00A97762"/>
    <w:rsid w:val="00AA0176"/>
    <w:rsid w:val="00AA1C3F"/>
    <w:rsid w:val="00AA2475"/>
    <w:rsid w:val="00AA31A1"/>
    <w:rsid w:val="00AA4E4F"/>
    <w:rsid w:val="00AA594E"/>
    <w:rsid w:val="00AA5BD2"/>
    <w:rsid w:val="00AA5EE7"/>
    <w:rsid w:val="00AA675F"/>
    <w:rsid w:val="00AA6908"/>
    <w:rsid w:val="00AA6E2F"/>
    <w:rsid w:val="00AA74C2"/>
    <w:rsid w:val="00AA785B"/>
    <w:rsid w:val="00AB1F5A"/>
    <w:rsid w:val="00AB2501"/>
    <w:rsid w:val="00AB2F19"/>
    <w:rsid w:val="00AB3178"/>
    <w:rsid w:val="00AB44CC"/>
    <w:rsid w:val="00AB4BE2"/>
    <w:rsid w:val="00AB530E"/>
    <w:rsid w:val="00AB5D6A"/>
    <w:rsid w:val="00AB7DA8"/>
    <w:rsid w:val="00AC0256"/>
    <w:rsid w:val="00AC12F2"/>
    <w:rsid w:val="00AC175C"/>
    <w:rsid w:val="00AC22A7"/>
    <w:rsid w:val="00AC4505"/>
    <w:rsid w:val="00AC57C3"/>
    <w:rsid w:val="00AC5882"/>
    <w:rsid w:val="00AC6136"/>
    <w:rsid w:val="00AC6C78"/>
    <w:rsid w:val="00AC6E48"/>
    <w:rsid w:val="00AC7859"/>
    <w:rsid w:val="00AC7E3C"/>
    <w:rsid w:val="00AD0FFF"/>
    <w:rsid w:val="00AD13E2"/>
    <w:rsid w:val="00AD2162"/>
    <w:rsid w:val="00AD2462"/>
    <w:rsid w:val="00AD2785"/>
    <w:rsid w:val="00AD34BC"/>
    <w:rsid w:val="00AD40D5"/>
    <w:rsid w:val="00AD4B56"/>
    <w:rsid w:val="00AD4CB3"/>
    <w:rsid w:val="00AD523D"/>
    <w:rsid w:val="00AD5878"/>
    <w:rsid w:val="00AD6F47"/>
    <w:rsid w:val="00AD74FF"/>
    <w:rsid w:val="00AD7EFB"/>
    <w:rsid w:val="00AE0292"/>
    <w:rsid w:val="00AE0695"/>
    <w:rsid w:val="00AE0726"/>
    <w:rsid w:val="00AE0B1D"/>
    <w:rsid w:val="00AE1274"/>
    <w:rsid w:val="00AE278C"/>
    <w:rsid w:val="00AE29D2"/>
    <w:rsid w:val="00AE323E"/>
    <w:rsid w:val="00AE3904"/>
    <w:rsid w:val="00AE4567"/>
    <w:rsid w:val="00AE47C7"/>
    <w:rsid w:val="00AE4EF8"/>
    <w:rsid w:val="00AE60C1"/>
    <w:rsid w:val="00AE788D"/>
    <w:rsid w:val="00AE7C42"/>
    <w:rsid w:val="00AE7DB6"/>
    <w:rsid w:val="00AF1BE0"/>
    <w:rsid w:val="00AF1E36"/>
    <w:rsid w:val="00AF1EC7"/>
    <w:rsid w:val="00AF3410"/>
    <w:rsid w:val="00AF5689"/>
    <w:rsid w:val="00AF57FD"/>
    <w:rsid w:val="00AF73AD"/>
    <w:rsid w:val="00AF73EA"/>
    <w:rsid w:val="00B00C40"/>
    <w:rsid w:val="00B01C43"/>
    <w:rsid w:val="00B01D36"/>
    <w:rsid w:val="00B023B2"/>
    <w:rsid w:val="00B027DF"/>
    <w:rsid w:val="00B039CC"/>
    <w:rsid w:val="00B04235"/>
    <w:rsid w:val="00B0477F"/>
    <w:rsid w:val="00B04C56"/>
    <w:rsid w:val="00B04FBE"/>
    <w:rsid w:val="00B06D74"/>
    <w:rsid w:val="00B10FB5"/>
    <w:rsid w:val="00B13B16"/>
    <w:rsid w:val="00B13E1A"/>
    <w:rsid w:val="00B154F2"/>
    <w:rsid w:val="00B15B95"/>
    <w:rsid w:val="00B16C14"/>
    <w:rsid w:val="00B16C26"/>
    <w:rsid w:val="00B1706A"/>
    <w:rsid w:val="00B17182"/>
    <w:rsid w:val="00B225D6"/>
    <w:rsid w:val="00B225F0"/>
    <w:rsid w:val="00B23066"/>
    <w:rsid w:val="00B250BA"/>
    <w:rsid w:val="00B2576C"/>
    <w:rsid w:val="00B2669E"/>
    <w:rsid w:val="00B26778"/>
    <w:rsid w:val="00B277D1"/>
    <w:rsid w:val="00B3010E"/>
    <w:rsid w:val="00B31881"/>
    <w:rsid w:val="00B32688"/>
    <w:rsid w:val="00B3272D"/>
    <w:rsid w:val="00B35A23"/>
    <w:rsid w:val="00B35EE9"/>
    <w:rsid w:val="00B36297"/>
    <w:rsid w:val="00B363AF"/>
    <w:rsid w:val="00B364BC"/>
    <w:rsid w:val="00B36950"/>
    <w:rsid w:val="00B378C9"/>
    <w:rsid w:val="00B4024A"/>
    <w:rsid w:val="00B40DAD"/>
    <w:rsid w:val="00B41B55"/>
    <w:rsid w:val="00B41B90"/>
    <w:rsid w:val="00B41C4F"/>
    <w:rsid w:val="00B4290F"/>
    <w:rsid w:val="00B43063"/>
    <w:rsid w:val="00B447BB"/>
    <w:rsid w:val="00B44F8F"/>
    <w:rsid w:val="00B450B0"/>
    <w:rsid w:val="00B452CC"/>
    <w:rsid w:val="00B45F2E"/>
    <w:rsid w:val="00B47887"/>
    <w:rsid w:val="00B515A8"/>
    <w:rsid w:val="00B517D4"/>
    <w:rsid w:val="00B51E31"/>
    <w:rsid w:val="00B529E9"/>
    <w:rsid w:val="00B53144"/>
    <w:rsid w:val="00B5390A"/>
    <w:rsid w:val="00B53A47"/>
    <w:rsid w:val="00B544A8"/>
    <w:rsid w:val="00B54AC4"/>
    <w:rsid w:val="00B5548E"/>
    <w:rsid w:val="00B55D2F"/>
    <w:rsid w:val="00B55F7A"/>
    <w:rsid w:val="00B5610F"/>
    <w:rsid w:val="00B569D5"/>
    <w:rsid w:val="00B56FD7"/>
    <w:rsid w:val="00B574EF"/>
    <w:rsid w:val="00B6130F"/>
    <w:rsid w:val="00B61B7D"/>
    <w:rsid w:val="00B6228C"/>
    <w:rsid w:val="00B623AC"/>
    <w:rsid w:val="00B64C46"/>
    <w:rsid w:val="00B65685"/>
    <w:rsid w:val="00B65774"/>
    <w:rsid w:val="00B661F7"/>
    <w:rsid w:val="00B664B1"/>
    <w:rsid w:val="00B666DD"/>
    <w:rsid w:val="00B66C5E"/>
    <w:rsid w:val="00B6778E"/>
    <w:rsid w:val="00B67923"/>
    <w:rsid w:val="00B67D6C"/>
    <w:rsid w:val="00B704A6"/>
    <w:rsid w:val="00B7157E"/>
    <w:rsid w:val="00B71DAC"/>
    <w:rsid w:val="00B72714"/>
    <w:rsid w:val="00B72D7F"/>
    <w:rsid w:val="00B73F40"/>
    <w:rsid w:val="00B74B93"/>
    <w:rsid w:val="00B74F32"/>
    <w:rsid w:val="00B756A0"/>
    <w:rsid w:val="00B76163"/>
    <w:rsid w:val="00B763DD"/>
    <w:rsid w:val="00B768CE"/>
    <w:rsid w:val="00B773DF"/>
    <w:rsid w:val="00B77825"/>
    <w:rsid w:val="00B77FD7"/>
    <w:rsid w:val="00B810F3"/>
    <w:rsid w:val="00B8130F"/>
    <w:rsid w:val="00B8167E"/>
    <w:rsid w:val="00B85DFF"/>
    <w:rsid w:val="00B860E7"/>
    <w:rsid w:val="00B872C7"/>
    <w:rsid w:val="00B87357"/>
    <w:rsid w:val="00B87E47"/>
    <w:rsid w:val="00B904A9"/>
    <w:rsid w:val="00B9064B"/>
    <w:rsid w:val="00B90BC4"/>
    <w:rsid w:val="00B90BF1"/>
    <w:rsid w:val="00B91730"/>
    <w:rsid w:val="00B91BF5"/>
    <w:rsid w:val="00B92405"/>
    <w:rsid w:val="00B92BFC"/>
    <w:rsid w:val="00B943FE"/>
    <w:rsid w:val="00B945AE"/>
    <w:rsid w:val="00B94B74"/>
    <w:rsid w:val="00B95608"/>
    <w:rsid w:val="00B957B6"/>
    <w:rsid w:val="00B95851"/>
    <w:rsid w:val="00B95D2A"/>
    <w:rsid w:val="00B95DB0"/>
    <w:rsid w:val="00B96794"/>
    <w:rsid w:val="00B967FD"/>
    <w:rsid w:val="00BA1CC5"/>
    <w:rsid w:val="00BA26BD"/>
    <w:rsid w:val="00BA35C3"/>
    <w:rsid w:val="00BA5776"/>
    <w:rsid w:val="00BA5C33"/>
    <w:rsid w:val="00BA5D9C"/>
    <w:rsid w:val="00BA7233"/>
    <w:rsid w:val="00BA761B"/>
    <w:rsid w:val="00BA76C1"/>
    <w:rsid w:val="00BA798D"/>
    <w:rsid w:val="00BA7AA3"/>
    <w:rsid w:val="00BB0223"/>
    <w:rsid w:val="00BB09C7"/>
    <w:rsid w:val="00BB0C8A"/>
    <w:rsid w:val="00BB119B"/>
    <w:rsid w:val="00BB1AE4"/>
    <w:rsid w:val="00BB1E06"/>
    <w:rsid w:val="00BB231F"/>
    <w:rsid w:val="00BB379E"/>
    <w:rsid w:val="00BB391C"/>
    <w:rsid w:val="00BB3C3F"/>
    <w:rsid w:val="00BB4355"/>
    <w:rsid w:val="00BB4942"/>
    <w:rsid w:val="00BB503A"/>
    <w:rsid w:val="00BB53D9"/>
    <w:rsid w:val="00BC20E1"/>
    <w:rsid w:val="00BC32D4"/>
    <w:rsid w:val="00BC336B"/>
    <w:rsid w:val="00BC3CB8"/>
    <w:rsid w:val="00BC428F"/>
    <w:rsid w:val="00BC563A"/>
    <w:rsid w:val="00BC605B"/>
    <w:rsid w:val="00BC7D33"/>
    <w:rsid w:val="00BD04BE"/>
    <w:rsid w:val="00BD26FE"/>
    <w:rsid w:val="00BD334E"/>
    <w:rsid w:val="00BD4199"/>
    <w:rsid w:val="00BD4EBD"/>
    <w:rsid w:val="00BD5134"/>
    <w:rsid w:val="00BD633A"/>
    <w:rsid w:val="00BD7601"/>
    <w:rsid w:val="00BD78CC"/>
    <w:rsid w:val="00BE18B7"/>
    <w:rsid w:val="00BE223B"/>
    <w:rsid w:val="00BE2851"/>
    <w:rsid w:val="00BE2A4F"/>
    <w:rsid w:val="00BE3330"/>
    <w:rsid w:val="00BE358C"/>
    <w:rsid w:val="00BE410E"/>
    <w:rsid w:val="00BE46EB"/>
    <w:rsid w:val="00BE4D33"/>
    <w:rsid w:val="00BE568C"/>
    <w:rsid w:val="00BE6537"/>
    <w:rsid w:val="00BE6A2C"/>
    <w:rsid w:val="00BE6D95"/>
    <w:rsid w:val="00BF0F71"/>
    <w:rsid w:val="00BF1D65"/>
    <w:rsid w:val="00BF1F78"/>
    <w:rsid w:val="00BF2940"/>
    <w:rsid w:val="00BF2CB0"/>
    <w:rsid w:val="00BF3080"/>
    <w:rsid w:val="00BF4366"/>
    <w:rsid w:val="00BF4929"/>
    <w:rsid w:val="00BF4BEC"/>
    <w:rsid w:val="00BF4EB9"/>
    <w:rsid w:val="00BF552A"/>
    <w:rsid w:val="00BF5C0D"/>
    <w:rsid w:val="00C00074"/>
    <w:rsid w:val="00C0095E"/>
    <w:rsid w:val="00C017E2"/>
    <w:rsid w:val="00C02C10"/>
    <w:rsid w:val="00C03C15"/>
    <w:rsid w:val="00C04FF3"/>
    <w:rsid w:val="00C05242"/>
    <w:rsid w:val="00C053CE"/>
    <w:rsid w:val="00C05A44"/>
    <w:rsid w:val="00C05DE8"/>
    <w:rsid w:val="00C06C71"/>
    <w:rsid w:val="00C071BF"/>
    <w:rsid w:val="00C07EC2"/>
    <w:rsid w:val="00C07F8C"/>
    <w:rsid w:val="00C1052D"/>
    <w:rsid w:val="00C10BDF"/>
    <w:rsid w:val="00C10CEC"/>
    <w:rsid w:val="00C11217"/>
    <w:rsid w:val="00C116B1"/>
    <w:rsid w:val="00C11A64"/>
    <w:rsid w:val="00C1249D"/>
    <w:rsid w:val="00C1426D"/>
    <w:rsid w:val="00C170B1"/>
    <w:rsid w:val="00C1790B"/>
    <w:rsid w:val="00C17D00"/>
    <w:rsid w:val="00C21816"/>
    <w:rsid w:val="00C21DD3"/>
    <w:rsid w:val="00C23CF4"/>
    <w:rsid w:val="00C240AE"/>
    <w:rsid w:val="00C253B2"/>
    <w:rsid w:val="00C30551"/>
    <w:rsid w:val="00C31AF6"/>
    <w:rsid w:val="00C32E24"/>
    <w:rsid w:val="00C33566"/>
    <w:rsid w:val="00C33A5A"/>
    <w:rsid w:val="00C33CF2"/>
    <w:rsid w:val="00C354D4"/>
    <w:rsid w:val="00C35C4F"/>
    <w:rsid w:val="00C362F8"/>
    <w:rsid w:val="00C36F93"/>
    <w:rsid w:val="00C40247"/>
    <w:rsid w:val="00C40ADD"/>
    <w:rsid w:val="00C40BA0"/>
    <w:rsid w:val="00C414C1"/>
    <w:rsid w:val="00C42B38"/>
    <w:rsid w:val="00C42B82"/>
    <w:rsid w:val="00C437EF"/>
    <w:rsid w:val="00C44DF4"/>
    <w:rsid w:val="00C44E9E"/>
    <w:rsid w:val="00C4605F"/>
    <w:rsid w:val="00C502E7"/>
    <w:rsid w:val="00C50D97"/>
    <w:rsid w:val="00C51E8A"/>
    <w:rsid w:val="00C52509"/>
    <w:rsid w:val="00C52B33"/>
    <w:rsid w:val="00C53D4E"/>
    <w:rsid w:val="00C541BB"/>
    <w:rsid w:val="00C5420C"/>
    <w:rsid w:val="00C548A7"/>
    <w:rsid w:val="00C54A47"/>
    <w:rsid w:val="00C5572D"/>
    <w:rsid w:val="00C5572E"/>
    <w:rsid w:val="00C5573B"/>
    <w:rsid w:val="00C567A1"/>
    <w:rsid w:val="00C579D9"/>
    <w:rsid w:val="00C57A04"/>
    <w:rsid w:val="00C57F71"/>
    <w:rsid w:val="00C60667"/>
    <w:rsid w:val="00C60D16"/>
    <w:rsid w:val="00C60D55"/>
    <w:rsid w:val="00C613C4"/>
    <w:rsid w:val="00C615B2"/>
    <w:rsid w:val="00C62960"/>
    <w:rsid w:val="00C63215"/>
    <w:rsid w:val="00C63791"/>
    <w:rsid w:val="00C637C7"/>
    <w:rsid w:val="00C65229"/>
    <w:rsid w:val="00C67252"/>
    <w:rsid w:val="00C6780A"/>
    <w:rsid w:val="00C709E1"/>
    <w:rsid w:val="00C7260B"/>
    <w:rsid w:val="00C7263C"/>
    <w:rsid w:val="00C7507A"/>
    <w:rsid w:val="00C7542C"/>
    <w:rsid w:val="00C75667"/>
    <w:rsid w:val="00C762DB"/>
    <w:rsid w:val="00C76649"/>
    <w:rsid w:val="00C76C97"/>
    <w:rsid w:val="00C8053D"/>
    <w:rsid w:val="00C84D17"/>
    <w:rsid w:val="00C85596"/>
    <w:rsid w:val="00C86954"/>
    <w:rsid w:val="00C874C5"/>
    <w:rsid w:val="00C87D56"/>
    <w:rsid w:val="00C87F46"/>
    <w:rsid w:val="00C91D9B"/>
    <w:rsid w:val="00C92271"/>
    <w:rsid w:val="00C92299"/>
    <w:rsid w:val="00C922B1"/>
    <w:rsid w:val="00C92E25"/>
    <w:rsid w:val="00C932EB"/>
    <w:rsid w:val="00C94258"/>
    <w:rsid w:val="00C94884"/>
    <w:rsid w:val="00C951F3"/>
    <w:rsid w:val="00C973B4"/>
    <w:rsid w:val="00CA05C2"/>
    <w:rsid w:val="00CA0627"/>
    <w:rsid w:val="00CA09C4"/>
    <w:rsid w:val="00CA0E21"/>
    <w:rsid w:val="00CA25C0"/>
    <w:rsid w:val="00CA2865"/>
    <w:rsid w:val="00CA294A"/>
    <w:rsid w:val="00CA39F7"/>
    <w:rsid w:val="00CA423D"/>
    <w:rsid w:val="00CA4E99"/>
    <w:rsid w:val="00CA5504"/>
    <w:rsid w:val="00CA6B5D"/>
    <w:rsid w:val="00CA72C2"/>
    <w:rsid w:val="00CB01AA"/>
    <w:rsid w:val="00CB1299"/>
    <w:rsid w:val="00CB16B7"/>
    <w:rsid w:val="00CB1D22"/>
    <w:rsid w:val="00CB1EF6"/>
    <w:rsid w:val="00CB2230"/>
    <w:rsid w:val="00CB4084"/>
    <w:rsid w:val="00CB4F38"/>
    <w:rsid w:val="00CB5000"/>
    <w:rsid w:val="00CB5BFF"/>
    <w:rsid w:val="00CB6CE0"/>
    <w:rsid w:val="00CB74B1"/>
    <w:rsid w:val="00CC26BE"/>
    <w:rsid w:val="00CC297C"/>
    <w:rsid w:val="00CC4993"/>
    <w:rsid w:val="00CC6BA9"/>
    <w:rsid w:val="00CC6DE4"/>
    <w:rsid w:val="00CC75CD"/>
    <w:rsid w:val="00CD025F"/>
    <w:rsid w:val="00CD1CDA"/>
    <w:rsid w:val="00CD2FB4"/>
    <w:rsid w:val="00CD458F"/>
    <w:rsid w:val="00CD4A43"/>
    <w:rsid w:val="00CD5D76"/>
    <w:rsid w:val="00CD6457"/>
    <w:rsid w:val="00CD7061"/>
    <w:rsid w:val="00CD7961"/>
    <w:rsid w:val="00CD7FAD"/>
    <w:rsid w:val="00CE0C81"/>
    <w:rsid w:val="00CE0D6A"/>
    <w:rsid w:val="00CE28DF"/>
    <w:rsid w:val="00CE2F8A"/>
    <w:rsid w:val="00CE54C7"/>
    <w:rsid w:val="00CE5889"/>
    <w:rsid w:val="00CE723D"/>
    <w:rsid w:val="00CE74CF"/>
    <w:rsid w:val="00CE7F7A"/>
    <w:rsid w:val="00CF0F91"/>
    <w:rsid w:val="00CF189D"/>
    <w:rsid w:val="00CF1B7D"/>
    <w:rsid w:val="00CF213D"/>
    <w:rsid w:val="00CF28BD"/>
    <w:rsid w:val="00CF3D63"/>
    <w:rsid w:val="00CF42D9"/>
    <w:rsid w:val="00CF4385"/>
    <w:rsid w:val="00CF4AA1"/>
    <w:rsid w:val="00CF5E00"/>
    <w:rsid w:val="00CF74D5"/>
    <w:rsid w:val="00D0042D"/>
    <w:rsid w:val="00D013AF"/>
    <w:rsid w:val="00D01C1D"/>
    <w:rsid w:val="00D01F73"/>
    <w:rsid w:val="00D03B65"/>
    <w:rsid w:val="00D04173"/>
    <w:rsid w:val="00D0543F"/>
    <w:rsid w:val="00D06384"/>
    <w:rsid w:val="00D06854"/>
    <w:rsid w:val="00D07A77"/>
    <w:rsid w:val="00D101E7"/>
    <w:rsid w:val="00D121F0"/>
    <w:rsid w:val="00D127BB"/>
    <w:rsid w:val="00D127F6"/>
    <w:rsid w:val="00D12950"/>
    <w:rsid w:val="00D12BB7"/>
    <w:rsid w:val="00D12D61"/>
    <w:rsid w:val="00D13DDD"/>
    <w:rsid w:val="00D144A9"/>
    <w:rsid w:val="00D14BD0"/>
    <w:rsid w:val="00D14E02"/>
    <w:rsid w:val="00D151A8"/>
    <w:rsid w:val="00D1549E"/>
    <w:rsid w:val="00D1732C"/>
    <w:rsid w:val="00D17C42"/>
    <w:rsid w:val="00D17F7C"/>
    <w:rsid w:val="00D20F25"/>
    <w:rsid w:val="00D21AFB"/>
    <w:rsid w:val="00D225B4"/>
    <w:rsid w:val="00D22AFF"/>
    <w:rsid w:val="00D247CA"/>
    <w:rsid w:val="00D25158"/>
    <w:rsid w:val="00D26471"/>
    <w:rsid w:val="00D26FCE"/>
    <w:rsid w:val="00D27103"/>
    <w:rsid w:val="00D27D97"/>
    <w:rsid w:val="00D30152"/>
    <w:rsid w:val="00D3031F"/>
    <w:rsid w:val="00D30A24"/>
    <w:rsid w:val="00D31F69"/>
    <w:rsid w:val="00D32D93"/>
    <w:rsid w:val="00D32F50"/>
    <w:rsid w:val="00D33B05"/>
    <w:rsid w:val="00D34C89"/>
    <w:rsid w:val="00D35391"/>
    <w:rsid w:val="00D35CB7"/>
    <w:rsid w:val="00D37F46"/>
    <w:rsid w:val="00D400A6"/>
    <w:rsid w:val="00D40552"/>
    <w:rsid w:val="00D419F0"/>
    <w:rsid w:val="00D42838"/>
    <w:rsid w:val="00D43C28"/>
    <w:rsid w:val="00D442DC"/>
    <w:rsid w:val="00D44F88"/>
    <w:rsid w:val="00D4528A"/>
    <w:rsid w:val="00D4532F"/>
    <w:rsid w:val="00D453F0"/>
    <w:rsid w:val="00D464DD"/>
    <w:rsid w:val="00D47DEE"/>
    <w:rsid w:val="00D506A9"/>
    <w:rsid w:val="00D51326"/>
    <w:rsid w:val="00D5195E"/>
    <w:rsid w:val="00D51EBB"/>
    <w:rsid w:val="00D524E4"/>
    <w:rsid w:val="00D526E5"/>
    <w:rsid w:val="00D52A30"/>
    <w:rsid w:val="00D52C82"/>
    <w:rsid w:val="00D53971"/>
    <w:rsid w:val="00D54121"/>
    <w:rsid w:val="00D5609C"/>
    <w:rsid w:val="00D579F2"/>
    <w:rsid w:val="00D63E03"/>
    <w:rsid w:val="00D64840"/>
    <w:rsid w:val="00D64E13"/>
    <w:rsid w:val="00D66511"/>
    <w:rsid w:val="00D66CDD"/>
    <w:rsid w:val="00D6764E"/>
    <w:rsid w:val="00D70A34"/>
    <w:rsid w:val="00D70D1F"/>
    <w:rsid w:val="00D70E80"/>
    <w:rsid w:val="00D72274"/>
    <w:rsid w:val="00D728E2"/>
    <w:rsid w:val="00D730C3"/>
    <w:rsid w:val="00D73C39"/>
    <w:rsid w:val="00D749C8"/>
    <w:rsid w:val="00D75136"/>
    <w:rsid w:val="00D75442"/>
    <w:rsid w:val="00D76BED"/>
    <w:rsid w:val="00D76FB6"/>
    <w:rsid w:val="00D777B7"/>
    <w:rsid w:val="00D77A45"/>
    <w:rsid w:val="00D77C3F"/>
    <w:rsid w:val="00D77CEF"/>
    <w:rsid w:val="00D81057"/>
    <w:rsid w:val="00D81336"/>
    <w:rsid w:val="00D82AFC"/>
    <w:rsid w:val="00D82C51"/>
    <w:rsid w:val="00D834F7"/>
    <w:rsid w:val="00D84D60"/>
    <w:rsid w:val="00D84D81"/>
    <w:rsid w:val="00D8577F"/>
    <w:rsid w:val="00D90153"/>
    <w:rsid w:val="00D90995"/>
    <w:rsid w:val="00D91E0D"/>
    <w:rsid w:val="00D92730"/>
    <w:rsid w:val="00D9299C"/>
    <w:rsid w:val="00D93568"/>
    <w:rsid w:val="00D939CF"/>
    <w:rsid w:val="00D93BD0"/>
    <w:rsid w:val="00D94048"/>
    <w:rsid w:val="00D942FF"/>
    <w:rsid w:val="00D96298"/>
    <w:rsid w:val="00D96797"/>
    <w:rsid w:val="00D969D3"/>
    <w:rsid w:val="00D97314"/>
    <w:rsid w:val="00DA0CA7"/>
    <w:rsid w:val="00DA0F80"/>
    <w:rsid w:val="00DA1952"/>
    <w:rsid w:val="00DA1CE3"/>
    <w:rsid w:val="00DA32A2"/>
    <w:rsid w:val="00DA3A6A"/>
    <w:rsid w:val="00DA43A5"/>
    <w:rsid w:val="00DA551D"/>
    <w:rsid w:val="00DA65D7"/>
    <w:rsid w:val="00DA6BC6"/>
    <w:rsid w:val="00DA7102"/>
    <w:rsid w:val="00DA7BCF"/>
    <w:rsid w:val="00DB11F1"/>
    <w:rsid w:val="00DB2025"/>
    <w:rsid w:val="00DB2514"/>
    <w:rsid w:val="00DB29A8"/>
    <w:rsid w:val="00DB2AA6"/>
    <w:rsid w:val="00DB2F82"/>
    <w:rsid w:val="00DB36FE"/>
    <w:rsid w:val="00DB5732"/>
    <w:rsid w:val="00DB5AF9"/>
    <w:rsid w:val="00DB7304"/>
    <w:rsid w:val="00DB7EAF"/>
    <w:rsid w:val="00DC0EB3"/>
    <w:rsid w:val="00DC1E17"/>
    <w:rsid w:val="00DC1E5E"/>
    <w:rsid w:val="00DC1E76"/>
    <w:rsid w:val="00DC2818"/>
    <w:rsid w:val="00DC28F1"/>
    <w:rsid w:val="00DC3C1F"/>
    <w:rsid w:val="00DC3FEC"/>
    <w:rsid w:val="00DC4318"/>
    <w:rsid w:val="00DC5A56"/>
    <w:rsid w:val="00DC6806"/>
    <w:rsid w:val="00DC691D"/>
    <w:rsid w:val="00DC6955"/>
    <w:rsid w:val="00DC7280"/>
    <w:rsid w:val="00DC766F"/>
    <w:rsid w:val="00DC7FAB"/>
    <w:rsid w:val="00DD07B2"/>
    <w:rsid w:val="00DD0C8D"/>
    <w:rsid w:val="00DD15E0"/>
    <w:rsid w:val="00DD23FE"/>
    <w:rsid w:val="00DD2491"/>
    <w:rsid w:val="00DD254F"/>
    <w:rsid w:val="00DD2970"/>
    <w:rsid w:val="00DD2DC8"/>
    <w:rsid w:val="00DD329B"/>
    <w:rsid w:val="00DD391E"/>
    <w:rsid w:val="00DD4264"/>
    <w:rsid w:val="00DD42BA"/>
    <w:rsid w:val="00DD5882"/>
    <w:rsid w:val="00DD6072"/>
    <w:rsid w:val="00DD6359"/>
    <w:rsid w:val="00DD6673"/>
    <w:rsid w:val="00DD70E2"/>
    <w:rsid w:val="00DD71A4"/>
    <w:rsid w:val="00DE20A9"/>
    <w:rsid w:val="00DE27F9"/>
    <w:rsid w:val="00DE2D17"/>
    <w:rsid w:val="00DE31D7"/>
    <w:rsid w:val="00DE364D"/>
    <w:rsid w:val="00DE3947"/>
    <w:rsid w:val="00DE3E20"/>
    <w:rsid w:val="00DE4565"/>
    <w:rsid w:val="00DE4D66"/>
    <w:rsid w:val="00DE5DD5"/>
    <w:rsid w:val="00DE70A3"/>
    <w:rsid w:val="00DE715C"/>
    <w:rsid w:val="00DF0296"/>
    <w:rsid w:val="00DF0599"/>
    <w:rsid w:val="00DF13B6"/>
    <w:rsid w:val="00DF2307"/>
    <w:rsid w:val="00DF2BE9"/>
    <w:rsid w:val="00DF2FBF"/>
    <w:rsid w:val="00DF3E61"/>
    <w:rsid w:val="00DF437D"/>
    <w:rsid w:val="00DF4D6B"/>
    <w:rsid w:val="00DF51DE"/>
    <w:rsid w:val="00DF64B9"/>
    <w:rsid w:val="00DF65A8"/>
    <w:rsid w:val="00DF6D1E"/>
    <w:rsid w:val="00DF74E0"/>
    <w:rsid w:val="00DF7585"/>
    <w:rsid w:val="00E01486"/>
    <w:rsid w:val="00E01C73"/>
    <w:rsid w:val="00E02867"/>
    <w:rsid w:val="00E031BD"/>
    <w:rsid w:val="00E03D07"/>
    <w:rsid w:val="00E07893"/>
    <w:rsid w:val="00E10673"/>
    <w:rsid w:val="00E11EB6"/>
    <w:rsid w:val="00E11F7E"/>
    <w:rsid w:val="00E1411C"/>
    <w:rsid w:val="00E14EF0"/>
    <w:rsid w:val="00E16950"/>
    <w:rsid w:val="00E16D78"/>
    <w:rsid w:val="00E20DD9"/>
    <w:rsid w:val="00E20FDE"/>
    <w:rsid w:val="00E248FA"/>
    <w:rsid w:val="00E24E2D"/>
    <w:rsid w:val="00E25E5F"/>
    <w:rsid w:val="00E2748A"/>
    <w:rsid w:val="00E27979"/>
    <w:rsid w:val="00E27F1C"/>
    <w:rsid w:val="00E30948"/>
    <w:rsid w:val="00E30CFB"/>
    <w:rsid w:val="00E31D31"/>
    <w:rsid w:val="00E324E0"/>
    <w:rsid w:val="00E32AD9"/>
    <w:rsid w:val="00E32D8E"/>
    <w:rsid w:val="00E33541"/>
    <w:rsid w:val="00E34E7C"/>
    <w:rsid w:val="00E34EE9"/>
    <w:rsid w:val="00E353BD"/>
    <w:rsid w:val="00E353CE"/>
    <w:rsid w:val="00E35776"/>
    <w:rsid w:val="00E35820"/>
    <w:rsid w:val="00E36372"/>
    <w:rsid w:val="00E3679B"/>
    <w:rsid w:val="00E3699C"/>
    <w:rsid w:val="00E36D56"/>
    <w:rsid w:val="00E372FC"/>
    <w:rsid w:val="00E37B60"/>
    <w:rsid w:val="00E412F2"/>
    <w:rsid w:val="00E414A7"/>
    <w:rsid w:val="00E418E6"/>
    <w:rsid w:val="00E41A1B"/>
    <w:rsid w:val="00E41B54"/>
    <w:rsid w:val="00E42A24"/>
    <w:rsid w:val="00E436F7"/>
    <w:rsid w:val="00E43958"/>
    <w:rsid w:val="00E441EB"/>
    <w:rsid w:val="00E443D5"/>
    <w:rsid w:val="00E4487D"/>
    <w:rsid w:val="00E457AD"/>
    <w:rsid w:val="00E470C8"/>
    <w:rsid w:val="00E50BDF"/>
    <w:rsid w:val="00E51309"/>
    <w:rsid w:val="00E51F30"/>
    <w:rsid w:val="00E520BA"/>
    <w:rsid w:val="00E53816"/>
    <w:rsid w:val="00E551DC"/>
    <w:rsid w:val="00E554DC"/>
    <w:rsid w:val="00E557A9"/>
    <w:rsid w:val="00E55A09"/>
    <w:rsid w:val="00E55F6A"/>
    <w:rsid w:val="00E57790"/>
    <w:rsid w:val="00E600ED"/>
    <w:rsid w:val="00E6209B"/>
    <w:rsid w:val="00E62E69"/>
    <w:rsid w:val="00E62F3F"/>
    <w:rsid w:val="00E63285"/>
    <w:rsid w:val="00E6537D"/>
    <w:rsid w:val="00E674C9"/>
    <w:rsid w:val="00E7115A"/>
    <w:rsid w:val="00E71B4D"/>
    <w:rsid w:val="00E74521"/>
    <w:rsid w:val="00E74589"/>
    <w:rsid w:val="00E756C8"/>
    <w:rsid w:val="00E75E85"/>
    <w:rsid w:val="00E766EA"/>
    <w:rsid w:val="00E7757E"/>
    <w:rsid w:val="00E8063F"/>
    <w:rsid w:val="00E807CA"/>
    <w:rsid w:val="00E80E5E"/>
    <w:rsid w:val="00E8146B"/>
    <w:rsid w:val="00E82039"/>
    <w:rsid w:val="00E82083"/>
    <w:rsid w:val="00E82621"/>
    <w:rsid w:val="00E82BAD"/>
    <w:rsid w:val="00E8480D"/>
    <w:rsid w:val="00E84866"/>
    <w:rsid w:val="00E853D3"/>
    <w:rsid w:val="00E863BA"/>
    <w:rsid w:val="00E86441"/>
    <w:rsid w:val="00E8644F"/>
    <w:rsid w:val="00E869F6"/>
    <w:rsid w:val="00E86C47"/>
    <w:rsid w:val="00E86CF0"/>
    <w:rsid w:val="00E87131"/>
    <w:rsid w:val="00E8794C"/>
    <w:rsid w:val="00E87B21"/>
    <w:rsid w:val="00E87CB0"/>
    <w:rsid w:val="00E90CF4"/>
    <w:rsid w:val="00E90ED8"/>
    <w:rsid w:val="00E917C4"/>
    <w:rsid w:val="00E920DA"/>
    <w:rsid w:val="00E922C5"/>
    <w:rsid w:val="00E92767"/>
    <w:rsid w:val="00E929C9"/>
    <w:rsid w:val="00E93103"/>
    <w:rsid w:val="00E9336A"/>
    <w:rsid w:val="00E93E7E"/>
    <w:rsid w:val="00E949EC"/>
    <w:rsid w:val="00E95550"/>
    <w:rsid w:val="00E9630A"/>
    <w:rsid w:val="00E9707D"/>
    <w:rsid w:val="00E97F48"/>
    <w:rsid w:val="00EA0A54"/>
    <w:rsid w:val="00EA0A6B"/>
    <w:rsid w:val="00EA11E2"/>
    <w:rsid w:val="00EA1966"/>
    <w:rsid w:val="00EA1EAE"/>
    <w:rsid w:val="00EA20DA"/>
    <w:rsid w:val="00EA27EC"/>
    <w:rsid w:val="00EA3382"/>
    <w:rsid w:val="00EA44F4"/>
    <w:rsid w:val="00EA4750"/>
    <w:rsid w:val="00EA5CF3"/>
    <w:rsid w:val="00EA60F8"/>
    <w:rsid w:val="00EA656C"/>
    <w:rsid w:val="00EA703C"/>
    <w:rsid w:val="00EA780C"/>
    <w:rsid w:val="00EB189C"/>
    <w:rsid w:val="00EB2060"/>
    <w:rsid w:val="00EB2857"/>
    <w:rsid w:val="00EB51A3"/>
    <w:rsid w:val="00EB53F8"/>
    <w:rsid w:val="00EB541B"/>
    <w:rsid w:val="00EB57D7"/>
    <w:rsid w:val="00EB5B9A"/>
    <w:rsid w:val="00EB638E"/>
    <w:rsid w:val="00EB67C9"/>
    <w:rsid w:val="00EB6C03"/>
    <w:rsid w:val="00EB6CEF"/>
    <w:rsid w:val="00EB6D51"/>
    <w:rsid w:val="00EB7576"/>
    <w:rsid w:val="00EB7CC6"/>
    <w:rsid w:val="00EB7EA9"/>
    <w:rsid w:val="00EB7EC9"/>
    <w:rsid w:val="00EC0FEB"/>
    <w:rsid w:val="00EC2B14"/>
    <w:rsid w:val="00EC2F36"/>
    <w:rsid w:val="00EC774D"/>
    <w:rsid w:val="00EC7E73"/>
    <w:rsid w:val="00ED1403"/>
    <w:rsid w:val="00ED1A9B"/>
    <w:rsid w:val="00ED288D"/>
    <w:rsid w:val="00ED2D11"/>
    <w:rsid w:val="00ED33F4"/>
    <w:rsid w:val="00ED3581"/>
    <w:rsid w:val="00ED3BEA"/>
    <w:rsid w:val="00ED3FCA"/>
    <w:rsid w:val="00ED5F95"/>
    <w:rsid w:val="00ED624F"/>
    <w:rsid w:val="00ED64BE"/>
    <w:rsid w:val="00ED6BA6"/>
    <w:rsid w:val="00ED734D"/>
    <w:rsid w:val="00ED7C62"/>
    <w:rsid w:val="00EE0D2A"/>
    <w:rsid w:val="00EE1404"/>
    <w:rsid w:val="00EE25D5"/>
    <w:rsid w:val="00EE28DC"/>
    <w:rsid w:val="00EE3C23"/>
    <w:rsid w:val="00EE3CF3"/>
    <w:rsid w:val="00EE4EEC"/>
    <w:rsid w:val="00EE50FD"/>
    <w:rsid w:val="00EE6322"/>
    <w:rsid w:val="00EE6334"/>
    <w:rsid w:val="00EE635F"/>
    <w:rsid w:val="00EE6720"/>
    <w:rsid w:val="00EE6D28"/>
    <w:rsid w:val="00EE7486"/>
    <w:rsid w:val="00EF0023"/>
    <w:rsid w:val="00EF08F5"/>
    <w:rsid w:val="00EF1D0A"/>
    <w:rsid w:val="00EF2CE1"/>
    <w:rsid w:val="00EF3191"/>
    <w:rsid w:val="00EF31F7"/>
    <w:rsid w:val="00EF3ED9"/>
    <w:rsid w:val="00EF40B7"/>
    <w:rsid w:val="00EF4F9B"/>
    <w:rsid w:val="00EF6DBF"/>
    <w:rsid w:val="00F00A90"/>
    <w:rsid w:val="00F029AB"/>
    <w:rsid w:val="00F03DB5"/>
    <w:rsid w:val="00F03E06"/>
    <w:rsid w:val="00F03FFA"/>
    <w:rsid w:val="00F042EF"/>
    <w:rsid w:val="00F049D8"/>
    <w:rsid w:val="00F06E5B"/>
    <w:rsid w:val="00F07D18"/>
    <w:rsid w:val="00F10D79"/>
    <w:rsid w:val="00F1175C"/>
    <w:rsid w:val="00F11945"/>
    <w:rsid w:val="00F132F6"/>
    <w:rsid w:val="00F14C5C"/>
    <w:rsid w:val="00F1508D"/>
    <w:rsid w:val="00F154D5"/>
    <w:rsid w:val="00F15639"/>
    <w:rsid w:val="00F16977"/>
    <w:rsid w:val="00F16CEF"/>
    <w:rsid w:val="00F16DD6"/>
    <w:rsid w:val="00F1724B"/>
    <w:rsid w:val="00F20419"/>
    <w:rsid w:val="00F234A1"/>
    <w:rsid w:val="00F24298"/>
    <w:rsid w:val="00F242AF"/>
    <w:rsid w:val="00F2513E"/>
    <w:rsid w:val="00F25E95"/>
    <w:rsid w:val="00F275BC"/>
    <w:rsid w:val="00F2776F"/>
    <w:rsid w:val="00F27F54"/>
    <w:rsid w:val="00F308B4"/>
    <w:rsid w:val="00F30E86"/>
    <w:rsid w:val="00F311CD"/>
    <w:rsid w:val="00F31925"/>
    <w:rsid w:val="00F328E4"/>
    <w:rsid w:val="00F3292C"/>
    <w:rsid w:val="00F33323"/>
    <w:rsid w:val="00F34E51"/>
    <w:rsid w:val="00F377A4"/>
    <w:rsid w:val="00F37EC9"/>
    <w:rsid w:val="00F37FF8"/>
    <w:rsid w:val="00F402E6"/>
    <w:rsid w:val="00F403F1"/>
    <w:rsid w:val="00F409FF"/>
    <w:rsid w:val="00F40E52"/>
    <w:rsid w:val="00F4218A"/>
    <w:rsid w:val="00F4338F"/>
    <w:rsid w:val="00F43973"/>
    <w:rsid w:val="00F45D56"/>
    <w:rsid w:val="00F47FB9"/>
    <w:rsid w:val="00F50001"/>
    <w:rsid w:val="00F51423"/>
    <w:rsid w:val="00F51643"/>
    <w:rsid w:val="00F51BD6"/>
    <w:rsid w:val="00F525C4"/>
    <w:rsid w:val="00F52AF3"/>
    <w:rsid w:val="00F5314B"/>
    <w:rsid w:val="00F549DD"/>
    <w:rsid w:val="00F561DE"/>
    <w:rsid w:val="00F56BC4"/>
    <w:rsid w:val="00F56BFC"/>
    <w:rsid w:val="00F575AC"/>
    <w:rsid w:val="00F600CB"/>
    <w:rsid w:val="00F614A1"/>
    <w:rsid w:val="00F616C8"/>
    <w:rsid w:val="00F61894"/>
    <w:rsid w:val="00F62C28"/>
    <w:rsid w:val="00F63C9E"/>
    <w:rsid w:val="00F64155"/>
    <w:rsid w:val="00F6434B"/>
    <w:rsid w:val="00F6705D"/>
    <w:rsid w:val="00F670C7"/>
    <w:rsid w:val="00F67295"/>
    <w:rsid w:val="00F67AEC"/>
    <w:rsid w:val="00F704BD"/>
    <w:rsid w:val="00F70C55"/>
    <w:rsid w:val="00F73B9E"/>
    <w:rsid w:val="00F74549"/>
    <w:rsid w:val="00F7459C"/>
    <w:rsid w:val="00F75259"/>
    <w:rsid w:val="00F757DD"/>
    <w:rsid w:val="00F76A59"/>
    <w:rsid w:val="00F772F7"/>
    <w:rsid w:val="00F8063E"/>
    <w:rsid w:val="00F81F5B"/>
    <w:rsid w:val="00F82B34"/>
    <w:rsid w:val="00F82CBF"/>
    <w:rsid w:val="00F8311D"/>
    <w:rsid w:val="00F83535"/>
    <w:rsid w:val="00F83916"/>
    <w:rsid w:val="00F845DD"/>
    <w:rsid w:val="00F84D67"/>
    <w:rsid w:val="00F85C52"/>
    <w:rsid w:val="00F86555"/>
    <w:rsid w:val="00F86751"/>
    <w:rsid w:val="00F901DB"/>
    <w:rsid w:val="00F9124D"/>
    <w:rsid w:val="00F924F2"/>
    <w:rsid w:val="00F96583"/>
    <w:rsid w:val="00F968EC"/>
    <w:rsid w:val="00F969F8"/>
    <w:rsid w:val="00F970AC"/>
    <w:rsid w:val="00F97337"/>
    <w:rsid w:val="00FA0A63"/>
    <w:rsid w:val="00FA26F0"/>
    <w:rsid w:val="00FA2E7E"/>
    <w:rsid w:val="00FA2F64"/>
    <w:rsid w:val="00FA3C97"/>
    <w:rsid w:val="00FA3DA6"/>
    <w:rsid w:val="00FA49B8"/>
    <w:rsid w:val="00FA5461"/>
    <w:rsid w:val="00FA68AF"/>
    <w:rsid w:val="00FB06C2"/>
    <w:rsid w:val="00FB1F09"/>
    <w:rsid w:val="00FB223B"/>
    <w:rsid w:val="00FB236F"/>
    <w:rsid w:val="00FB2D88"/>
    <w:rsid w:val="00FB4B20"/>
    <w:rsid w:val="00FB543B"/>
    <w:rsid w:val="00FB6429"/>
    <w:rsid w:val="00FB6C98"/>
    <w:rsid w:val="00FB703D"/>
    <w:rsid w:val="00FB76D7"/>
    <w:rsid w:val="00FC03F5"/>
    <w:rsid w:val="00FC072F"/>
    <w:rsid w:val="00FC09BA"/>
    <w:rsid w:val="00FC0FDE"/>
    <w:rsid w:val="00FC10EC"/>
    <w:rsid w:val="00FC133F"/>
    <w:rsid w:val="00FC208D"/>
    <w:rsid w:val="00FC2382"/>
    <w:rsid w:val="00FC2781"/>
    <w:rsid w:val="00FC2A30"/>
    <w:rsid w:val="00FC3504"/>
    <w:rsid w:val="00FC39D6"/>
    <w:rsid w:val="00FC3E61"/>
    <w:rsid w:val="00FC5AE2"/>
    <w:rsid w:val="00FC6CCD"/>
    <w:rsid w:val="00FC711B"/>
    <w:rsid w:val="00FC7730"/>
    <w:rsid w:val="00FD04A2"/>
    <w:rsid w:val="00FD0D7F"/>
    <w:rsid w:val="00FD1D64"/>
    <w:rsid w:val="00FD2B86"/>
    <w:rsid w:val="00FD2F21"/>
    <w:rsid w:val="00FD3F5F"/>
    <w:rsid w:val="00FD468C"/>
    <w:rsid w:val="00FD5BE9"/>
    <w:rsid w:val="00FD612E"/>
    <w:rsid w:val="00FD65F4"/>
    <w:rsid w:val="00FD6C60"/>
    <w:rsid w:val="00FE19DD"/>
    <w:rsid w:val="00FE1AD9"/>
    <w:rsid w:val="00FE1B49"/>
    <w:rsid w:val="00FE23C4"/>
    <w:rsid w:val="00FE2B02"/>
    <w:rsid w:val="00FE3AEC"/>
    <w:rsid w:val="00FE4AA7"/>
    <w:rsid w:val="00FE4F64"/>
    <w:rsid w:val="00FE72FC"/>
    <w:rsid w:val="00FE7690"/>
    <w:rsid w:val="00FE78E8"/>
    <w:rsid w:val="00FE7963"/>
    <w:rsid w:val="00FF0366"/>
    <w:rsid w:val="00FF1476"/>
    <w:rsid w:val="00FF2360"/>
    <w:rsid w:val="00FF2B6E"/>
    <w:rsid w:val="00FF2D4E"/>
    <w:rsid w:val="00FF3813"/>
    <w:rsid w:val="00FF3D34"/>
    <w:rsid w:val="00FF4CA0"/>
    <w:rsid w:val="00FF4DE0"/>
    <w:rsid w:val="00FF60B6"/>
    <w:rsid w:val="00FF6719"/>
    <w:rsid w:val="00FF763A"/>
    <w:rsid w:val="00FF792D"/>
    <w:rsid w:val="00FF7B6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A12F45"/>
  <w15:docId w15:val="{FF36903F-6021-4934-920D-0BB1D01A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359"/>
    <w:rPr>
      <w:lang w:val="es-EC"/>
    </w:rPr>
  </w:style>
  <w:style w:type="paragraph" w:styleId="Ttulo1">
    <w:name w:val="heading 1"/>
    <w:basedOn w:val="Normal"/>
    <w:next w:val="Normal"/>
    <w:link w:val="Ttulo1Car"/>
    <w:qFormat/>
    <w:rsid w:val="00D70A34"/>
    <w:pPr>
      <w:keepNext/>
      <w:outlineLvl w:val="0"/>
    </w:pPr>
    <w:rPr>
      <w:rFonts w:ascii="Arial" w:hAnsi="Arial"/>
      <w:b/>
      <w:sz w:val="22"/>
    </w:rPr>
  </w:style>
  <w:style w:type="paragraph" w:styleId="Ttulo2">
    <w:name w:val="heading 2"/>
    <w:basedOn w:val="Normal"/>
    <w:next w:val="Normal"/>
    <w:qFormat/>
    <w:rsid w:val="00D70A34"/>
    <w:pPr>
      <w:keepNext/>
      <w:ind w:left="6096"/>
      <w:outlineLvl w:val="1"/>
    </w:pPr>
    <w:rPr>
      <w:rFonts w:ascii="Arial" w:hAnsi="Arial"/>
      <w:b/>
      <w:color w:val="FF0000"/>
      <w:sz w:val="22"/>
    </w:rPr>
  </w:style>
  <w:style w:type="paragraph" w:styleId="Ttulo3">
    <w:name w:val="heading 3"/>
    <w:basedOn w:val="Normal"/>
    <w:next w:val="Normal"/>
    <w:qFormat/>
    <w:rsid w:val="00D70A34"/>
    <w:pPr>
      <w:keepNext/>
      <w:ind w:left="284"/>
      <w:outlineLvl w:val="2"/>
    </w:pPr>
    <w:rPr>
      <w:rFonts w:ascii="Arial" w:hAnsi="Arial"/>
      <w:b/>
      <w:sz w:val="22"/>
    </w:rPr>
  </w:style>
  <w:style w:type="paragraph" w:styleId="Ttulo4">
    <w:name w:val="heading 4"/>
    <w:basedOn w:val="Normal"/>
    <w:next w:val="Normal"/>
    <w:qFormat/>
    <w:rsid w:val="00D70A34"/>
    <w:pPr>
      <w:keepNext/>
      <w:ind w:left="6096"/>
      <w:outlineLvl w:val="3"/>
    </w:pPr>
    <w:rPr>
      <w:rFonts w:ascii="Arial" w:hAnsi="Arial"/>
      <w:b/>
      <w:sz w:val="22"/>
    </w:rPr>
  </w:style>
  <w:style w:type="paragraph" w:styleId="Ttulo5">
    <w:name w:val="heading 5"/>
    <w:basedOn w:val="Normal"/>
    <w:next w:val="Normal"/>
    <w:qFormat/>
    <w:rsid w:val="00D70A34"/>
    <w:pPr>
      <w:keepNext/>
      <w:ind w:left="6379"/>
      <w:jc w:val="center"/>
      <w:outlineLvl w:val="4"/>
    </w:pPr>
    <w:rPr>
      <w:rFonts w:ascii="Arial" w:hAnsi="Arial"/>
      <w:b/>
      <w:bCs/>
      <w:sz w:val="22"/>
    </w:rPr>
  </w:style>
  <w:style w:type="paragraph" w:styleId="Ttulo6">
    <w:name w:val="heading 6"/>
    <w:basedOn w:val="Normal"/>
    <w:next w:val="Normal"/>
    <w:qFormat/>
    <w:rsid w:val="00D70A34"/>
    <w:pPr>
      <w:keepNext/>
      <w:ind w:left="5387" w:hanging="284"/>
      <w:jc w:val="center"/>
      <w:outlineLvl w:val="5"/>
    </w:pPr>
    <w:rPr>
      <w:rFonts w:ascii="Arial" w:hAnsi="Arial"/>
      <w:b/>
      <w:bCs/>
      <w:sz w:val="22"/>
    </w:rPr>
  </w:style>
  <w:style w:type="paragraph" w:styleId="Ttulo7">
    <w:name w:val="heading 7"/>
    <w:basedOn w:val="Normal"/>
    <w:next w:val="Normal"/>
    <w:qFormat/>
    <w:rsid w:val="00D70A34"/>
    <w:pPr>
      <w:keepNext/>
      <w:ind w:left="6096"/>
      <w:outlineLvl w:val="6"/>
    </w:pPr>
    <w:rPr>
      <w:rFonts w:ascii="Arial" w:hAnsi="Arial"/>
      <w:b/>
    </w:rPr>
  </w:style>
  <w:style w:type="paragraph" w:styleId="Ttulo8">
    <w:name w:val="heading 8"/>
    <w:basedOn w:val="Normal"/>
    <w:next w:val="Normal"/>
    <w:link w:val="Ttulo8Car"/>
    <w:unhideWhenUsed/>
    <w:qFormat/>
    <w:rsid w:val="009D7A5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CE5889"/>
    <w:p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 Car,Car"/>
    <w:basedOn w:val="Normal"/>
    <w:link w:val="EncabezadoCar"/>
    <w:uiPriority w:val="99"/>
    <w:rsid w:val="00D70A34"/>
    <w:pPr>
      <w:tabs>
        <w:tab w:val="center" w:pos="4252"/>
        <w:tab w:val="right" w:pos="8504"/>
      </w:tabs>
    </w:pPr>
  </w:style>
  <w:style w:type="paragraph" w:styleId="Piedepgina">
    <w:name w:val="footer"/>
    <w:basedOn w:val="Normal"/>
    <w:link w:val="PiedepginaCar"/>
    <w:uiPriority w:val="99"/>
    <w:rsid w:val="00D70A34"/>
    <w:pPr>
      <w:tabs>
        <w:tab w:val="center" w:pos="4252"/>
        <w:tab w:val="right" w:pos="8504"/>
      </w:tabs>
    </w:pPr>
  </w:style>
  <w:style w:type="character" w:styleId="Nmerodepgina">
    <w:name w:val="page number"/>
    <w:basedOn w:val="Fuentedeprrafopredeter"/>
    <w:rsid w:val="00D70A34"/>
  </w:style>
  <w:style w:type="paragraph" w:styleId="Sangradetextonormal">
    <w:name w:val="Body Text Indent"/>
    <w:basedOn w:val="Normal"/>
    <w:link w:val="SangradetextonormalCar"/>
    <w:rsid w:val="00D70A34"/>
    <w:pPr>
      <w:ind w:left="360"/>
      <w:jc w:val="both"/>
    </w:pPr>
    <w:rPr>
      <w:rFonts w:ascii="Arial" w:hAnsi="Arial"/>
      <w:sz w:val="22"/>
    </w:rPr>
  </w:style>
  <w:style w:type="paragraph" w:styleId="Sangra2detindependiente">
    <w:name w:val="Body Text Indent 2"/>
    <w:basedOn w:val="Normal"/>
    <w:rsid w:val="00D70A34"/>
    <w:pPr>
      <w:ind w:left="360"/>
    </w:pPr>
    <w:rPr>
      <w:rFonts w:ascii="Arial" w:hAnsi="Arial" w:cs="Arial"/>
      <w:color w:val="FF0000"/>
      <w:sz w:val="22"/>
    </w:rPr>
  </w:style>
  <w:style w:type="table" w:styleId="Tablaconcuadrcula">
    <w:name w:val="Table Grid"/>
    <w:basedOn w:val="Tablanormal"/>
    <w:uiPriority w:val="59"/>
    <w:rsid w:val="00850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semiHidden/>
    <w:rsid w:val="00053B75"/>
    <w:pPr>
      <w:shd w:val="clear" w:color="auto" w:fill="000080"/>
    </w:pPr>
    <w:rPr>
      <w:rFonts w:ascii="Tahoma" w:hAnsi="Tahoma" w:cs="Tahoma"/>
    </w:rPr>
  </w:style>
  <w:style w:type="paragraph" w:styleId="Textodeglobo">
    <w:name w:val="Balloon Text"/>
    <w:basedOn w:val="Normal"/>
    <w:link w:val="TextodegloboCar"/>
    <w:rsid w:val="00C21DD3"/>
    <w:rPr>
      <w:rFonts w:ascii="Tahoma" w:hAnsi="Tahoma" w:cs="Tahoma"/>
      <w:sz w:val="16"/>
      <w:szCs w:val="16"/>
    </w:rPr>
  </w:style>
  <w:style w:type="paragraph" w:styleId="Prrafodelista">
    <w:name w:val="List Paragraph"/>
    <w:aliases w:val="Dot pt,No Spacing1,List Paragraph Char Char Char,Indicator Text,Numbered Para 1,Colorful List - Accent 11,Bullet 1,F5 List Paragraph,Bullet Points,List Paragraph1,Lista vistosa - Énfasis 11,Párrafo 3,Capítulo,TIT 2 IND,Lista Documento"/>
    <w:basedOn w:val="Normal"/>
    <w:link w:val="PrrafodelistaCar"/>
    <w:qFormat/>
    <w:rsid w:val="00F154D5"/>
    <w:pPr>
      <w:ind w:left="720"/>
      <w:contextualSpacing/>
    </w:pPr>
  </w:style>
  <w:style w:type="paragraph" w:styleId="Lista">
    <w:name w:val="List"/>
    <w:basedOn w:val="Normal"/>
    <w:rsid w:val="001D2FEC"/>
    <w:pPr>
      <w:ind w:left="283" w:hanging="283"/>
      <w:contextualSpacing/>
    </w:pPr>
  </w:style>
  <w:style w:type="paragraph" w:styleId="Lista2">
    <w:name w:val="List 2"/>
    <w:basedOn w:val="Normal"/>
    <w:rsid w:val="001D2FEC"/>
    <w:pPr>
      <w:ind w:left="566" w:hanging="283"/>
      <w:contextualSpacing/>
    </w:pPr>
  </w:style>
  <w:style w:type="paragraph" w:styleId="Lista3">
    <w:name w:val="List 3"/>
    <w:basedOn w:val="Normal"/>
    <w:rsid w:val="001D2FEC"/>
    <w:pPr>
      <w:ind w:left="849" w:hanging="283"/>
      <w:contextualSpacing/>
    </w:pPr>
  </w:style>
  <w:style w:type="paragraph" w:customStyle="1" w:styleId="Ttulo10">
    <w:name w:val="Título1"/>
    <w:basedOn w:val="Normal"/>
    <w:next w:val="Normal"/>
    <w:link w:val="TtuloCar"/>
    <w:qFormat/>
    <w:rsid w:val="001D2FEC"/>
    <w:pPr>
      <w:spacing w:before="240" w:after="60"/>
      <w:jc w:val="center"/>
      <w:outlineLvl w:val="0"/>
    </w:pPr>
    <w:rPr>
      <w:rFonts w:ascii="Cambria" w:hAnsi="Cambria"/>
      <w:b/>
      <w:bCs/>
      <w:kern w:val="28"/>
      <w:sz w:val="32"/>
      <w:szCs w:val="32"/>
    </w:rPr>
  </w:style>
  <w:style w:type="character" w:customStyle="1" w:styleId="TtuloCar">
    <w:name w:val="Título Car"/>
    <w:link w:val="Ttulo10"/>
    <w:rsid w:val="001D2FEC"/>
    <w:rPr>
      <w:rFonts w:ascii="Cambria" w:eastAsia="Times New Roman" w:hAnsi="Cambria" w:cs="Times New Roman"/>
      <w:b/>
      <w:bCs/>
      <w:kern w:val="28"/>
      <w:sz w:val="32"/>
      <w:szCs w:val="32"/>
      <w:lang w:val="es-EC"/>
    </w:rPr>
  </w:style>
  <w:style w:type="paragraph" w:styleId="Subttulo">
    <w:name w:val="Subtitle"/>
    <w:basedOn w:val="Normal"/>
    <w:next w:val="Normal"/>
    <w:link w:val="SubttuloCar"/>
    <w:qFormat/>
    <w:rsid w:val="001D2FEC"/>
    <w:pPr>
      <w:spacing w:after="60"/>
      <w:jc w:val="center"/>
      <w:outlineLvl w:val="1"/>
    </w:pPr>
    <w:rPr>
      <w:rFonts w:ascii="Cambria" w:hAnsi="Cambria"/>
      <w:sz w:val="24"/>
      <w:szCs w:val="24"/>
    </w:rPr>
  </w:style>
  <w:style w:type="character" w:customStyle="1" w:styleId="SubttuloCar">
    <w:name w:val="Subtítulo Car"/>
    <w:link w:val="Subttulo"/>
    <w:rsid w:val="001D2FEC"/>
    <w:rPr>
      <w:rFonts w:ascii="Cambria" w:eastAsia="Times New Roman" w:hAnsi="Cambria" w:cs="Times New Roman"/>
      <w:sz w:val="24"/>
      <w:szCs w:val="24"/>
      <w:lang w:val="es-EC"/>
    </w:rPr>
  </w:style>
  <w:style w:type="paragraph" w:styleId="Textoindependienteprimerasangra2">
    <w:name w:val="Body Text First Indent 2"/>
    <w:basedOn w:val="Sangradetextonormal"/>
    <w:link w:val="Textoindependienteprimerasangra2Car"/>
    <w:rsid w:val="001D2FEC"/>
    <w:pPr>
      <w:spacing w:after="120"/>
      <w:ind w:left="283" w:firstLine="210"/>
      <w:jc w:val="left"/>
    </w:pPr>
    <w:rPr>
      <w:rFonts w:ascii="Times New Roman" w:hAnsi="Times New Roman"/>
      <w:sz w:val="20"/>
    </w:rPr>
  </w:style>
  <w:style w:type="character" w:customStyle="1" w:styleId="SangradetextonormalCar">
    <w:name w:val="Sangría de texto normal Car"/>
    <w:link w:val="Sangradetextonormal"/>
    <w:rsid w:val="001D2FEC"/>
    <w:rPr>
      <w:rFonts w:ascii="Arial" w:hAnsi="Arial"/>
      <w:sz w:val="22"/>
      <w:lang w:val="es-EC"/>
    </w:rPr>
  </w:style>
  <w:style w:type="character" w:customStyle="1" w:styleId="Textoindependienteprimerasangra2Car">
    <w:name w:val="Texto independiente primera sangría 2 Car"/>
    <w:link w:val="Textoindependienteprimerasangra2"/>
    <w:rsid w:val="001D2FEC"/>
    <w:rPr>
      <w:rFonts w:ascii="Arial" w:hAnsi="Arial"/>
      <w:sz w:val="22"/>
      <w:lang w:val="es-EC"/>
    </w:rPr>
  </w:style>
  <w:style w:type="character" w:customStyle="1" w:styleId="Ttulo9Car">
    <w:name w:val="Título 9 Car"/>
    <w:link w:val="Ttulo9"/>
    <w:uiPriority w:val="9"/>
    <w:rsid w:val="00CE5889"/>
    <w:rPr>
      <w:rFonts w:ascii="Calibri Light" w:eastAsia="Times New Roman" w:hAnsi="Calibri Light" w:cs="Times New Roman"/>
      <w:sz w:val="22"/>
      <w:szCs w:val="22"/>
      <w:lang w:eastAsia="es-ES"/>
    </w:rPr>
  </w:style>
  <w:style w:type="paragraph" w:customStyle="1" w:styleId="Default">
    <w:name w:val="Default"/>
    <w:rsid w:val="00377462"/>
    <w:pPr>
      <w:autoSpaceDE w:val="0"/>
      <w:autoSpaceDN w:val="0"/>
      <w:adjustRightInd w:val="0"/>
    </w:pPr>
    <w:rPr>
      <w:rFonts w:ascii="Arial" w:hAnsi="Arial" w:cs="Arial"/>
      <w:color w:val="000000"/>
      <w:sz w:val="24"/>
      <w:szCs w:val="24"/>
    </w:rPr>
  </w:style>
  <w:style w:type="character" w:customStyle="1" w:styleId="PiedepginaCar">
    <w:name w:val="Pie de página Car"/>
    <w:basedOn w:val="Fuentedeprrafopredeter"/>
    <w:link w:val="Piedepgina"/>
    <w:uiPriority w:val="99"/>
    <w:rsid w:val="001553BE"/>
    <w:rPr>
      <w:lang w:val="es-EC"/>
    </w:rPr>
  </w:style>
  <w:style w:type="paragraph" w:styleId="Textoindependiente">
    <w:name w:val="Body Text"/>
    <w:basedOn w:val="Normal"/>
    <w:link w:val="TextoindependienteCar"/>
    <w:rsid w:val="001553BE"/>
    <w:pPr>
      <w:spacing w:after="120"/>
    </w:pPr>
  </w:style>
  <w:style w:type="character" w:customStyle="1" w:styleId="TextoindependienteCar">
    <w:name w:val="Texto independiente Car"/>
    <w:basedOn w:val="Fuentedeprrafopredeter"/>
    <w:link w:val="Textoindependiente"/>
    <w:rsid w:val="001553BE"/>
    <w:rPr>
      <w:lang w:val="es-EC"/>
    </w:rPr>
  </w:style>
  <w:style w:type="paragraph" w:styleId="Ttulo">
    <w:name w:val="Title"/>
    <w:basedOn w:val="Normal"/>
    <w:link w:val="TtuloCar1"/>
    <w:qFormat/>
    <w:rsid w:val="001553BE"/>
    <w:pPr>
      <w:jc w:val="center"/>
    </w:pPr>
    <w:rPr>
      <w:b/>
      <w:sz w:val="28"/>
      <w:u w:val="single"/>
    </w:rPr>
  </w:style>
  <w:style w:type="character" w:customStyle="1" w:styleId="TtuloCar1">
    <w:name w:val="Título Car1"/>
    <w:basedOn w:val="Fuentedeprrafopredeter"/>
    <w:link w:val="Ttulo"/>
    <w:rsid w:val="001553BE"/>
    <w:rPr>
      <w:b/>
      <w:sz w:val="28"/>
      <w:u w:val="single"/>
      <w:lang w:val="es-EC"/>
    </w:rPr>
  </w:style>
  <w:style w:type="character" w:customStyle="1" w:styleId="EncabezadoCar">
    <w:name w:val="Encabezado Car"/>
    <w:aliases w:val=" Car Car,Car Car"/>
    <w:basedOn w:val="Fuentedeprrafopredeter"/>
    <w:link w:val="Encabezado"/>
    <w:uiPriority w:val="99"/>
    <w:rsid w:val="001553BE"/>
    <w:rPr>
      <w:lang w:val="es-EC"/>
    </w:rPr>
  </w:style>
  <w:style w:type="character" w:customStyle="1" w:styleId="CarCar4">
    <w:name w:val="Car Car4"/>
    <w:basedOn w:val="Fuentedeprrafopredeter"/>
    <w:rsid w:val="001553BE"/>
    <w:rPr>
      <w:rFonts w:ascii="Courier New" w:hAnsi="Courier New"/>
      <w:sz w:val="24"/>
      <w:lang w:val="en-US" w:eastAsia="es-ES" w:bidi="ar-SA"/>
    </w:rPr>
  </w:style>
  <w:style w:type="character" w:styleId="Textoennegrita">
    <w:name w:val="Strong"/>
    <w:basedOn w:val="Fuentedeprrafopredeter"/>
    <w:qFormat/>
    <w:rsid w:val="001553BE"/>
    <w:rPr>
      <w:b/>
      <w:bCs/>
    </w:rPr>
  </w:style>
  <w:style w:type="character" w:customStyle="1" w:styleId="TextodegloboCar">
    <w:name w:val="Texto de globo Car"/>
    <w:basedOn w:val="Fuentedeprrafopredeter"/>
    <w:link w:val="Textodeglobo"/>
    <w:rsid w:val="001553BE"/>
    <w:rPr>
      <w:rFonts w:ascii="Tahoma" w:hAnsi="Tahoma" w:cs="Tahoma"/>
      <w:sz w:val="16"/>
      <w:szCs w:val="16"/>
      <w:lang w:val="es-EC"/>
    </w:rPr>
  </w:style>
  <w:style w:type="character" w:styleId="Refdecomentario">
    <w:name w:val="annotation reference"/>
    <w:basedOn w:val="Fuentedeprrafopredeter"/>
    <w:rsid w:val="001553BE"/>
    <w:rPr>
      <w:sz w:val="16"/>
      <w:szCs w:val="16"/>
    </w:rPr>
  </w:style>
  <w:style w:type="paragraph" w:styleId="Textocomentario">
    <w:name w:val="annotation text"/>
    <w:basedOn w:val="Normal"/>
    <w:link w:val="TextocomentarioCar"/>
    <w:rsid w:val="001553BE"/>
  </w:style>
  <w:style w:type="character" w:customStyle="1" w:styleId="TextocomentarioCar">
    <w:name w:val="Texto comentario Car"/>
    <w:basedOn w:val="Fuentedeprrafopredeter"/>
    <w:link w:val="Textocomentario"/>
    <w:rsid w:val="001553BE"/>
    <w:rPr>
      <w:lang w:val="es-EC"/>
    </w:rPr>
  </w:style>
  <w:style w:type="paragraph" w:styleId="Asuntodelcomentario">
    <w:name w:val="annotation subject"/>
    <w:basedOn w:val="Textocomentario"/>
    <w:next w:val="Textocomentario"/>
    <w:link w:val="AsuntodelcomentarioCar"/>
    <w:rsid w:val="001553BE"/>
    <w:rPr>
      <w:b/>
      <w:bCs/>
    </w:rPr>
  </w:style>
  <w:style w:type="character" w:customStyle="1" w:styleId="AsuntodelcomentarioCar">
    <w:name w:val="Asunto del comentario Car"/>
    <w:basedOn w:val="TextocomentarioCar"/>
    <w:link w:val="Asuntodelcomentario"/>
    <w:rsid w:val="001553BE"/>
    <w:rPr>
      <w:b/>
      <w:bCs/>
      <w:lang w:val="es-EC"/>
    </w:rPr>
  </w:style>
  <w:style w:type="paragraph" w:customStyle="1" w:styleId="Estilo1">
    <w:name w:val="Estilo1"/>
    <w:basedOn w:val="Normal"/>
    <w:rsid w:val="008E0CDC"/>
    <w:pPr>
      <w:tabs>
        <w:tab w:val="left" w:pos="2127"/>
      </w:tabs>
      <w:ind w:left="1418" w:hanging="1418"/>
      <w:jc w:val="both"/>
    </w:pPr>
    <w:rPr>
      <w:rFonts w:ascii="Arial" w:hAnsi="Arial"/>
      <w:color w:val="000000"/>
      <w:sz w:val="24"/>
      <w:szCs w:val="24"/>
    </w:rPr>
  </w:style>
  <w:style w:type="paragraph" w:styleId="Sinespaciado">
    <w:name w:val="No Spacing"/>
    <w:link w:val="SinespaciadoCar"/>
    <w:uiPriority w:val="1"/>
    <w:qFormat/>
    <w:rsid w:val="00705E6A"/>
    <w:rPr>
      <w:rFonts w:ascii="Calibri" w:eastAsia="Calibri" w:hAnsi="Calibri"/>
      <w:sz w:val="22"/>
      <w:szCs w:val="22"/>
      <w:lang w:val="es-EC" w:eastAsia="en-US"/>
    </w:rPr>
  </w:style>
  <w:style w:type="character" w:customStyle="1" w:styleId="SinespaciadoCar">
    <w:name w:val="Sin espaciado Car"/>
    <w:link w:val="Sinespaciado"/>
    <w:uiPriority w:val="1"/>
    <w:rsid w:val="00705E6A"/>
    <w:rPr>
      <w:rFonts w:ascii="Calibri" w:eastAsia="Calibri" w:hAnsi="Calibri"/>
      <w:sz w:val="22"/>
      <w:szCs w:val="22"/>
      <w:lang w:val="es-EC" w:eastAsia="en-US"/>
    </w:rPr>
  </w:style>
  <w:style w:type="character" w:customStyle="1" w:styleId="Cuadrculamedia1-nfasis2Car">
    <w:name w:val="Cuadrícula media 1 - Énfasis 2 Car"/>
    <w:link w:val="Cuadrculamedia1-nfasis2"/>
    <w:uiPriority w:val="34"/>
    <w:locked/>
    <w:rsid w:val="006811A8"/>
    <w:rPr>
      <w:rFonts w:ascii="Times New Roman" w:eastAsia="Times New Roman" w:hAnsi="Times New Roman"/>
      <w:sz w:val="24"/>
      <w:szCs w:val="24"/>
      <w:lang w:val="es-ES" w:eastAsia="es-ES"/>
    </w:rPr>
  </w:style>
  <w:style w:type="paragraph" w:styleId="Descripcin">
    <w:name w:val="caption"/>
    <w:basedOn w:val="Normal"/>
    <w:next w:val="Normal"/>
    <w:uiPriority w:val="35"/>
    <w:unhideWhenUsed/>
    <w:qFormat/>
    <w:rsid w:val="006811A8"/>
    <w:pPr>
      <w:spacing w:after="200" w:line="276" w:lineRule="auto"/>
    </w:pPr>
    <w:rPr>
      <w:rFonts w:ascii="Calibri" w:eastAsia="Calibri" w:hAnsi="Calibri"/>
      <w:b/>
      <w:bCs/>
      <w:lang w:val="es-ES" w:eastAsia="en-US"/>
    </w:rPr>
  </w:style>
  <w:style w:type="table" w:styleId="Cuadrculamedia1-nfasis2">
    <w:name w:val="Medium Grid 1 Accent 2"/>
    <w:basedOn w:val="Tablanormal"/>
    <w:link w:val="Cuadrculamedia1-nfasis2Car"/>
    <w:uiPriority w:val="34"/>
    <w:semiHidden/>
    <w:unhideWhenUsed/>
    <w:rsid w:val="006811A8"/>
    <w:rPr>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customStyle="1" w:styleId="Ttulo1Car">
    <w:name w:val="Título 1 Car"/>
    <w:basedOn w:val="Fuentedeprrafopredeter"/>
    <w:link w:val="Ttulo1"/>
    <w:rsid w:val="007A1290"/>
    <w:rPr>
      <w:rFonts w:ascii="Arial" w:hAnsi="Arial"/>
      <w:b/>
      <w:sz w:val="22"/>
      <w:lang w:val="es-EC"/>
    </w:rPr>
  </w:style>
  <w:style w:type="paragraph" w:styleId="Sangra3detindependiente">
    <w:name w:val="Body Text Indent 3"/>
    <w:basedOn w:val="Normal"/>
    <w:link w:val="Sangra3detindependienteCar"/>
    <w:semiHidden/>
    <w:unhideWhenUsed/>
    <w:rsid w:val="008F26DA"/>
    <w:pPr>
      <w:spacing w:after="120"/>
      <w:ind w:left="283"/>
    </w:pPr>
    <w:rPr>
      <w:sz w:val="16"/>
      <w:szCs w:val="16"/>
    </w:rPr>
  </w:style>
  <w:style w:type="character" w:customStyle="1" w:styleId="Sangra3detindependienteCar">
    <w:name w:val="Sangría 3 de t. independiente Car"/>
    <w:basedOn w:val="Fuentedeprrafopredeter"/>
    <w:link w:val="Sangra3detindependiente"/>
    <w:semiHidden/>
    <w:rsid w:val="008F26DA"/>
    <w:rPr>
      <w:sz w:val="16"/>
      <w:szCs w:val="16"/>
      <w:lang w:val="es-EC"/>
    </w:rPr>
  </w:style>
  <w:style w:type="character" w:styleId="Nmerodelnea">
    <w:name w:val="line number"/>
    <w:basedOn w:val="Fuentedeprrafopredeter"/>
    <w:semiHidden/>
    <w:unhideWhenUsed/>
    <w:rsid w:val="00DA0CA7"/>
  </w:style>
  <w:style w:type="character" w:customStyle="1" w:styleId="PrrafodelistaCar">
    <w:name w:val="Párrafo de lista Car"/>
    <w:aliases w:val="Dot pt Car,No Spacing1 Car,List Paragraph Char Char Char Car,Indicator Text Car,Numbered Para 1 Car,Colorful List - Accent 11 Car,Bullet 1 Car,F5 List Paragraph Car,Bullet Points Car,List Paragraph1 Car,Párrafo 3 Car,Capítulo Car"/>
    <w:link w:val="Prrafodelista"/>
    <w:qFormat/>
    <w:locked/>
    <w:rsid w:val="001D6568"/>
    <w:rPr>
      <w:lang w:val="es-EC"/>
    </w:rPr>
  </w:style>
  <w:style w:type="character" w:customStyle="1" w:styleId="Ttulo8Car">
    <w:name w:val="Título 8 Car"/>
    <w:basedOn w:val="Fuentedeprrafopredeter"/>
    <w:link w:val="Ttulo8"/>
    <w:rsid w:val="009D7A5B"/>
    <w:rPr>
      <w:rFonts w:asciiTheme="majorHAnsi" w:eastAsiaTheme="majorEastAsia" w:hAnsiTheme="majorHAnsi" w:cstheme="majorBidi"/>
      <w:color w:val="272727" w:themeColor="text1" w:themeTint="D8"/>
      <w:sz w:val="21"/>
      <w:szCs w:val="21"/>
      <w:lang w:val="es-EC"/>
    </w:rPr>
  </w:style>
  <w:style w:type="paragraph" w:styleId="Listaconvietas2">
    <w:name w:val="List Bullet 2"/>
    <w:basedOn w:val="Normal"/>
    <w:unhideWhenUsed/>
    <w:rsid w:val="009D7A5B"/>
    <w:pPr>
      <w:numPr>
        <w:numId w:val="1"/>
      </w:numPr>
      <w:contextualSpacing/>
    </w:pPr>
  </w:style>
  <w:style w:type="paragraph" w:customStyle="1" w:styleId="ListaCC">
    <w:name w:val="Lista CC."/>
    <w:basedOn w:val="Normal"/>
    <w:rsid w:val="009D7A5B"/>
  </w:style>
  <w:style w:type="table" w:styleId="Listamedia2-nfasis1">
    <w:name w:val="Medium List 2 Accent 1"/>
    <w:basedOn w:val="Tablanormal"/>
    <w:uiPriority w:val="66"/>
    <w:rsid w:val="00BB4355"/>
    <w:rPr>
      <w:rFonts w:asciiTheme="majorHAnsi" w:eastAsiaTheme="majorEastAsia" w:hAnsiTheme="majorHAnsi" w:cstheme="majorBidi"/>
      <w:color w:val="000000" w:themeColor="text1"/>
      <w:sz w:val="22"/>
      <w:szCs w:val="22"/>
      <w:lang w:val="es-ES_tradnl" w:eastAsia="es-ES_tradn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a4">
    <w:name w:val="List 4"/>
    <w:basedOn w:val="Normal"/>
    <w:rsid w:val="002A3B12"/>
    <w:pPr>
      <w:ind w:left="1132" w:hanging="283"/>
      <w:contextualSpacing/>
    </w:pPr>
  </w:style>
  <w:style w:type="paragraph" w:styleId="Encabezadodemensaje">
    <w:name w:val="Message Header"/>
    <w:basedOn w:val="Normal"/>
    <w:link w:val="EncabezadodemensajeCar"/>
    <w:unhideWhenUsed/>
    <w:rsid w:val="002A3B1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rsid w:val="002A3B12"/>
    <w:rPr>
      <w:rFonts w:asciiTheme="majorHAnsi" w:eastAsiaTheme="majorEastAsia" w:hAnsiTheme="majorHAnsi" w:cstheme="majorBidi"/>
      <w:sz w:val="24"/>
      <w:szCs w:val="24"/>
      <w:shd w:val="pct20" w:color="auto" w:fill="auto"/>
      <w:lang w:val="es-EC"/>
    </w:rPr>
  </w:style>
  <w:style w:type="paragraph" w:styleId="Continuarlista4">
    <w:name w:val="List Continue 4"/>
    <w:basedOn w:val="Normal"/>
    <w:unhideWhenUsed/>
    <w:rsid w:val="002A3B12"/>
    <w:pPr>
      <w:spacing w:after="120"/>
      <w:ind w:left="1132"/>
      <w:contextualSpacing/>
    </w:pPr>
  </w:style>
  <w:style w:type="paragraph" w:customStyle="1" w:styleId="Caracteresenmarcados">
    <w:name w:val="Caracteres enmarcados"/>
    <w:basedOn w:val="Normal"/>
    <w:rsid w:val="002A3B12"/>
  </w:style>
  <w:style w:type="table" w:customStyle="1" w:styleId="Tablaconcuadrcula1">
    <w:name w:val="Tabla con cuadrícula1"/>
    <w:basedOn w:val="Tablanormal"/>
    <w:next w:val="Tablaconcuadrcula"/>
    <w:uiPriority w:val="39"/>
    <w:rsid w:val="006929DD"/>
    <w:rPr>
      <w:rFonts w:ascii="Calibri" w:eastAsia="Calibri" w:hAnsi="Calibri" w:cs="Arial"/>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929DD"/>
    <w:rPr>
      <w:rFonts w:ascii="Calibri" w:eastAsia="Calibri" w:hAnsi="Calibri" w:cs="Arial"/>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12F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5"/>
    <w:basedOn w:val="Tablanormal"/>
    <w:qFormat/>
    <w:rsid w:val="003A0749"/>
    <w:rPr>
      <w:rFonts w:eastAsia="SimSun"/>
      <w:lang w:val="es-EC" w:eastAsia="es-EC"/>
    </w:rPr>
    <w:tblPr>
      <w:tblInd w:w="0" w:type="nil"/>
      <w:tblCellMar>
        <w:left w:w="0" w:type="dxa"/>
        <w:right w:w="0" w:type="dxa"/>
      </w:tblCellMar>
    </w:tblPr>
  </w:style>
  <w:style w:type="table" w:customStyle="1" w:styleId="3">
    <w:name w:val="3"/>
    <w:basedOn w:val="Tablanormal"/>
    <w:qFormat/>
    <w:rsid w:val="00545B93"/>
    <w:rPr>
      <w:rFonts w:eastAsia="SimSun"/>
      <w:lang w:val="es-EC" w:eastAsia="es-EC"/>
    </w:rPr>
    <w:tblPr>
      <w:tblInd w:w="0" w:type="nil"/>
      <w:tblCellMar>
        <w:left w:w="0" w:type="dxa"/>
        <w:right w:w="0" w:type="dxa"/>
      </w:tblCellMar>
    </w:tblPr>
  </w:style>
  <w:style w:type="table" w:customStyle="1" w:styleId="1">
    <w:name w:val="1"/>
    <w:basedOn w:val="Tablanormal"/>
    <w:qFormat/>
    <w:rsid w:val="00644AC9"/>
    <w:rPr>
      <w:rFonts w:eastAsia="SimSun"/>
      <w:lang w:val="es-EC" w:eastAsia="es-EC"/>
    </w:rPr>
    <w:tblPr>
      <w:tblInd w:w="0" w:type="nil"/>
      <w:tblCellMar>
        <w:left w:w="0" w:type="dxa"/>
        <w:right w:w="0" w:type="dxa"/>
      </w:tblCellMar>
    </w:tblPr>
  </w:style>
  <w:style w:type="paragraph" w:styleId="Saludo">
    <w:name w:val="Salutation"/>
    <w:basedOn w:val="Normal"/>
    <w:next w:val="Normal"/>
    <w:link w:val="SaludoCar"/>
    <w:rsid w:val="00DC3C1F"/>
  </w:style>
  <w:style w:type="character" w:customStyle="1" w:styleId="SaludoCar">
    <w:name w:val="Saludo Car"/>
    <w:basedOn w:val="Fuentedeprrafopredeter"/>
    <w:link w:val="Saludo"/>
    <w:rsid w:val="00DC3C1F"/>
    <w:rPr>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9664">
      <w:bodyDiv w:val="1"/>
      <w:marLeft w:val="0"/>
      <w:marRight w:val="0"/>
      <w:marTop w:val="0"/>
      <w:marBottom w:val="0"/>
      <w:divBdr>
        <w:top w:val="none" w:sz="0" w:space="0" w:color="auto"/>
        <w:left w:val="none" w:sz="0" w:space="0" w:color="auto"/>
        <w:bottom w:val="none" w:sz="0" w:space="0" w:color="auto"/>
        <w:right w:val="none" w:sz="0" w:space="0" w:color="auto"/>
      </w:divBdr>
    </w:div>
    <w:div w:id="55668619">
      <w:bodyDiv w:val="1"/>
      <w:marLeft w:val="0"/>
      <w:marRight w:val="0"/>
      <w:marTop w:val="0"/>
      <w:marBottom w:val="0"/>
      <w:divBdr>
        <w:top w:val="none" w:sz="0" w:space="0" w:color="auto"/>
        <w:left w:val="none" w:sz="0" w:space="0" w:color="auto"/>
        <w:bottom w:val="none" w:sz="0" w:space="0" w:color="auto"/>
        <w:right w:val="none" w:sz="0" w:space="0" w:color="auto"/>
      </w:divBdr>
    </w:div>
    <w:div w:id="80682000">
      <w:bodyDiv w:val="1"/>
      <w:marLeft w:val="0"/>
      <w:marRight w:val="0"/>
      <w:marTop w:val="0"/>
      <w:marBottom w:val="0"/>
      <w:divBdr>
        <w:top w:val="none" w:sz="0" w:space="0" w:color="auto"/>
        <w:left w:val="none" w:sz="0" w:space="0" w:color="auto"/>
        <w:bottom w:val="none" w:sz="0" w:space="0" w:color="auto"/>
        <w:right w:val="none" w:sz="0" w:space="0" w:color="auto"/>
      </w:divBdr>
    </w:div>
    <w:div w:id="159466533">
      <w:bodyDiv w:val="1"/>
      <w:marLeft w:val="0"/>
      <w:marRight w:val="0"/>
      <w:marTop w:val="0"/>
      <w:marBottom w:val="0"/>
      <w:divBdr>
        <w:top w:val="none" w:sz="0" w:space="0" w:color="auto"/>
        <w:left w:val="none" w:sz="0" w:space="0" w:color="auto"/>
        <w:bottom w:val="none" w:sz="0" w:space="0" w:color="auto"/>
        <w:right w:val="none" w:sz="0" w:space="0" w:color="auto"/>
      </w:divBdr>
    </w:div>
    <w:div w:id="191498686">
      <w:bodyDiv w:val="1"/>
      <w:marLeft w:val="0"/>
      <w:marRight w:val="0"/>
      <w:marTop w:val="0"/>
      <w:marBottom w:val="0"/>
      <w:divBdr>
        <w:top w:val="none" w:sz="0" w:space="0" w:color="auto"/>
        <w:left w:val="none" w:sz="0" w:space="0" w:color="auto"/>
        <w:bottom w:val="none" w:sz="0" w:space="0" w:color="auto"/>
        <w:right w:val="none" w:sz="0" w:space="0" w:color="auto"/>
      </w:divBdr>
    </w:div>
    <w:div w:id="288245436">
      <w:bodyDiv w:val="1"/>
      <w:marLeft w:val="0"/>
      <w:marRight w:val="0"/>
      <w:marTop w:val="0"/>
      <w:marBottom w:val="0"/>
      <w:divBdr>
        <w:top w:val="none" w:sz="0" w:space="0" w:color="auto"/>
        <w:left w:val="none" w:sz="0" w:space="0" w:color="auto"/>
        <w:bottom w:val="none" w:sz="0" w:space="0" w:color="auto"/>
        <w:right w:val="none" w:sz="0" w:space="0" w:color="auto"/>
      </w:divBdr>
    </w:div>
    <w:div w:id="459349599">
      <w:bodyDiv w:val="1"/>
      <w:marLeft w:val="0"/>
      <w:marRight w:val="0"/>
      <w:marTop w:val="0"/>
      <w:marBottom w:val="0"/>
      <w:divBdr>
        <w:top w:val="none" w:sz="0" w:space="0" w:color="auto"/>
        <w:left w:val="none" w:sz="0" w:space="0" w:color="auto"/>
        <w:bottom w:val="none" w:sz="0" w:space="0" w:color="auto"/>
        <w:right w:val="none" w:sz="0" w:space="0" w:color="auto"/>
      </w:divBdr>
    </w:div>
    <w:div w:id="481966298">
      <w:bodyDiv w:val="1"/>
      <w:marLeft w:val="0"/>
      <w:marRight w:val="0"/>
      <w:marTop w:val="0"/>
      <w:marBottom w:val="0"/>
      <w:divBdr>
        <w:top w:val="none" w:sz="0" w:space="0" w:color="auto"/>
        <w:left w:val="none" w:sz="0" w:space="0" w:color="auto"/>
        <w:bottom w:val="none" w:sz="0" w:space="0" w:color="auto"/>
        <w:right w:val="none" w:sz="0" w:space="0" w:color="auto"/>
      </w:divBdr>
    </w:div>
    <w:div w:id="628167725">
      <w:bodyDiv w:val="1"/>
      <w:marLeft w:val="0"/>
      <w:marRight w:val="0"/>
      <w:marTop w:val="0"/>
      <w:marBottom w:val="0"/>
      <w:divBdr>
        <w:top w:val="none" w:sz="0" w:space="0" w:color="auto"/>
        <w:left w:val="none" w:sz="0" w:space="0" w:color="auto"/>
        <w:bottom w:val="none" w:sz="0" w:space="0" w:color="auto"/>
        <w:right w:val="none" w:sz="0" w:space="0" w:color="auto"/>
      </w:divBdr>
    </w:div>
    <w:div w:id="806823275">
      <w:bodyDiv w:val="1"/>
      <w:marLeft w:val="0"/>
      <w:marRight w:val="0"/>
      <w:marTop w:val="0"/>
      <w:marBottom w:val="0"/>
      <w:divBdr>
        <w:top w:val="none" w:sz="0" w:space="0" w:color="auto"/>
        <w:left w:val="none" w:sz="0" w:space="0" w:color="auto"/>
        <w:bottom w:val="none" w:sz="0" w:space="0" w:color="auto"/>
        <w:right w:val="none" w:sz="0" w:space="0" w:color="auto"/>
      </w:divBdr>
      <w:divsChild>
        <w:div w:id="929582734">
          <w:marLeft w:val="0"/>
          <w:marRight w:val="0"/>
          <w:marTop w:val="0"/>
          <w:marBottom w:val="0"/>
          <w:divBdr>
            <w:top w:val="none" w:sz="0" w:space="0" w:color="auto"/>
            <w:left w:val="none" w:sz="0" w:space="0" w:color="auto"/>
            <w:bottom w:val="none" w:sz="0" w:space="0" w:color="auto"/>
            <w:right w:val="none" w:sz="0" w:space="0" w:color="auto"/>
          </w:divBdr>
        </w:div>
        <w:div w:id="816262533">
          <w:marLeft w:val="0"/>
          <w:marRight w:val="0"/>
          <w:marTop w:val="0"/>
          <w:marBottom w:val="0"/>
          <w:divBdr>
            <w:top w:val="none" w:sz="0" w:space="0" w:color="auto"/>
            <w:left w:val="none" w:sz="0" w:space="0" w:color="auto"/>
            <w:bottom w:val="none" w:sz="0" w:space="0" w:color="auto"/>
            <w:right w:val="none" w:sz="0" w:space="0" w:color="auto"/>
          </w:divBdr>
        </w:div>
        <w:div w:id="1358432611">
          <w:marLeft w:val="0"/>
          <w:marRight w:val="0"/>
          <w:marTop w:val="0"/>
          <w:marBottom w:val="0"/>
          <w:divBdr>
            <w:top w:val="none" w:sz="0" w:space="0" w:color="auto"/>
            <w:left w:val="none" w:sz="0" w:space="0" w:color="auto"/>
            <w:bottom w:val="none" w:sz="0" w:space="0" w:color="auto"/>
            <w:right w:val="none" w:sz="0" w:space="0" w:color="auto"/>
          </w:divBdr>
        </w:div>
      </w:divsChild>
    </w:div>
    <w:div w:id="971638727">
      <w:bodyDiv w:val="1"/>
      <w:marLeft w:val="0"/>
      <w:marRight w:val="0"/>
      <w:marTop w:val="0"/>
      <w:marBottom w:val="0"/>
      <w:divBdr>
        <w:top w:val="none" w:sz="0" w:space="0" w:color="auto"/>
        <w:left w:val="none" w:sz="0" w:space="0" w:color="auto"/>
        <w:bottom w:val="none" w:sz="0" w:space="0" w:color="auto"/>
        <w:right w:val="none" w:sz="0" w:space="0" w:color="auto"/>
      </w:divBdr>
    </w:div>
    <w:div w:id="1009142935">
      <w:bodyDiv w:val="1"/>
      <w:marLeft w:val="0"/>
      <w:marRight w:val="0"/>
      <w:marTop w:val="0"/>
      <w:marBottom w:val="0"/>
      <w:divBdr>
        <w:top w:val="none" w:sz="0" w:space="0" w:color="auto"/>
        <w:left w:val="none" w:sz="0" w:space="0" w:color="auto"/>
        <w:bottom w:val="none" w:sz="0" w:space="0" w:color="auto"/>
        <w:right w:val="none" w:sz="0" w:space="0" w:color="auto"/>
      </w:divBdr>
    </w:div>
    <w:div w:id="1037242217">
      <w:bodyDiv w:val="1"/>
      <w:marLeft w:val="0"/>
      <w:marRight w:val="0"/>
      <w:marTop w:val="0"/>
      <w:marBottom w:val="0"/>
      <w:divBdr>
        <w:top w:val="none" w:sz="0" w:space="0" w:color="auto"/>
        <w:left w:val="none" w:sz="0" w:space="0" w:color="auto"/>
        <w:bottom w:val="none" w:sz="0" w:space="0" w:color="auto"/>
        <w:right w:val="none" w:sz="0" w:space="0" w:color="auto"/>
      </w:divBdr>
    </w:div>
    <w:div w:id="1174881995">
      <w:bodyDiv w:val="1"/>
      <w:marLeft w:val="0"/>
      <w:marRight w:val="0"/>
      <w:marTop w:val="0"/>
      <w:marBottom w:val="0"/>
      <w:divBdr>
        <w:top w:val="none" w:sz="0" w:space="0" w:color="auto"/>
        <w:left w:val="none" w:sz="0" w:space="0" w:color="auto"/>
        <w:bottom w:val="none" w:sz="0" w:space="0" w:color="auto"/>
        <w:right w:val="none" w:sz="0" w:space="0" w:color="auto"/>
      </w:divBdr>
    </w:div>
    <w:div w:id="1323311491">
      <w:bodyDiv w:val="1"/>
      <w:marLeft w:val="0"/>
      <w:marRight w:val="0"/>
      <w:marTop w:val="0"/>
      <w:marBottom w:val="0"/>
      <w:divBdr>
        <w:top w:val="none" w:sz="0" w:space="0" w:color="auto"/>
        <w:left w:val="none" w:sz="0" w:space="0" w:color="auto"/>
        <w:bottom w:val="none" w:sz="0" w:space="0" w:color="auto"/>
        <w:right w:val="none" w:sz="0" w:space="0" w:color="auto"/>
      </w:divBdr>
    </w:div>
    <w:div w:id="1344284366">
      <w:bodyDiv w:val="1"/>
      <w:marLeft w:val="0"/>
      <w:marRight w:val="0"/>
      <w:marTop w:val="0"/>
      <w:marBottom w:val="0"/>
      <w:divBdr>
        <w:top w:val="none" w:sz="0" w:space="0" w:color="auto"/>
        <w:left w:val="none" w:sz="0" w:space="0" w:color="auto"/>
        <w:bottom w:val="none" w:sz="0" w:space="0" w:color="auto"/>
        <w:right w:val="none" w:sz="0" w:space="0" w:color="auto"/>
      </w:divBdr>
    </w:div>
    <w:div w:id="1346396821">
      <w:bodyDiv w:val="1"/>
      <w:marLeft w:val="0"/>
      <w:marRight w:val="0"/>
      <w:marTop w:val="0"/>
      <w:marBottom w:val="0"/>
      <w:divBdr>
        <w:top w:val="none" w:sz="0" w:space="0" w:color="auto"/>
        <w:left w:val="none" w:sz="0" w:space="0" w:color="auto"/>
        <w:bottom w:val="none" w:sz="0" w:space="0" w:color="auto"/>
        <w:right w:val="none" w:sz="0" w:space="0" w:color="auto"/>
      </w:divBdr>
    </w:div>
    <w:div w:id="1375042947">
      <w:bodyDiv w:val="1"/>
      <w:marLeft w:val="0"/>
      <w:marRight w:val="0"/>
      <w:marTop w:val="0"/>
      <w:marBottom w:val="0"/>
      <w:divBdr>
        <w:top w:val="none" w:sz="0" w:space="0" w:color="auto"/>
        <w:left w:val="none" w:sz="0" w:space="0" w:color="auto"/>
        <w:bottom w:val="none" w:sz="0" w:space="0" w:color="auto"/>
        <w:right w:val="none" w:sz="0" w:space="0" w:color="auto"/>
      </w:divBdr>
    </w:div>
    <w:div w:id="1396734757">
      <w:bodyDiv w:val="1"/>
      <w:marLeft w:val="0"/>
      <w:marRight w:val="0"/>
      <w:marTop w:val="0"/>
      <w:marBottom w:val="0"/>
      <w:divBdr>
        <w:top w:val="none" w:sz="0" w:space="0" w:color="auto"/>
        <w:left w:val="none" w:sz="0" w:space="0" w:color="auto"/>
        <w:bottom w:val="none" w:sz="0" w:space="0" w:color="auto"/>
        <w:right w:val="none" w:sz="0" w:space="0" w:color="auto"/>
      </w:divBdr>
    </w:div>
    <w:div w:id="1585266171">
      <w:bodyDiv w:val="1"/>
      <w:marLeft w:val="0"/>
      <w:marRight w:val="0"/>
      <w:marTop w:val="0"/>
      <w:marBottom w:val="0"/>
      <w:divBdr>
        <w:top w:val="none" w:sz="0" w:space="0" w:color="auto"/>
        <w:left w:val="none" w:sz="0" w:space="0" w:color="auto"/>
        <w:bottom w:val="none" w:sz="0" w:space="0" w:color="auto"/>
        <w:right w:val="none" w:sz="0" w:space="0" w:color="auto"/>
      </w:divBdr>
    </w:div>
    <w:div w:id="1671250008">
      <w:bodyDiv w:val="1"/>
      <w:marLeft w:val="0"/>
      <w:marRight w:val="0"/>
      <w:marTop w:val="0"/>
      <w:marBottom w:val="0"/>
      <w:divBdr>
        <w:top w:val="none" w:sz="0" w:space="0" w:color="auto"/>
        <w:left w:val="none" w:sz="0" w:space="0" w:color="auto"/>
        <w:bottom w:val="none" w:sz="0" w:space="0" w:color="auto"/>
        <w:right w:val="none" w:sz="0" w:space="0" w:color="auto"/>
      </w:divBdr>
    </w:div>
    <w:div w:id="1730104089">
      <w:bodyDiv w:val="1"/>
      <w:marLeft w:val="0"/>
      <w:marRight w:val="0"/>
      <w:marTop w:val="0"/>
      <w:marBottom w:val="0"/>
      <w:divBdr>
        <w:top w:val="none" w:sz="0" w:space="0" w:color="auto"/>
        <w:left w:val="none" w:sz="0" w:space="0" w:color="auto"/>
        <w:bottom w:val="none" w:sz="0" w:space="0" w:color="auto"/>
        <w:right w:val="none" w:sz="0" w:space="0" w:color="auto"/>
      </w:divBdr>
    </w:div>
    <w:div w:id="1775442313">
      <w:bodyDiv w:val="1"/>
      <w:marLeft w:val="0"/>
      <w:marRight w:val="0"/>
      <w:marTop w:val="0"/>
      <w:marBottom w:val="0"/>
      <w:divBdr>
        <w:top w:val="none" w:sz="0" w:space="0" w:color="auto"/>
        <w:left w:val="none" w:sz="0" w:space="0" w:color="auto"/>
        <w:bottom w:val="none" w:sz="0" w:space="0" w:color="auto"/>
        <w:right w:val="none" w:sz="0" w:space="0" w:color="auto"/>
      </w:divBdr>
    </w:div>
    <w:div w:id="1786197817">
      <w:bodyDiv w:val="1"/>
      <w:marLeft w:val="0"/>
      <w:marRight w:val="0"/>
      <w:marTop w:val="0"/>
      <w:marBottom w:val="0"/>
      <w:divBdr>
        <w:top w:val="none" w:sz="0" w:space="0" w:color="auto"/>
        <w:left w:val="none" w:sz="0" w:space="0" w:color="auto"/>
        <w:bottom w:val="none" w:sz="0" w:space="0" w:color="auto"/>
        <w:right w:val="none" w:sz="0" w:space="0" w:color="auto"/>
      </w:divBdr>
    </w:div>
    <w:div w:id="1812013681">
      <w:bodyDiv w:val="1"/>
      <w:marLeft w:val="0"/>
      <w:marRight w:val="0"/>
      <w:marTop w:val="0"/>
      <w:marBottom w:val="0"/>
      <w:divBdr>
        <w:top w:val="none" w:sz="0" w:space="0" w:color="auto"/>
        <w:left w:val="none" w:sz="0" w:space="0" w:color="auto"/>
        <w:bottom w:val="none" w:sz="0" w:space="0" w:color="auto"/>
        <w:right w:val="none" w:sz="0" w:space="0" w:color="auto"/>
      </w:divBdr>
    </w:div>
    <w:div w:id="211532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ORDMOV-OPE-2001\CONFIDENCIAL\OM-RIOS-C-20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61C2E-0BC2-4397-BE74-D732EC485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OM-RIOS-C-2001</Template>
  <TotalTime>1</TotalTime>
  <Pages>9</Pages>
  <Words>2550</Words>
  <Characters>14031</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Ejemplar No</vt:lpstr>
    </vt:vector>
  </TitlesOfParts>
  <Company>Hewlett-Packard Company</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Ejemplar No</dc:title>
  <dc:creator>OPERACIONES</dc:creator>
  <cp:lastModifiedBy>HP</cp:lastModifiedBy>
  <cp:revision>2</cp:revision>
  <cp:lastPrinted>2026-05-18T15:32:00Z</cp:lastPrinted>
  <dcterms:created xsi:type="dcterms:W3CDTF">2026-05-20T15:25:00Z</dcterms:created>
  <dcterms:modified xsi:type="dcterms:W3CDTF">2026-05-20T15:25:00Z</dcterms:modified>
</cp:coreProperties>
</file>